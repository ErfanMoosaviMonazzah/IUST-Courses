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2619A" w14:textId="39D4CC5A" w:rsidR="00C36963" w:rsidRDefault="000B7B88">
      <w:pPr>
        <w:pStyle w:val="Title"/>
      </w:pPr>
      <w:r>
        <w:t>PR: Proj3</w:t>
      </w:r>
      <w:r w:rsidR="003E3691">
        <w:tab/>
      </w:r>
    </w:p>
    <w:p w14:paraId="2AF7174E" w14:textId="0F2EA13C" w:rsidR="00C36963" w:rsidRDefault="000B7B88">
      <w:pPr>
        <w:pStyle w:val="Subtitle"/>
      </w:pPr>
      <w:r>
        <w:t>December 30, 2022</w:t>
      </w:r>
    </w:p>
    <w:p w14:paraId="6445D450" w14:textId="77777777" w:rsidR="00C36963" w:rsidRDefault="00A95A8F">
      <w:r>
        <w:rPr>
          <w:noProof/>
          <w:lang w:eastAsia="en-US"/>
        </w:rPr>
        <w:drawing>
          <wp:inline distT="0" distB="0" distL="0" distR="0" wp14:anchorId="45B29C89" wp14:editId="702C1613">
            <wp:extent cx="5486400" cy="3657600"/>
            <wp:effectExtent l="0" t="0" r="0" b="0"/>
            <wp:docPr id="2" name="Picture 2" descr="A leaf on tree b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5EEFE1E" w14:textId="08F94F4B" w:rsidR="00C36963" w:rsidRDefault="000B7B88">
      <w:pPr>
        <w:pStyle w:val="Author"/>
      </w:pPr>
      <w:r>
        <w:t>S.M. Erfan Moosavi M.</w:t>
      </w:r>
    </w:p>
    <w:p w14:paraId="5F6395B5" w14:textId="4A3177EE" w:rsidR="00344C3D" w:rsidRDefault="00344C3D">
      <w:pPr>
        <w:pStyle w:val="Author"/>
      </w:pPr>
      <w:r>
        <w:t>Special thanks to</w:t>
      </w:r>
    </w:p>
    <w:p w14:paraId="66D2C4EB" w14:textId="6C6E8A8B" w:rsidR="00344C3D" w:rsidRDefault="00344C3D">
      <w:pPr>
        <w:pStyle w:val="Author"/>
      </w:pPr>
      <w:r w:rsidRPr="00344C3D">
        <w:t>https://github.com/priyavrat-misra/cifar10</w:t>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rFonts w:cs="B Nazanin"/>
          <w:bCs/>
          <w:noProof/>
        </w:rPr>
      </w:sdtEndPr>
      <w:sdtContent>
        <w:p w14:paraId="1C97A4CF" w14:textId="77777777" w:rsidR="00C36963" w:rsidRDefault="00A95A8F">
          <w:pPr>
            <w:pStyle w:val="TOCHeading"/>
          </w:pPr>
          <w:r>
            <w:rPr>
              <w:rStyle w:val="Emphasis"/>
            </w:rPr>
            <w:t>TAble of</w:t>
          </w:r>
          <w:r>
            <w:rPr>
              <w:rStyle w:val="Emphasis"/>
            </w:rPr>
            <w:br/>
          </w:r>
          <w:r>
            <w:t>Contents</w:t>
          </w:r>
        </w:p>
        <w:p w14:paraId="44181573" w14:textId="04831AD0" w:rsidR="00E24955" w:rsidRDefault="00A95A8F">
          <w:pPr>
            <w:pStyle w:val="TOC3"/>
            <w:tabs>
              <w:tab w:val="left" w:pos="880"/>
              <w:tab w:val="right" w:leader="dot" w:pos="8630"/>
            </w:tabs>
            <w:rPr>
              <w:noProof/>
            </w:rPr>
          </w:pPr>
          <w:r>
            <w:rPr>
              <w:noProof/>
            </w:rPr>
            <w:fldChar w:fldCharType="begin"/>
          </w:r>
          <w:r>
            <w:instrText xml:space="preserve"> TOC \o "1-3" \u </w:instrText>
          </w:r>
          <w:r>
            <w:rPr>
              <w:noProof/>
            </w:rPr>
            <w:fldChar w:fldCharType="separate"/>
          </w:r>
          <w:r w:rsidR="00E24955" w:rsidRPr="00DC3ADD">
            <w:rPr>
              <w:rFonts w:ascii="Symbol" w:hAnsi="Symbol"/>
              <w:noProof/>
            </w:rPr>
            <w:t></w:t>
          </w:r>
          <w:r w:rsidR="00E24955">
            <w:rPr>
              <w:noProof/>
            </w:rPr>
            <w:tab/>
            <w:t xml:space="preserve">Part 1 </w:t>
          </w:r>
          <w:r w:rsidR="00E24955" w:rsidRPr="00DC3ADD">
            <w:rPr>
              <w:noProof/>
              <w:color w:val="934AA3" w:themeColor="accent5" w:themeShade="BF"/>
              <w:u w:val="single"/>
            </w:rPr>
            <w:t>&lt;pattern.ipynb&gt;</w:t>
          </w:r>
          <w:r w:rsidR="00E24955">
            <w:rPr>
              <w:noProof/>
            </w:rPr>
            <w:tab/>
          </w:r>
          <w:r w:rsidR="00E24955">
            <w:rPr>
              <w:noProof/>
            </w:rPr>
            <w:fldChar w:fldCharType="begin"/>
          </w:r>
          <w:r w:rsidR="00E24955">
            <w:rPr>
              <w:noProof/>
            </w:rPr>
            <w:instrText xml:space="preserve"> PAGEREF _Toc123321575 \h </w:instrText>
          </w:r>
          <w:r w:rsidR="00E24955">
            <w:rPr>
              <w:noProof/>
            </w:rPr>
          </w:r>
          <w:r w:rsidR="00E24955">
            <w:rPr>
              <w:noProof/>
            </w:rPr>
            <w:fldChar w:fldCharType="separate"/>
          </w:r>
          <w:r w:rsidR="003A1C49">
            <w:rPr>
              <w:noProof/>
            </w:rPr>
            <w:t>1</w:t>
          </w:r>
          <w:r w:rsidR="00E24955">
            <w:rPr>
              <w:noProof/>
            </w:rPr>
            <w:fldChar w:fldCharType="end"/>
          </w:r>
        </w:p>
        <w:p w14:paraId="6AFBB5DD" w14:textId="366AF321" w:rsidR="00E24955" w:rsidRDefault="00E24955">
          <w:pPr>
            <w:pStyle w:val="TOC3"/>
            <w:tabs>
              <w:tab w:val="left" w:pos="880"/>
              <w:tab w:val="right" w:leader="dot" w:pos="8630"/>
            </w:tabs>
            <w:rPr>
              <w:noProof/>
            </w:rPr>
          </w:pPr>
          <w:r w:rsidRPr="00DC3ADD">
            <w:rPr>
              <w:rFonts w:ascii="Symbol" w:hAnsi="Symbol"/>
              <w:noProof/>
            </w:rPr>
            <w:t></w:t>
          </w:r>
          <w:r>
            <w:rPr>
              <w:noProof/>
            </w:rPr>
            <w:tab/>
            <w:t xml:space="preserve">Part 2 </w:t>
          </w:r>
          <w:r w:rsidRPr="00DC3ADD">
            <w:rPr>
              <w:noProof/>
              <w:color w:val="934AA3" w:themeColor="accent5" w:themeShade="BF"/>
              <w:u w:val="single"/>
            </w:rPr>
            <w:t>&lt;data-analysis.ipynb&gt;</w:t>
          </w:r>
          <w:r>
            <w:rPr>
              <w:noProof/>
            </w:rPr>
            <w:tab/>
          </w:r>
          <w:r>
            <w:rPr>
              <w:noProof/>
            </w:rPr>
            <w:fldChar w:fldCharType="begin"/>
          </w:r>
          <w:r>
            <w:rPr>
              <w:noProof/>
            </w:rPr>
            <w:instrText xml:space="preserve"> PAGEREF _Toc123321576 \h </w:instrText>
          </w:r>
          <w:r>
            <w:rPr>
              <w:noProof/>
            </w:rPr>
          </w:r>
          <w:r>
            <w:rPr>
              <w:noProof/>
            </w:rPr>
            <w:fldChar w:fldCharType="separate"/>
          </w:r>
          <w:r w:rsidR="003A1C49">
            <w:rPr>
              <w:noProof/>
            </w:rPr>
            <w:t>2</w:t>
          </w:r>
          <w:r>
            <w:rPr>
              <w:noProof/>
            </w:rPr>
            <w:fldChar w:fldCharType="end"/>
          </w:r>
        </w:p>
        <w:p w14:paraId="557CDE5D" w14:textId="0D063027" w:rsidR="00E24955" w:rsidRDefault="00E24955">
          <w:pPr>
            <w:pStyle w:val="TOC3"/>
            <w:tabs>
              <w:tab w:val="left" w:pos="880"/>
              <w:tab w:val="right" w:leader="dot" w:pos="8630"/>
            </w:tabs>
            <w:rPr>
              <w:noProof/>
            </w:rPr>
          </w:pPr>
          <w:r w:rsidRPr="00DC3ADD">
            <w:rPr>
              <w:rFonts w:ascii="Symbol" w:hAnsi="Symbol"/>
              <w:noProof/>
            </w:rPr>
            <w:t></w:t>
          </w:r>
          <w:r>
            <w:rPr>
              <w:noProof/>
            </w:rPr>
            <w:tab/>
            <w:t>Shared Codes</w:t>
          </w:r>
          <w:r>
            <w:rPr>
              <w:noProof/>
            </w:rPr>
            <w:tab/>
          </w:r>
          <w:r>
            <w:rPr>
              <w:noProof/>
            </w:rPr>
            <w:fldChar w:fldCharType="begin"/>
          </w:r>
          <w:r>
            <w:rPr>
              <w:noProof/>
            </w:rPr>
            <w:instrText xml:space="preserve"> PAGEREF _Toc123321577 \h </w:instrText>
          </w:r>
          <w:r>
            <w:rPr>
              <w:noProof/>
            </w:rPr>
          </w:r>
          <w:r>
            <w:rPr>
              <w:noProof/>
            </w:rPr>
            <w:fldChar w:fldCharType="separate"/>
          </w:r>
          <w:r w:rsidR="003A1C49">
            <w:rPr>
              <w:noProof/>
            </w:rPr>
            <w:t>4</w:t>
          </w:r>
          <w:r>
            <w:rPr>
              <w:noProof/>
            </w:rPr>
            <w:fldChar w:fldCharType="end"/>
          </w:r>
        </w:p>
        <w:p w14:paraId="326B7206" w14:textId="4F2E3F53" w:rsidR="00E24955" w:rsidRDefault="00E24955">
          <w:pPr>
            <w:pStyle w:val="TOC3"/>
            <w:tabs>
              <w:tab w:val="left" w:pos="880"/>
              <w:tab w:val="right" w:leader="dot" w:pos="8630"/>
            </w:tabs>
            <w:rPr>
              <w:noProof/>
            </w:rPr>
          </w:pPr>
          <w:r w:rsidRPr="00DC3ADD">
            <w:rPr>
              <w:rFonts w:ascii="Symbol" w:hAnsi="Symbol"/>
              <w:noProof/>
            </w:rPr>
            <w:t></w:t>
          </w:r>
          <w:r>
            <w:rPr>
              <w:noProof/>
            </w:rPr>
            <w:tab/>
            <w:t>Part 3 (MLP Model)</w:t>
          </w:r>
          <w:r>
            <w:rPr>
              <w:noProof/>
            </w:rPr>
            <w:tab/>
          </w:r>
          <w:r>
            <w:rPr>
              <w:noProof/>
            </w:rPr>
            <w:fldChar w:fldCharType="begin"/>
          </w:r>
          <w:r>
            <w:rPr>
              <w:noProof/>
            </w:rPr>
            <w:instrText xml:space="preserve"> PAGEREF _Toc123321578 \h </w:instrText>
          </w:r>
          <w:r>
            <w:rPr>
              <w:noProof/>
            </w:rPr>
          </w:r>
          <w:r>
            <w:rPr>
              <w:noProof/>
            </w:rPr>
            <w:fldChar w:fldCharType="separate"/>
          </w:r>
          <w:r w:rsidR="003A1C49">
            <w:rPr>
              <w:noProof/>
            </w:rPr>
            <w:t>8</w:t>
          </w:r>
          <w:r>
            <w:rPr>
              <w:noProof/>
            </w:rPr>
            <w:fldChar w:fldCharType="end"/>
          </w:r>
        </w:p>
        <w:p w14:paraId="5F021AA8" w14:textId="06E5289C" w:rsidR="00E24955" w:rsidRDefault="00E24955">
          <w:pPr>
            <w:pStyle w:val="TOC3"/>
            <w:tabs>
              <w:tab w:val="left" w:pos="880"/>
              <w:tab w:val="right" w:leader="dot" w:pos="8630"/>
            </w:tabs>
            <w:rPr>
              <w:noProof/>
            </w:rPr>
          </w:pPr>
          <w:r w:rsidRPr="00DC3ADD">
            <w:rPr>
              <w:rFonts w:ascii="Symbol" w:hAnsi="Symbol"/>
              <w:noProof/>
            </w:rPr>
            <w:t></w:t>
          </w:r>
          <w:r>
            <w:rPr>
              <w:noProof/>
            </w:rPr>
            <w:tab/>
            <w:t>Part 4 (CNN without BN &amp; DO)</w:t>
          </w:r>
          <w:r>
            <w:rPr>
              <w:noProof/>
            </w:rPr>
            <w:tab/>
          </w:r>
          <w:r>
            <w:rPr>
              <w:noProof/>
            </w:rPr>
            <w:fldChar w:fldCharType="begin"/>
          </w:r>
          <w:r>
            <w:rPr>
              <w:noProof/>
            </w:rPr>
            <w:instrText xml:space="preserve"> PAGEREF _Toc123321579 \h </w:instrText>
          </w:r>
          <w:r>
            <w:rPr>
              <w:noProof/>
            </w:rPr>
          </w:r>
          <w:r>
            <w:rPr>
              <w:noProof/>
            </w:rPr>
            <w:fldChar w:fldCharType="separate"/>
          </w:r>
          <w:r w:rsidR="003A1C49">
            <w:rPr>
              <w:noProof/>
            </w:rPr>
            <w:t>12</w:t>
          </w:r>
          <w:r>
            <w:rPr>
              <w:noProof/>
            </w:rPr>
            <w:fldChar w:fldCharType="end"/>
          </w:r>
        </w:p>
        <w:p w14:paraId="6EC58DFF" w14:textId="441E3E05" w:rsidR="00E24955" w:rsidRDefault="00E24955">
          <w:pPr>
            <w:pStyle w:val="TOC3"/>
            <w:tabs>
              <w:tab w:val="left" w:pos="880"/>
              <w:tab w:val="right" w:leader="dot" w:pos="8630"/>
            </w:tabs>
            <w:rPr>
              <w:noProof/>
            </w:rPr>
          </w:pPr>
          <w:r w:rsidRPr="00DC3ADD">
            <w:rPr>
              <w:rFonts w:ascii="Symbol" w:hAnsi="Symbol"/>
              <w:noProof/>
            </w:rPr>
            <w:t></w:t>
          </w:r>
          <w:r>
            <w:rPr>
              <w:noProof/>
            </w:rPr>
            <w:tab/>
            <w:t>Part 5 (CNN with BN &amp; DO)</w:t>
          </w:r>
          <w:r>
            <w:rPr>
              <w:noProof/>
            </w:rPr>
            <w:tab/>
          </w:r>
          <w:r>
            <w:rPr>
              <w:noProof/>
            </w:rPr>
            <w:fldChar w:fldCharType="begin"/>
          </w:r>
          <w:r>
            <w:rPr>
              <w:noProof/>
            </w:rPr>
            <w:instrText xml:space="preserve"> PAGEREF _Toc123321580 \h </w:instrText>
          </w:r>
          <w:r>
            <w:rPr>
              <w:noProof/>
            </w:rPr>
          </w:r>
          <w:r>
            <w:rPr>
              <w:noProof/>
            </w:rPr>
            <w:fldChar w:fldCharType="separate"/>
          </w:r>
          <w:r w:rsidR="003A1C49">
            <w:rPr>
              <w:noProof/>
            </w:rPr>
            <w:t>16</w:t>
          </w:r>
          <w:r>
            <w:rPr>
              <w:noProof/>
            </w:rPr>
            <w:fldChar w:fldCharType="end"/>
          </w:r>
        </w:p>
        <w:p w14:paraId="2BE57037" w14:textId="025D43B8" w:rsidR="00E24955" w:rsidRDefault="00E24955">
          <w:pPr>
            <w:pStyle w:val="TOC3"/>
            <w:tabs>
              <w:tab w:val="left" w:pos="880"/>
              <w:tab w:val="right" w:leader="dot" w:pos="8630"/>
            </w:tabs>
            <w:rPr>
              <w:noProof/>
            </w:rPr>
          </w:pPr>
          <w:r w:rsidRPr="00DC3ADD">
            <w:rPr>
              <w:rFonts w:ascii="Symbol" w:hAnsi="Symbol"/>
              <w:noProof/>
            </w:rPr>
            <w:t></w:t>
          </w:r>
          <w:r>
            <w:rPr>
              <w:noProof/>
            </w:rPr>
            <w:tab/>
            <w:t>Part 6.1 (VGG16 – Last 2 Layers)</w:t>
          </w:r>
          <w:r>
            <w:rPr>
              <w:noProof/>
            </w:rPr>
            <w:tab/>
          </w:r>
          <w:r>
            <w:rPr>
              <w:noProof/>
            </w:rPr>
            <w:fldChar w:fldCharType="begin"/>
          </w:r>
          <w:r>
            <w:rPr>
              <w:noProof/>
            </w:rPr>
            <w:instrText xml:space="preserve"> PAGEREF _Toc123321581 \h </w:instrText>
          </w:r>
          <w:r>
            <w:rPr>
              <w:noProof/>
            </w:rPr>
          </w:r>
          <w:r>
            <w:rPr>
              <w:noProof/>
            </w:rPr>
            <w:fldChar w:fldCharType="separate"/>
          </w:r>
          <w:r w:rsidR="003A1C49">
            <w:rPr>
              <w:noProof/>
            </w:rPr>
            <w:t>20</w:t>
          </w:r>
          <w:r>
            <w:rPr>
              <w:noProof/>
            </w:rPr>
            <w:fldChar w:fldCharType="end"/>
          </w:r>
        </w:p>
        <w:p w14:paraId="1C0EBC22" w14:textId="2730B48F" w:rsidR="00E24955" w:rsidRDefault="00E24955">
          <w:pPr>
            <w:pStyle w:val="TOC3"/>
            <w:tabs>
              <w:tab w:val="left" w:pos="880"/>
              <w:tab w:val="right" w:leader="dot" w:pos="8630"/>
            </w:tabs>
            <w:rPr>
              <w:noProof/>
            </w:rPr>
          </w:pPr>
          <w:r w:rsidRPr="00DC3ADD">
            <w:rPr>
              <w:rFonts w:ascii="Symbol" w:hAnsi="Symbol"/>
              <w:noProof/>
            </w:rPr>
            <w:t></w:t>
          </w:r>
          <w:r>
            <w:rPr>
              <w:noProof/>
            </w:rPr>
            <w:tab/>
            <w:t>Part 6.2 (VGG16 – Last 3 Layers)</w:t>
          </w:r>
          <w:r>
            <w:rPr>
              <w:noProof/>
            </w:rPr>
            <w:tab/>
          </w:r>
          <w:r>
            <w:rPr>
              <w:noProof/>
            </w:rPr>
            <w:fldChar w:fldCharType="begin"/>
          </w:r>
          <w:r>
            <w:rPr>
              <w:noProof/>
            </w:rPr>
            <w:instrText xml:space="preserve"> PAGEREF _Toc123321582 \h </w:instrText>
          </w:r>
          <w:r>
            <w:rPr>
              <w:noProof/>
            </w:rPr>
          </w:r>
          <w:r>
            <w:rPr>
              <w:noProof/>
            </w:rPr>
            <w:fldChar w:fldCharType="separate"/>
          </w:r>
          <w:r w:rsidR="003A1C49">
            <w:rPr>
              <w:noProof/>
            </w:rPr>
            <w:t>24</w:t>
          </w:r>
          <w:r>
            <w:rPr>
              <w:noProof/>
            </w:rPr>
            <w:fldChar w:fldCharType="end"/>
          </w:r>
        </w:p>
        <w:p w14:paraId="7C542922" w14:textId="0FB25F71" w:rsidR="00E24955" w:rsidRDefault="00E24955">
          <w:pPr>
            <w:pStyle w:val="TOC3"/>
            <w:tabs>
              <w:tab w:val="left" w:pos="880"/>
              <w:tab w:val="right" w:leader="dot" w:pos="8630"/>
            </w:tabs>
            <w:rPr>
              <w:noProof/>
            </w:rPr>
          </w:pPr>
          <w:r w:rsidRPr="00DC3ADD">
            <w:rPr>
              <w:rFonts w:ascii="Symbol" w:hAnsi="Symbol"/>
              <w:noProof/>
            </w:rPr>
            <w:t></w:t>
          </w:r>
          <w:r>
            <w:rPr>
              <w:noProof/>
            </w:rPr>
            <w:tab/>
            <w:t>Part 6.3 (VGG16 – Last 5 Layers)</w:t>
          </w:r>
          <w:r>
            <w:rPr>
              <w:noProof/>
            </w:rPr>
            <w:tab/>
          </w:r>
          <w:r>
            <w:rPr>
              <w:noProof/>
            </w:rPr>
            <w:fldChar w:fldCharType="begin"/>
          </w:r>
          <w:r>
            <w:rPr>
              <w:noProof/>
            </w:rPr>
            <w:instrText xml:space="preserve"> PAGEREF _Toc123321583 \h </w:instrText>
          </w:r>
          <w:r>
            <w:rPr>
              <w:noProof/>
            </w:rPr>
          </w:r>
          <w:r>
            <w:rPr>
              <w:noProof/>
            </w:rPr>
            <w:fldChar w:fldCharType="separate"/>
          </w:r>
          <w:r w:rsidR="003A1C49">
            <w:rPr>
              <w:noProof/>
            </w:rPr>
            <w:t>28</w:t>
          </w:r>
          <w:r>
            <w:rPr>
              <w:noProof/>
            </w:rPr>
            <w:fldChar w:fldCharType="end"/>
          </w:r>
        </w:p>
        <w:p w14:paraId="43BAF3D0" w14:textId="413725A9" w:rsidR="00E24955" w:rsidRDefault="00E24955">
          <w:pPr>
            <w:pStyle w:val="TOC3"/>
            <w:tabs>
              <w:tab w:val="left" w:pos="880"/>
              <w:tab w:val="right" w:leader="dot" w:pos="8630"/>
            </w:tabs>
            <w:rPr>
              <w:noProof/>
            </w:rPr>
          </w:pPr>
          <w:r w:rsidRPr="00DC3ADD">
            <w:rPr>
              <w:rFonts w:ascii="Symbol" w:hAnsi="Symbol"/>
              <w:noProof/>
            </w:rPr>
            <w:t></w:t>
          </w:r>
          <w:r>
            <w:rPr>
              <w:noProof/>
            </w:rPr>
            <w:tab/>
            <w:t>Results &amp; Comparisons</w:t>
          </w:r>
          <w:r>
            <w:rPr>
              <w:noProof/>
            </w:rPr>
            <w:tab/>
          </w:r>
          <w:r>
            <w:rPr>
              <w:noProof/>
            </w:rPr>
            <w:fldChar w:fldCharType="begin"/>
          </w:r>
          <w:r>
            <w:rPr>
              <w:noProof/>
            </w:rPr>
            <w:instrText xml:space="preserve"> PAGEREF _Toc123321584 \h </w:instrText>
          </w:r>
          <w:r>
            <w:rPr>
              <w:noProof/>
            </w:rPr>
          </w:r>
          <w:r>
            <w:rPr>
              <w:noProof/>
            </w:rPr>
            <w:fldChar w:fldCharType="separate"/>
          </w:r>
          <w:r w:rsidR="003A1C49">
            <w:rPr>
              <w:noProof/>
            </w:rPr>
            <w:t>32</w:t>
          </w:r>
          <w:r>
            <w:rPr>
              <w:noProof/>
            </w:rPr>
            <w:fldChar w:fldCharType="end"/>
          </w:r>
        </w:p>
        <w:p w14:paraId="7FFF2259" w14:textId="76285324" w:rsidR="00C36963" w:rsidRDefault="00A95A8F">
          <w:r>
            <w:rPr>
              <w:rFonts w:asciiTheme="majorHAnsi" w:hAnsiTheme="majorHAnsi"/>
              <w:b/>
              <w:bCs/>
              <w:caps/>
              <w:color w:val="2A2A2A" w:themeColor="text2"/>
              <w:sz w:val="28"/>
            </w:rPr>
            <w:fldChar w:fldCharType="end"/>
          </w:r>
        </w:p>
      </w:sdtContent>
    </w:sdt>
    <w:p w14:paraId="79D5AD9C" w14:textId="77777777" w:rsidR="00C36963" w:rsidRDefault="00C36963">
      <w:pPr>
        <w:sectPr w:rsidR="00C36963">
          <w:pgSz w:w="12240" w:h="15840"/>
          <w:pgMar w:top="2520" w:right="1800" w:bottom="1728" w:left="1800" w:header="720" w:footer="720" w:gutter="0"/>
          <w:pgNumType w:fmt="lowerRoman" w:start="1"/>
          <w:cols w:space="720"/>
          <w:titlePg/>
          <w:docGrid w:linePitch="360"/>
        </w:sectPr>
      </w:pPr>
    </w:p>
    <w:p w14:paraId="3C87ED97" w14:textId="2B1D6545" w:rsidR="00C36963" w:rsidRDefault="000B7B88" w:rsidP="000B7B88">
      <w:pPr>
        <w:pStyle w:val="Heading3"/>
        <w:numPr>
          <w:ilvl w:val="0"/>
          <w:numId w:val="24"/>
        </w:numPr>
      </w:pPr>
      <w:bookmarkStart w:id="0" w:name="_Toc123321575"/>
      <w:r>
        <w:lastRenderedPageBreak/>
        <w:t xml:space="preserve">Part 1 </w:t>
      </w:r>
      <w:hyperlink r:id="rId8" w:history="1">
        <w:r w:rsidRPr="000B7B88">
          <w:rPr>
            <w:rStyle w:val="Hyperlink"/>
          </w:rPr>
          <w:t>&lt;pattern.ipynb&gt;</w:t>
        </w:r>
        <w:bookmarkEnd w:id="0"/>
      </w:hyperlink>
    </w:p>
    <w:p w14:paraId="6E6C2B00" w14:textId="12F4AF9B" w:rsidR="000B7B88" w:rsidRDefault="000B7B88" w:rsidP="000B7B88">
      <w:r>
        <w:t>Done.</w:t>
      </w:r>
    </w:p>
    <w:p w14:paraId="500199CF" w14:textId="6876857F" w:rsidR="00BE545D" w:rsidRDefault="00BE545D" w:rsidP="000B7B88"/>
    <w:p w14:paraId="25EC372C" w14:textId="720D6B3F" w:rsidR="00BE545D" w:rsidRDefault="00BE545D" w:rsidP="000B7B88"/>
    <w:p w14:paraId="07D84F0B" w14:textId="105D15EB" w:rsidR="00BE545D" w:rsidRDefault="00BE545D" w:rsidP="000B7B88"/>
    <w:p w14:paraId="5E1E7F55" w14:textId="5307CB1A" w:rsidR="00BE545D" w:rsidRDefault="00BE545D" w:rsidP="000B7B88"/>
    <w:p w14:paraId="6D077B82" w14:textId="531A2CFA" w:rsidR="00BE545D" w:rsidRDefault="00BE545D" w:rsidP="000B7B88"/>
    <w:p w14:paraId="2E3C4B50" w14:textId="5A220365" w:rsidR="00BE545D" w:rsidRDefault="00BE545D" w:rsidP="000B7B88"/>
    <w:p w14:paraId="65E91088" w14:textId="392C1F40" w:rsidR="00BE545D" w:rsidRDefault="00BE545D" w:rsidP="000B7B88"/>
    <w:p w14:paraId="6CB7BF07" w14:textId="60285525" w:rsidR="00BE545D" w:rsidRDefault="00BE545D" w:rsidP="000B7B88"/>
    <w:p w14:paraId="065751F9" w14:textId="5EF075A7" w:rsidR="00BE545D" w:rsidRDefault="00BE545D" w:rsidP="000B7B88"/>
    <w:p w14:paraId="49DE6A59" w14:textId="74A2BAA3" w:rsidR="00BE545D" w:rsidRDefault="00BE545D" w:rsidP="000B7B88"/>
    <w:p w14:paraId="21DEE50B" w14:textId="7F05AB23" w:rsidR="00BE545D" w:rsidRDefault="00BE545D" w:rsidP="000B7B88"/>
    <w:p w14:paraId="17835D3F" w14:textId="259CF35C" w:rsidR="00BE545D" w:rsidRDefault="00BE545D" w:rsidP="000B7B88"/>
    <w:p w14:paraId="1130D01D" w14:textId="18ACAB26" w:rsidR="00BE545D" w:rsidRDefault="00BE545D" w:rsidP="000B7B88"/>
    <w:p w14:paraId="332E96A4" w14:textId="1D55D025" w:rsidR="00BE545D" w:rsidRDefault="00BE545D" w:rsidP="000B7B88"/>
    <w:p w14:paraId="001EE89F" w14:textId="3CCED2AF" w:rsidR="00BE545D" w:rsidRDefault="00BE545D" w:rsidP="000B7B88"/>
    <w:p w14:paraId="657562E2" w14:textId="635F6220" w:rsidR="00BE545D" w:rsidRDefault="00BE545D" w:rsidP="000B7B88"/>
    <w:p w14:paraId="5D444049" w14:textId="1E63287B" w:rsidR="00BE545D" w:rsidRDefault="00BE545D" w:rsidP="000B7B88"/>
    <w:p w14:paraId="5D14C91A" w14:textId="77777777" w:rsidR="00BE545D" w:rsidRDefault="00BE545D" w:rsidP="000B7B88"/>
    <w:p w14:paraId="63148784" w14:textId="583E785A" w:rsidR="00BE6B04" w:rsidRPr="00BE6B04" w:rsidRDefault="000B7B88" w:rsidP="00BE6B04">
      <w:pPr>
        <w:pStyle w:val="Heading3"/>
        <w:numPr>
          <w:ilvl w:val="0"/>
          <w:numId w:val="24"/>
        </w:numPr>
      </w:pPr>
      <w:bookmarkStart w:id="1" w:name="_Toc123321576"/>
      <w:r>
        <w:lastRenderedPageBreak/>
        <w:t xml:space="preserve">Part 2 </w:t>
      </w:r>
      <w:hyperlink r:id="rId9" w:history="1">
        <w:r w:rsidRPr="00BE545D">
          <w:rPr>
            <w:rStyle w:val="Hyperlink"/>
          </w:rPr>
          <w:t>&lt;</w:t>
        </w:r>
        <w:r w:rsidR="00BE545D" w:rsidRPr="00BE545D">
          <w:rPr>
            <w:rStyle w:val="Hyperlink"/>
          </w:rPr>
          <w:t>data-analysis.ipynb</w:t>
        </w:r>
        <w:r w:rsidRPr="00BE545D">
          <w:rPr>
            <w:rStyle w:val="Hyperlink"/>
          </w:rPr>
          <w:t>&gt;</w:t>
        </w:r>
        <w:bookmarkEnd w:id="1"/>
      </w:hyperlink>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45"/>
        <w:gridCol w:w="540"/>
        <w:gridCol w:w="540"/>
        <w:gridCol w:w="540"/>
        <w:gridCol w:w="540"/>
        <w:gridCol w:w="540"/>
        <w:gridCol w:w="540"/>
        <w:gridCol w:w="540"/>
        <w:gridCol w:w="540"/>
        <w:gridCol w:w="540"/>
        <w:gridCol w:w="555"/>
      </w:tblGrid>
      <w:tr w:rsidR="00BE6B04" w:rsidRPr="00BE6B04" w14:paraId="55B46D68" w14:textId="77777777" w:rsidTr="00BE6B04">
        <w:trPr>
          <w:tblCellSpacing w:w="15" w:type="dxa"/>
          <w:jc w:val="center"/>
        </w:trPr>
        <w:tc>
          <w:tcPr>
            <w:tcW w:w="1500" w:type="dxa"/>
            <w:vAlign w:val="center"/>
            <w:hideMark/>
          </w:tcPr>
          <w:p w14:paraId="259FB26A" w14:textId="77777777" w:rsidR="00BE6B04" w:rsidRPr="00BE6B04" w:rsidRDefault="00BE6B04" w:rsidP="00BE6B04">
            <w:pPr>
              <w:spacing w:after="0" w:line="240" w:lineRule="auto"/>
              <w:rPr>
                <w:rFonts w:ascii="Arial" w:eastAsia="Times New Roman" w:hAnsi="Arial" w:cs="Arial"/>
                <w:b/>
                <w:bCs/>
                <w:color w:val="auto"/>
                <w:lang w:eastAsia="en-US"/>
              </w:rPr>
            </w:pPr>
            <w:r w:rsidRPr="00BE6B04">
              <w:rPr>
                <w:rFonts w:ascii="Arial" w:eastAsia="Times New Roman" w:hAnsi="Arial" w:cs="Arial"/>
                <w:b/>
                <w:bCs/>
                <w:color w:val="auto"/>
                <w:lang w:eastAsia="en-US"/>
              </w:rPr>
              <w:t>airplane</w:t>
            </w:r>
          </w:p>
        </w:tc>
        <w:tc>
          <w:tcPr>
            <w:tcW w:w="0" w:type="auto"/>
            <w:vAlign w:val="center"/>
            <w:hideMark/>
          </w:tcPr>
          <w:p w14:paraId="7A8C4FB7" w14:textId="61957F73"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22A6AFD6" wp14:editId="40E663F5">
                  <wp:extent cx="304800" cy="304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3DB1D0F" w14:textId="75B65BED"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6FB47225" wp14:editId="03A89705">
                  <wp:extent cx="304800" cy="304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7F6B2C6" w14:textId="4614DC05"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788BD845" wp14:editId="4B5990CD">
                  <wp:extent cx="304800" cy="304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E35262E" w14:textId="14ED087F"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27F4BF63" wp14:editId="7E86D02B">
                  <wp:extent cx="304800" cy="30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8067ACB" w14:textId="7E6DE6AC"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735EF73A" wp14:editId="7332C9A0">
                  <wp:extent cx="304800" cy="304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BA18D8C" w14:textId="17FBE6B9"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D3F6A1A" wp14:editId="15FFF8E3">
                  <wp:extent cx="304800" cy="304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FBFF87F" w14:textId="45B91D0A"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24D62F01" wp14:editId="29C355A3">
                  <wp:extent cx="304800" cy="304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2ACE24D" w14:textId="6C2B9207"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7D5FEBF" wp14:editId="63CDE087">
                  <wp:extent cx="304800" cy="304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D72665C" w14:textId="6CB3D3BB"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779AC6DE" wp14:editId="05D58DF6">
                  <wp:extent cx="304800" cy="304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8CDAEB8" w14:textId="01C464F5"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07CC188E" wp14:editId="15308754">
                  <wp:extent cx="304800" cy="304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E6B04" w:rsidRPr="00BE6B04" w14:paraId="352BADD6" w14:textId="77777777" w:rsidTr="00BE6B04">
        <w:trPr>
          <w:tblCellSpacing w:w="15" w:type="dxa"/>
          <w:jc w:val="center"/>
        </w:trPr>
        <w:tc>
          <w:tcPr>
            <w:tcW w:w="1500" w:type="dxa"/>
            <w:vAlign w:val="center"/>
            <w:hideMark/>
          </w:tcPr>
          <w:p w14:paraId="05D62133" w14:textId="77777777" w:rsidR="00BE6B04" w:rsidRPr="00BE6B04" w:rsidRDefault="00BE6B04" w:rsidP="00BE6B04">
            <w:pPr>
              <w:spacing w:after="0" w:line="240" w:lineRule="auto"/>
              <w:rPr>
                <w:rFonts w:ascii="Arial" w:eastAsia="Times New Roman" w:hAnsi="Arial" w:cs="Arial"/>
                <w:b/>
                <w:bCs/>
                <w:color w:val="auto"/>
                <w:lang w:eastAsia="en-US"/>
              </w:rPr>
            </w:pPr>
            <w:r w:rsidRPr="00BE6B04">
              <w:rPr>
                <w:rFonts w:ascii="Arial" w:eastAsia="Times New Roman" w:hAnsi="Arial" w:cs="Arial"/>
                <w:b/>
                <w:bCs/>
                <w:color w:val="auto"/>
                <w:lang w:eastAsia="en-US"/>
              </w:rPr>
              <w:t>automobile</w:t>
            </w:r>
          </w:p>
        </w:tc>
        <w:tc>
          <w:tcPr>
            <w:tcW w:w="0" w:type="auto"/>
            <w:vAlign w:val="center"/>
            <w:hideMark/>
          </w:tcPr>
          <w:p w14:paraId="02C46305" w14:textId="07CCE9DB"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BD6B443" wp14:editId="6A1A2366">
                  <wp:extent cx="304800" cy="304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31760DA" w14:textId="180CED61"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6CE3C6A" wp14:editId="19E2420F">
                  <wp:extent cx="30480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2EB6136" w14:textId="571D1C34"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20F092B0" wp14:editId="4DF55079">
                  <wp:extent cx="304800" cy="304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AFD598A" w14:textId="2EEE2B76"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8383E28" wp14:editId="556215E1">
                  <wp:extent cx="304800" cy="304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460E5F6" w14:textId="2C604314"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0B564AA" wp14:editId="29DA078C">
                  <wp:extent cx="304800" cy="304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462FE9C" w14:textId="0E58B656"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9E3A952" wp14:editId="52186E9F">
                  <wp:extent cx="304800" cy="304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4CE8469" w14:textId="3EC419A7"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6DE38747" wp14:editId="1A40B09C">
                  <wp:extent cx="304800" cy="304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1BA6C8A" w14:textId="3DF2135F"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CC99C7D" wp14:editId="5E6759EF">
                  <wp:extent cx="304800" cy="304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7E2AD0C" w14:textId="26CA0987"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6D853E40" wp14:editId="3D6D57B2">
                  <wp:extent cx="304800" cy="304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E1560B4" w14:textId="0133A511"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2BB20B19" wp14:editId="20589407">
                  <wp:extent cx="304800" cy="304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E6B04" w:rsidRPr="00BE6B04" w14:paraId="2821679D" w14:textId="77777777" w:rsidTr="00BE6B04">
        <w:trPr>
          <w:tblCellSpacing w:w="15" w:type="dxa"/>
          <w:jc w:val="center"/>
        </w:trPr>
        <w:tc>
          <w:tcPr>
            <w:tcW w:w="1500" w:type="dxa"/>
            <w:vAlign w:val="center"/>
            <w:hideMark/>
          </w:tcPr>
          <w:p w14:paraId="67B8B96A" w14:textId="77777777" w:rsidR="00BE6B04" w:rsidRPr="00BE6B04" w:rsidRDefault="00BE6B04" w:rsidP="00BE6B04">
            <w:pPr>
              <w:spacing w:after="0" w:line="240" w:lineRule="auto"/>
              <w:rPr>
                <w:rFonts w:ascii="Arial" w:eastAsia="Times New Roman" w:hAnsi="Arial" w:cs="Arial"/>
                <w:b/>
                <w:bCs/>
                <w:color w:val="auto"/>
                <w:lang w:eastAsia="en-US"/>
              </w:rPr>
            </w:pPr>
            <w:r w:rsidRPr="00BE6B04">
              <w:rPr>
                <w:rFonts w:ascii="Arial" w:eastAsia="Times New Roman" w:hAnsi="Arial" w:cs="Arial"/>
                <w:b/>
                <w:bCs/>
                <w:color w:val="auto"/>
                <w:lang w:eastAsia="en-US"/>
              </w:rPr>
              <w:t>bird</w:t>
            </w:r>
          </w:p>
        </w:tc>
        <w:tc>
          <w:tcPr>
            <w:tcW w:w="0" w:type="auto"/>
            <w:vAlign w:val="center"/>
            <w:hideMark/>
          </w:tcPr>
          <w:p w14:paraId="34AE0D12" w14:textId="20193811"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68607CA5" wp14:editId="026CB99C">
                  <wp:extent cx="304800" cy="304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4384528" w14:textId="074553AA"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89AB97B" wp14:editId="27CD3A61">
                  <wp:extent cx="304800" cy="304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DC1CC4C" w14:textId="163C77C2"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2CA80F8" wp14:editId="44373D6E">
                  <wp:extent cx="304800" cy="304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EC7655D" w14:textId="44D7F3B9"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6DC28966" wp14:editId="0CE1932E">
                  <wp:extent cx="304800" cy="304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2886DE2" w14:textId="5132EA6D"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B1E100E" wp14:editId="49D37B6D">
                  <wp:extent cx="304800" cy="304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6EC73C9" w14:textId="6C4DA769"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2B5AC89F" wp14:editId="56148560">
                  <wp:extent cx="304800" cy="304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822A316" w14:textId="35299FD8"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4CF45F1" wp14:editId="37077BEA">
                  <wp:extent cx="304800" cy="304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3D75E41" w14:textId="27E0B546"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2EBB01A6" wp14:editId="2F3BE584">
                  <wp:extent cx="304800" cy="30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847C698" w14:textId="2195245D"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73B01A3" wp14:editId="0D702055">
                  <wp:extent cx="304800" cy="304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49A8D09" w14:textId="421D5025"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0DBABD3C" wp14:editId="0B89D782">
                  <wp:extent cx="304800" cy="304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E6B04" w:rsidRPr="00BE6B04" w14:paraId="45600FF3" w14:textId="77777777" w:rsidTr="00BE6B04">
        <w:trPr>
          <w:tblCellSpacing w:w="15" w:type="dxa"/>
          <w:jc w:val="center"/>
        </w:trPr>
        <w:tc>
          <w:tcPr>
            <w:tcW w:w="1500" w:type="dxa"/>
            <w:vAlign w:val="center"/>
            <w:hideMark/>
          </w:tcPr>
          <w:p w14:paraId="2490C79B" w14:textId="77777777" w:rsidR="00BE6B04" w:rsidRPr="00BE6B04" w:rsidRDefault="00BE6B04" w:rsidP="00BE6B04">
            <w:pPr>
              <w:spacing w:after="0" w:line="240" w:lineRule="auto"/>
              <w:rPr>
                <w:rFonts w:ascii="Arial" w:eastAsia="Times New Roman" w:hAnsi="Arial" w:cs="Arial"/>
                <w:b/>
                <w:bCs/>
                <w:color w:val="auto"/>
                <w:lang w:eastAsia="en-US"/>
              </w:rPr>
            </w:pPr>
            <w:r w:rsidRPr="00BE6B04">
              <w:rPr>
                <w:rFonts w:ascii="Arial" w:eastAsia="Times New Roman" w:hAnsi="Arial" w:cs="Arial"/>
                <w:b/>
                <w:bCs/>
                <w:color w:val="auto"/>
                <w:lang w:eastAsia="en-US"/>
              </w:rPr>
              <w:t>cat</w:t>
            </w:r>
          </w:p>
        </w:tc>
        <w:tc>
          <w:tcPr>
            <w:tcW w:w="0" w:type="auto"/>
            <w:vAlign w:val="center"/>
            <w:hideMark/>
          </w:tcPr>
          <w:p w14:paraId="6146496B" w14:textId="39FB9EE7"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FFA534E" wp14:editId="13EE59E7">
                  <wp:extent cx="304800" cy="304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07B6BFB" w14:textId="394B54BE"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15AAD21" wp14:editId="791F1A92">
                  <wp:extent cx="304800" cy="304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9EA5B6A" w14:textId="37772C6C"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EB0A401" wp14:editId="212C3197">
                  <wp:extent cx="304800" cy="304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EC1EC8B" w14:textId="6F35761B"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79908C1B" wp14:editId="381A9791">
                  <wp:extent cx="304800" cy="304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09C4DDC" w14:textId="37A67549"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95BEE88" wp14:editId="531A6BCD">
                  <wp:extent cx="304800" cy="30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763E80E" w14:textId="719374D9"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6DAA1AA" wp14:editId="16345AFE">
                  <wp:extent cx="304800" cy="30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ECA59F1" w14:textId="48FAE170"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C78AA75" wp14:editId="247F76BC">
                  <wp:extent cx="304800" cy="30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3E9723B" w14:textId="1BD3F9DA"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C303115" wp14:editId="5BB0770C">
                  <wp:extent cx="304800" cy="30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DD008B1" w14:textId="3177368B"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7FD7BFA7" wp14:editId="121457C1">
                  <wp:extent cx="304800" cy="30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0EA3E2C" w14:textId="1E24A44D"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2E05F62" wp14:editId="308CA1B7">
                  <wp:extent cx="304800" cy="30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E6B04" w:rsidRPr="00BE6B04" w14:paraId="2A3F5B6C" w14:textId="77777777" w:rsidTr="00BE6B04">
        <w:trPr>
          <w:tblCellSpacing w:w="15" w:type="dxa"/>
          <w:jc w:val="center"/>
        </w:trPr>
        <w:tc>
          <w:tcPr>
            <w:tcW w:w="1500" w:type="dxa"/>
            <w:vAlign w:val="center"/>
            <w:hideMark/>
          </w:tcPr>
          <w:p w14:paraId="1150C1AF" w14:textId="77777777" w:rsidR="00BE6B04" w:rsidRPr="00BE6B04" w:rsidRDefault="00BE6B04" w:rsidP="00BE6B04">
            <w:pPr>
              <w:spacing w:after="0" w:line="240" w:lineRule="auto"/>
              <w:rPr>
                <w:rFonts w:ascii="Arial" w:eastAsia="Times New Roman" w:hAnsi="Arial" w:cs="Arial"/>
                <w:b/>
                <w:bCs/>
                <w:color w:val="auto"/>
                <w:lang w:eastAsia="en-US"/>
              </w:rPr>
            </w:pPr>
            <w:r w:rsidRPr="00BE6B04">
              <w:rPr>
                <w:rFonts w:ascii="Arial" w:eastAsia="Times New Roman" w:hAnsi="Arial" w:cs="Arial"/>
                <w:b/>
                <w:bCs/>
                <w:color w:val="auto"/>
                <w:lang w:eastAsia="en-US"/>
              </w:rPr>
              <w:t>deer</w:t>
            </w:r>
          </w:p>
        </w:tc>
        <w:tc>
          <w:tcPr>
            <w:tcW w:w="0" w:type="auto"/>
            <w:vAlign w:val="center"/>
            <w:hideMark/>
          </w:tcPr>
          <w:p w14:paraId="62231955" w14:textId="42C09E7D"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4B7F3DD" wp14:editId="4ADE0708">
                  <wp:extent cx="304800" cy="30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78FCC02" w14:textId="12F25A75"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60134724" wp14:editId="1FA8347D">
                  <wp:extent cx="304800" cy="30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2926BC6" w14:textId="79857DE3"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E9D1275" wp14:editId="116F6514">
                  <wp:extent cx="304800" cy="304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63D7F4C" w14:textId="2F721E0E"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AD9FF4D" wp14:editId="24FD960C">
                  <wp:extent cx="304800" cy="30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0493D76" w14:textId="39240367"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2823FCEC" wp14:editId="27671882">
                  <wp:extent cx="304800" cy="30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4C789D8" w14:textId="72CC58DD"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07AABC4F" wp14:editId="2FA89E44">
                  <wp:extent cx="304800" cy="30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600033A" w14:textId="1640C27B"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C06DC9F" wp14:editId="408A5737">
                  <wp:extent cx="304800" cy="304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988A728" w14:textId="5E5CF2BE"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6E4A82E5" wp14:editId="127CF202">
                  <wp:extent cx="304800" cy="304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A817043" w14:textId="6C7DFEA9"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B8C81CE" wp14:editId="01FD4649">
                  <wp:extent cx="304800" cy="30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2BCA629" w14:textId="32C78F72"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85C83FF" wp14:editId="0EE643E6">
                  <wp:extent cx="304800" cy="304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E6B04" w:rsidRPr="00BE6B04" w14:paraId="6D5E16E6" w14:textId="77777777" w:rsidTr="00BE6B04">
        <w:trPr>
          <w:tblCellSpacing w:w="15" w:type="dxa"/>
          <w:jc w:val="center"/>
        </w:trPr>
        <w:tc>
          <w:tcPr>
            <w:tcW w:w="1500" w:type="dxa"/>
            <w:vAlign w:val="center"/>
            <w:hideMark/>
          </w:tcPr>
          <w:p w14:paraId="5BA3009F" w14:textId="77777777" w:rsidR="00BE6B04" w:rsidRPr="00BE6B04" w:rsidRDefault="00BE6B04" w:rsidP="00BE6B04">
            <w:pPr>
              <w:spacing w:after="0" w:line="240" w:lineRule="auto"/>
              <w:rPr>
                <w:rFonts w:ascii="Arial" w:eastAsia="Times New Roman" w:hAnsi="Arial" w:cs="Arial"/>
                <w:b/>
                <w:bCs/>
                <w:color w:val="auto"/>
                <w:lang w:eastAsia="en-US"/>
              </w:rPr>
            </w:pPr>
            <w:r w:rsidRPr="00BE6B04">
              <w:rPr>
                <w:rFonts w:ascii="Arial" w:eastAsia="Times New Roman" w:hAnsi="Arial" w:cs="Arial"/>
                <w:b/>
                <w:bCs/>
                <w:color w:val="auto"/>
                <w:lang w:eastAsia="en-US"/>
              </w:rPr>
              <w:t>dog</w:t>
            </w:r>
          </w:p>
        </w:tc>
        <w:tc>
          <w:tcPr>
            <w:tcW w:w="0" w:type="auto"/>
            <w:vAlign w:val="center"/>
            <w:hideMark/>
          </w:tcPr>
          <w:p w14:paraId="175BAB0E" w14:textId="32E4FB69"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0407E0B" wp14:editId="0BCC2CF2">
                  <wp:extent cx="304800" cy="304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2BE0304" w14:textId="7B8AD977"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5302C83" wp14:editId="2AB1A16F">
                  <wp:extent cx="304800" cy="30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E867C81" w14:textId="0211741C"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4286021" wp14:editId="082156F4">
                  <wp:extent cx="304800" cy="30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86348B7" w14:textId="7745EF10"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6BFC90DA" wp14:editId="0F7ADB90">
                  <wp:extent cx="3048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3E964E1" w14:textId="37085E53"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34DE43E" wp14:editId="06EC6C6E">
                  <wp:extent cx="304800" cy="30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BCFE1C1" w14:textId="718EAA40"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6E3A11D6" wp14:editId="63849D2D">
                  <wp:extent cx="304800" cy="30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114970A" w14:textId="75C8B901"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4CB2D7C" wp14:editId="2EC5CFFC">
                  <wp:extent cx="304800" cy="30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DF2F9A8" w14:textId="26BC8556"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19CD9DE" wp14:editId="39E87AD1">
                  <wp:extent cx="30480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D605D27" w14:textId="0AEB1BC0"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95F0219" wp14:editId="391C3A08">
                  <wp:extent cx="304800" cy="30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4E26C36" w14:textId="0B8260C4"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0CE05ADE" wp14:editId="31FE8007">
                  <wp:extent cx="304800"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E6B04" w:rsidRPr="00BE6B04" w14:paraId="57093794" w14:textId="77777777" w:rsidTr="00BE6B04">
        <w:trPr>
          <w:tblCellSpacing w:w="15" w:type="dxa"/>
          <w:jc w:val="center"/>
        </w:trPr>
        <w:tc>
          <w:tcPr>
            <w:tcW w:w="1500" w:type="dxa"/>
            <w:vAlign w:val="center"/>
            <w:hideMark/>
          </w:tcPr>
          <w:p w14:paraId="4DA17A1A" w14:textId="77777777" w:rsidR="00BE6B04" w:rsidRPr="00BE6B04" w:rsidRDefault="00BE6B04" w:rsidP="00BE6B04">
            <w:pPr>
              <w:spacing w:after="0" w:line="240" w:lineRule="auto"/>
              <w:rPr>
                <w:rFonts w:ascii="Arial" w:eastAsia="Times New Roman" w:hAnsi="Arial" w:cs="Arial"/>
                <w:b/>
                <w:bCs/>
                <w:color w:val="auto"/>
                <w:lang w:eastAsia="en-US"/>
              </w:rPr>
            </w:pPr>
            <w:r w:rsidRPr="00BE6B04">
              <w:rPr>
                <w:rFonts w:ascii="Arial" w:eastAsia="Times New Roman" w:hAnsi="Arial" w:cs="Arial"/>
                <w:b/>
                <w:bCs/>
                <w:color w:val="auto"/>
                <w:lang w:eastAsia="en-US"/>
              </w:rPr>
              <w:t>frog</w:t>
            </w:r>
          </w:p>
        </w:tc>
        <w:tc>
          <w:tcPr>
            <w:tcW w:w="0" w:type="auto"/>
            <w:vAlign w:val="center"/>
            <w:hideMark/>
          </w:tcPr>
          <w:p w14:paraId="46D61DB9" w14:textId="030016BC"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60AABB3" wp14:editId="1E9CDE12">
                  <wp:extent cx="304800" cy="30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F3F19BA" w14:textId="32004F01"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269BC95" wp14:editId="33D29DE6">
                  <wp:extent cx="304800"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2CAAE0A" w14:textId="5E0171B7"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D746FB5" wp14:editId="0C66C788">
                  <wp:extent cx="304800" cy="30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4839BAF" w14:textId="0E967229"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6EE227C" wp14:editId="726E5A98">
                  <wp:extent cx="304800" cy="30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7F8718D" w14:textId="4A9E9EFA"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8ADBD92" wp14:editId="25D72B23">
                  <wp:extent cx="304800" cy="30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128F40E" w14:textId="46EFA6CC"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C4E71AA" wp14:editId="05D13BCC">
                  <wp:extent cx="304800" cy="30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B27A203" w14:textId="5335F998"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786B689C" wp14:editId="3B6600B5">
                  <wp:extent cx="3048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A7F40A1" w14:textId="48996738"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B99316A" wp14:editId="6BDAEBEA">
                  <wp:extent cx="304800" cy="30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EDF3DED" w14:textId="28CBBB87"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F099C61" wp14:editId="71717613">
                  <wp:extent cx="3048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55773FC" w14:textId="05CC8D7E"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EC10C28" wp14:editId="1AA6A31F">
                  <wp:extent cx="304800" cy="30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E6B04" w:rsidRPr="00BE6B04" w14:paraId="29D8F72D" w14:textId="77777777" w:rsidTr="00BE6B04">
        <w:trPr>
          <w:tblCellSpacing w:w="15" w:type="dxa"/>
          <w:jc w:val="center"/>
        </w:trPr>
        <w:tc>
          <w:tcPr>
            <w:tcW w:w="1500" w:type="dxa"/>
            <w:vAlign w:val="center"/>
            <w:hideMark/>
          </w:tcPr>
          <w:p w14:paraId="17A608FA" w14:textId="77777777" w:rsidR="00BE6B04" w:rsidRPr="00BE6B04" w:rsidRDefault="00BE6B04" w:rsidP="00BE6B04">
            <w:pPr>
              <w:spacing w:after="0" w:line="240" w:lineRule="auto"/>
              <w:rPr>
                <w:rFonts w:ascii="Arial" w:eastAsia="Times New Roman" w:hAnsi="Arial" w:cs="Arial"/>
                <w:b/>
                <w:bCs/>
                <w:color w:val="auto"/>
                <w:lang w:eastAsia="en-US"/>
              </w:rPr>
            </w:pPr>
            <w:r w:rsidRPr="00BE6B04">
              <w:rPr>
                <w:rFonts w:ascii="Arial" w:eastAsia="Times New Roman" w:hAnsi="Arial" w:cs="Arial"/>
                <w:b/>
                <w:bCs/>
                <w:color w:val="auto"/>
                <w:lang w:eastAsia="en-US"/>
              </w:rPr>
              <w:t>horse</w:t>
            </w:r>
          </w:p>
        </w:tc>
        <w:tc>
          <w:tcPr>
            <w:tcW w:w="0" w:type="auto"/>
            <w:vAlign w:val="center"/>
            <w:hideMark/>
          </w:tcPr>
          <w:p w14:paraId="57B31AFD" w14:textId="5FC069A2"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0EFC28FC" wp14:editId="08A5E7F5">
                  <wp:extent cx="304800" cy="30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D1F3048" w14:textId="41C4D76F"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7ABD05D6" wp14:editId="2648612E">
                  <wp:extent cx="304800" cy="30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08C01DE" w14:textId="0307E180"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095EF15" wp14:editId="5672893E">
                  <wp:extent cx="30480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6304E9C" w14:textId="6BEEC35B"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301DAB6" wp14:editId="7E7F1252">
                  <wp:extent cx="304800" cy="30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644698C" w14:textId="5DE1D299"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0930490B" wp14:editId="658C99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9921204" w14:textId="4A0A6670"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C6EE511" wp14:editId="6AC2B0ED">
                  <wp:extent cx="3048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3C9DFB3" w14:textId="5F313C7C"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65568E3F" wp14:editId="3FA60597">
                  <wp:extent cx="304800" cy="30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2978B00" w14:textId="17EAF851"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49BF542" wp14:editId="01E060B7">
                  <wp:extent cx="3048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ABC68F3" w14:textId="64356F3C"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2E1CADCF" wp14:editId="47C4CE91">
                  <wp:extent cx="30480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91305F9" w14:textId="1F1552D2"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D44A6F5" wp14:editId="33DF7842">
                  <wp:extent cx="304800" cy="30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E6B04" w:rsidRPr="00BE6B04" w14:paraId="05ED8684" w14:textId="77777777" w:rsidTr="00BE6B04">
        <w:trPr>
          <w:tblCellSpacing w:w="15" w:type="dxa"/>
          <w:jc w:val="center"/>
        </w:trPr>
        <w:tc>
          <w:tcPr>
            <w:tcW w:w="1500" w:type="dxa"/>
            <w:vAlign w:val="center"/>
            <w:hideMark/>
          </w:tcPr>
          <w:p w14:paraId="038F4B66" w14:textId="77777777" w:rsidR="00BE6B04" w:rsidRPr="00BE6B04" w:rsidRDefault="00BE6B04" w:rsidP="00BE6B04">
            <w:pPr>
              <w:spacing w:after="0" w:line="240" w:lineRule="auto"/>
              <w:rPr>
                <w:rFonts w:ascii="Arial" w:eastAsia="Times New Roman" w:hAnsi="Arial" w:cs="Arial"/>
                <w:b/>
                <w:bCs/>
                <w:color w:val="auto"/>
                <w:lang w:eastAsia="en-US"/>
              </w:rPr>
            </w:pPr>
            <w:r w:rsidRPr="00BE6B04">
              <w:rPr>
                <w:rFonts w:ascii="Arial" w:eastAsia="Times New Roman" w:hAnsi="Arial" w:cs="Arial"/>
                <w:b/>
                <w:bCs/>
                <w:color w:val="auto"/>
                <w:lang w:eastAsia="en-US"/>
              </w:rPr>
              <w:t>ship</w:t>
            </w:r>
          </w:p>
        </w:tc>
        <w:tc>
          <w:tcPr>
            <w:tcW w:w="0" w:type="auto"/>
            <w:vAlign w:val="center"/>
            <w:hideMark/>
          </w:tcPr>
          <w:p w14:paraId="2B4C3790" w14:textId="463FA3DD"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6DC5C6CA" wp14:editId="33E729E9">
                  <wp:extent cx="30480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5FC48EF" w14:textId="1D51C1C8"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7681FA7" wp14:editId="3D0C5626">
                  <wp:extent cx="30480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A86C673" w14:textId="2B1654B3"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09335A4" wp14:editId="2AA8DC40">
                  <wp:extent cx="30480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F780A82" w14:textId="6144AE10"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A7DA49A" wp14:editId="1A87A7FF">
                  <wp:extent cx="304800" cy="30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B380A2C" w14:textId="05FC2D80"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0120817D" wp14:editId="5315CA3B">
                  <wp:extent cx="304800" cy="30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FEB1804" w14:textId="39B423E2"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7144E35" wp14:editId="019E872B">
                  <wp:extent cx="30480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9055015" w14:textId="0E829A45"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1093121" wp14:editId="087513BB">
                  <wp:extent cx="30480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BDE0E92" w14:textId="4A66182C"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8AE972E" wp14:editId="55E8432E">
                  <wp:extent cx="30480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0E1C1D2" w14:textId="288D236E"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7CEA9187" wp14:editId="269B22A7">
                  <wp:extent cx="30480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FD55368" w14:textId="6ABC79B2"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DDDF5BB" wp14:editId="798126DA">
                  <wp:extent cx="3048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BE6B04" w:rsidRPr="00BE6B04" w14:paraId="5609E72D" w14:textId="77777777" w:rsidTr="00BE6B04">
        <w:trPr>
          <w:tblCellSpacing w:w="15" w:type="dxa"/>
          <w:jc w:val="center"/>
        </w:trPr>
        <w:tc>
          <w:tcPr>
            <w:tcW w:w="1500" w:type="dxa"/>
            <w:vAlign w:val="center"/>
            <w:hideMark/>
          </w:tcPr>
          <w:p w14:paraId="044E1F3E" w14:textId="77777777" w:rsidR="00BE6B04" w:rsidRPr="00BE6B04" w:rsidRDefault="00BE6B04" w:rsidP="00BE6B04">
            <w:pPr>
              <w:spacing w:after="0" w:line="240" w:lineRule="auto"/>
              <w:rPr>
                <w:rFonts w:ascii="Arial" w:eastAsia="Times New Roman" w:hAnsi="Arial" w:cs="Arial"/>
                <w:b/>
                <w:bCs/>
                <w:color w:val="auto"/>
                <w:lang w:eastAsia="en-US"/>
              </w:rPr>
            </w:pPr>
            <w:r w:rsidRPr="00BE6B04">
              <w:rPr>
                <w:rFonts w:ascii="Arial" w:eastAsia="Times New Roman" w:hAnsi="Arial" w:cs="Arial"/>
                <w:b/>
                <w:bCs/>
                <w:color w:val="auto"/>
                <w:lang w:eastAsia="en-US"/>
              </w:rPr>
              <w:t>truck</w:t>
            </w:r>
          </w:p>
        </w:tc>
        <w:tc>
          <w:tcPr>
            <w:tcW w:w="0" w:type="auto"/>
            <w:vAlign w:val="center"/>
            <w:hideMark/>
          </w:tcPr>
          <w:p w14:paraId="44114439" w14:textId="4A0019D1"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728F35B" wp14:editId="49472916">
                  <wp:extent cx="3048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573091C" w14:textId="60809CD7"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90CBD87" wp14:editId="090A0579">
                  <wp:extent cx="30480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9315F2D" w14:textId="03248724"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58CFCB38" wp14:editId="58C11A8D">
                  <wp:extent cx="304800" cy="30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61CF952" w14:textId="5E6EF2BF"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6B401C1" wp14:editId="7EE2D0BE">
                  <wp:extent cx="30480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0958C90" w14:textId="2BD56E3E"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2B41DDC" wp14:editId="55FED244">
                  <wp:extent cx="30480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43E5EFB" w14:textId="222639B7"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42EA451B" wp14:editId="2251408E">
                  <wp:extent cx="304800" cy="30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7CEA7E3" w14:textId="5CC16A34"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306A01E3" wp14:editId="5A5A7EDA">
                  <wp:extent cx="304800" cy="30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E0B8E19" w14:textId="288FEFF4"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6DD73C93" wp14:editId="35736FAC">
                  <wp:extent cx="3048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C573EBA" w14:textId="778FCE28"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753BCECE" wp14:editId="7C342581">
                  <wp:extent cx="304800" cy="30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A0E6A1F" w14:textId="52ED751F" w:rsidR="00BE6B04" w:rsidRPr="00BE6B04" w:rsidRDefault="00BE6B04" w:rsidP="00BE6B04">
            <w:pPr>
              <w:spacing w:after="0" w:line="240" w:lineRule="auto"/>
              <w:rPr>
                <w:rFonts w:ascii="Arial" w:eastAsia="Times New Roman" w:hAnsi="Arial" w:cs="Arial"/>
                <w:color w:val="auto"/>
                <w:lang w:eastAsia="en-US"/>
              </w:rPr>
            </w:pPr>
            <w:r w:rsidRPr="00BE6B04">
              <w:rPr>
                <w:rFonts w:ascii="Arial" w:eastAsia="Times New Roman" w:hAnsi="Arial" w:cs="Arial"/>
                <w:noProof/>
                <w:color w:val="auto"/>
                <w:lang w:eastAsia="en-US"/>
              </w:rPr>
              <w:drawing>
                <wp:inline distT="0" distB="0" distL="0" distR="0" wp14:anchorId="1279BB56" wp14:editId="1FD89589">
                  <wp:extent cx="3048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1D8FA823" w14:textId="77777777" w:rsidR="00BE6B04" w:rsidRPr="00BE6B04" w:rsidRDefault="00BE6B04" w:rsidP="00BE6B04"/>
    <w:p w14:paraId="753158B4" w14:textId="60D5324D" w:rsidR="000B7B88" w:rsidRDefault="000B7B88" w:rsidP="000B7B88">
      <w:r>
        <w:t>I’ve selected CIFAR-10 dataset from this link:</w:t>
      </w:r>
    </w:p>
    <w:p w14:paraId="38281C8E" w14:textId="02908669" w:rsidR="000B7B88" w:rsidRDefault="00000000" w:rsidP="000B7B88">
      <w:hyperlink r:id="rId110" w:history="1">
        <w:r w:rsidR="000B7B88">
          <w:rPr>
            <w:rStyle w:val="Hyperlink"/>
          </w:rPr>
          <w:t>Datasets — Torchvision main documentation (pytorch.org)</w:t>
        </w:r>
      </w:hyperlink>
    </w:p>
    <w:p w14:paraId="7D81257C" w14:textId="609F0DAB" w:rsidR="000B7B88" w:rsidRDefault="000B7B88" w:rsidP="000B7B88">
      <w:r>
        <w:t xml:space="preserve">Then with the script </w:t>
      </w:r>
      <w:hyperlink r:id="rId111" w:history="1">
        <w:r w:rsidR="00BE545D" w:rsidRPr="00BE545D">
          <w:rPr>
            <w:rStyle w:val="Hyperlink"/>
          </w:rPr>
          <w:t>&lt;data-analysis.ipynb&gt;</w:t>
        </w:r>
      </w:hyperlink>
      <w:r>
        <w:t xml:space="preserve"> I analyzed the data to understand it shape, and some basic qualities.</w:t>
      </w:r>
    </w:p>
    <w:p w14:paraId="489C6B33" w14:textId="5AFA5D7E" w:rsidR="000B7B88" w:rsidRDefault="000B7B88" w:rsidP="000B7B88">
      <w:r>
        <w:t>CIFAR-10 main page:</w:t>
      </w:r>
    </w:p>
    <w:p w14:paraId="51E18CB4" w14:textId="3BDE9D85" w:rsidR="000B7B88" w:rsidRDefault="00000000" w:rsidP="000B7B88">
      <w:hyperlink r:id="rId112" w:history="1">
        <w:r w:rsidR="000B7B88">
          <w:rPr>
            <w:rStyle w:val="Hyperlink"/>
          </w:rPr>
          <w:t>CIFAR-10 and CIFAR-100 datasets (toronto.edu)</w:t>
        </w:r>
      </w:hyperlink>
    </w:p>
    <w:p w14:paraId="664DCB62" w14:textId="6267BFDB" w:rsidR="000B7B88" w:rsidRDefault="00BE6B04" w:rsidP="000B7B88">
      <w:r>
        <w:t>CIFAR-10 torch docs page:</w:t>
      </w:r>
    </w:p>
    <w:p w14:paraId="413832AA" w14:textId="439B9C2E" w:rsidR="00BE6B04" w:rsidRDefault="00000000" w:rsidP="000B7B88">
      <w:hyperlink r:id="rId113" w:anchor="torchvision.datasets.CIFAR10" w:history="1">
        <w:r w:rsidR="00BE6B04">
          <w:rPr>
            <w:rStyle w:val="Hyperlink"/>
          </w:rPr>
          <w:t>CIFAR10 — Torchvision main documentation (pytorch.org)</w:t>
        </w:r>
      </w:hyperlink>
    </w:p>
    <w:p w14:paraId="43C37890" w14:textId="0173E329" w:rsidR="00BE6B04" w:rsidRDefault="00BE6B04" w:rsidP="000B7B88"/>
    <w:p w14:paraId="55DE40E8" w14:textId="4A6CFA25" w:rsidR="00BE545D" w:rsidRDefault="00BE545D" w:rsidP="000B7B88"/>
    <w:p w14:paraId="51C53807" w14:textId="77777777" w:rsidR="00BE545D" w:rsidRDefault="00BE545D" w:rsidP="000B7B88"/>
    <w:p w14:paraId="3A3F1489" w14:textId="062F786C" w:rsidR="00BE545D" w:rsidRDefault="00BE545D" w:rsidP="00BE545D">
      <w:r>
        <w:lastRenderedPageBreak/>
        <w:t>Dataset has 50000 training images and 10000 test ones.</w:t>
      </w:r>
    </w:p>
    <w:p w14:paraId="2103993F" w14:textId="271333FF" w:rsidR="00BE545D" w:rsidRDefault="00BE545D" w:rsidP="00BE545D">
      <w:r>
        <w:t>Total 60000 samples divided into 10 classes:</w:t>
      </w:r>
    </w:p>
    <w:p w14:paraId="221AD8AF" w14:textId="137F6AC1" w:rsidR="00BE545D" w:rsidRDefault="00BE545D" w:rsidP="00BE545D">
      <w:r>
        <w:t>'airplane','automobile','bird','cat','deer','dog','frog','horse','ship','truck'</w:t>
      </w:r>
    </w:p>
    <w:p w14:paraId="7AF78065" w14:textId="4A7BBEF2" w:rsidR="00BE545D" w:rsidRDefault="00BE545D" w:rsidP="00BE545D">
      <w:r>
        <w:t>Images are 32*32 RGB (3 Channels) and for each class we have 6000 sample images.</w:t>
      </w:r>
    </w:p>
    <w:p w14:paraId="0405A632" w14:textId="341CA4F7" w:rsidR="00BE545D" w:rsidRDefault="00BE545D" w:rsidP="00BE545D">
      <w:r>
        <w:t>Dataset is separated into 5 training batches and 1 test batch, each containing of 10000 images.</w:t>
      </w:r>
    </w:p>
    <w:p w14:paraId="67C5773F" w14:textId="1603558A" w:rsidR="00BE545D" w:rsidRDefault="00BE545D" w:rsidP="00BE545D">
      <w:r>
        <w:t>Images are not divided between training batches uniformly (which means, one batch may contain more images for one class than the others), But there are exactly 5000 training image and 1000 test image for each class. (This means test images are uniformly divided)</w:t>
      </w:r>
    </w:p>
    <w:p w14:paraId="18F53F50" w14:textId="3C494FAE" w:rsidR="00BE545D" w:rsidRDefault="00BE545D" w:rsidP="00BE545D"/>
    <w:p w14:paraId="6382A91D" w14:textId="086F20CA" w:rsidR="00BE545D" w:rsidRDefault="00BE545D" w:rsidP="00BE545D">
      <w:r>
        <w:t>These lines of codes first check the specified path for cached dataset, if it not found any, it downloads the datasets, store them at cache path and gives us the datasets objects.</w:t>
      </w:r>
    </w:p>
    <w:p w14:paraId="1D110F37" w14:textId="77777777" w:rsidR="00BE545D" w:rsidRDefault="00BE545D" w:rsidP="00BE545D">
      <w:pPr>
        <w:pStyle w:val="Code"/>
      </w:pPr>
      <w:r>
        <w:t>train_path = 'ds/train/'</w:t>
      </w:r>
    </w:p>
    <w:p w14:paraId="32816FB2" w14:textId="77777777" w:rsidR="00BE545D" w:rsidRDefault="00BE545D" w:rsidP="00BE545D">
      <w:pPr>
        <w:pStyle w:val="Code"/>
      </w:pPr>
      <w:r>
        <w:t>test_path = 'ds/test/'</w:t>
      </w:r>
    </w:p>
    <w:p w14:paraId="2AA6DAC7" w14:textId="77777777" w:rsidR="00BE545D" w:rsidRDefault="00BE545D" w:rsidP="00BE545D">
      <w:pPr>
        <w:pStyle w:val="Code"/>
      </w:pPr>
      <w:r>
        <w:t>dstrain = datasets.CIFAR10(train_path, train=True, download=True, transform=transform)</w:t>
      </w:r>
    </w:p>
    <w:p w14:paraId="4ADCD22B" w14:textId="5E23D956" w:rsidR="00BE545D" w:rsidRPr="000B7B88" w:rsidRDefault="00BE545D" w:rsidP="00BE545D">
      <w:pPr>
        <w:pStyle w:val="Code"/>
      </w:pPr>
      <w:r>
        <w:t>dstest = datasets.CIFAR10(test_path, train=False, download=True, transform=transform)</w:t>
      </w:r>
    </w:p>
    <w:p w14:paraId="64234E2F" w14:textId="2A49AD51" w:rsidR="000B7B88" w:rsidRDefault="000B7B88" w:rsidP="00BE545D"/>
    <w:p w14:paraId="678ABE49" w14:textId="50B2E9C2" w:rsidR="00BE545D" w:rsidRDefault="00BE545D" w:rsidP="00BE545D"/>
    <w:p w14:paraId="7ABE9F40" w14:textId="7DF04A0A" w:rsidR="00BE545D" w:rsidRDefault="00BE545D" w:rsidP="00BE545D"/>
    <w:p w14:paraId="06556224" w14:textId="14A29FFA" w:rsidR="00BE545D" w:rsidRDefault="00BE545D" w:rsidP="00BE545D"/>
    <w:p w14:paraId="3DDFE355" w14:textId="5120FF7B" w:rsidR="00BE545D" w:rsidRDefault="00BE545D" w:rsidP="00BE545D"/>
    <w:p w14:paraId="79F5F616" w14:textId="6BEE931D" w:rsidR="00BE545D" w:rsidRDefault="00BE545D" w:rsidP="00BE545D"/>
    <w:p w14:paraId="74778059" w14:textId="5ACACCB4" w:rsidR="00EC245C" w:rsidRDefault="00EC245C" w:rsidP="00BE545D">
      <w:pPr>
        <w:pStyle w:val="Heading3"/>
        <w:numPr>
          <w:ilvl w:val="0"/>
          <w:numId w:val="24"/>
        </w:numPr>
      </w:pPr>
      <w:bookmarkStart w:id="2" w:name="_Toc123321577"/>
      <w:r>
        <w:lastRenderedPageBreak/>
        <w:t>Shared Codes</w:t>
      </w:r>
      <w:bookmarkEnd w:id="2"/>
    </w:p>
    <w:p w14:paraId="311BEEA2" w14:textId="7380165A" w:rsidR="00EC245C" w:rsidRDefault="00EC245C" w:rsidP="00EC245C">
      <w:r>
        <w:t>In each notebook, you can see that the first few cells are the same, so here I’m going to explain those shared codes:</w:t>
      </w:r>
    </w:p>
    <w:p w14:paraId="13E66A1E" w14:textId="0651F05A" w:rsidR="00EC245C" w:rsidRPr="00495344" w:rsidRDefault="00EC245C" w:rsidP="00495344">
      <w:pPr>
        <w:pStyle w:val="ListParagraph"/>
        <w:numPr>
          <w:ilvl w:val="1"/>
          <w:numId w:val="24"/>
        </w:numPr>
        <w:rPr>
          <w:color w:val="34652F" w:themeColor="accent4" w:themeShade="80"/>
        </w:rPr>
      </w:pPr>
      <w:r w:rsidRPr="00495344">
        <w:rPr>
          <w:color w:val="34652F" w:themeColor="accent4" w:themeShade="80"/>
        </w:rPr>
        <w:t>Training:</w:t>
      </w:r>
    </w:p>
    <w:p w14:paraId="107E5A68" w14:textId="3F08B097" w:rsidR="00EC245C" w:rsidRPr="00EC245C" w:rsidRDefault="00EC245C" w:rsidP="00EC245C">
      <w:pPr>
        <w:rPr>
          <w:color w:val="4E9747" w:themeColor="accent4" w:themeShade="BF"/>
        </w:rPr>
      </w:pPr>
      <w:r w:rsidRPr="00EC245C">
        <w:rPr>
          <w:color w:val="4E9747" w:themeColor="accent4" w:themeShade="BF"/>
        </w:rPr>
        <w:t>First &amp; Second cells:</w:t>
      </w:r>
    </w:p>
    <w:p w14:paraId="27638617" w14:textId="77777777" w:rsidR="00EC245C" w:rsidRDefault="00EC245C" w:rsidP="00EC245C">
      <w:r>
        <w:t>Importing libs and looking for CUDA. (If CUDA is not available, CPU will be used instead.)</w:t>
      </w:r>
    </w:p>
    <w:p w14:paraId="6636271A" w14:textId="77777777" w:rsidR="00EC245C" w:rsidRPr="00EC245C" w:rsidRDefault="00EC245C" w:rsidP="00EC245C">
      <w:pPr>
        <w:rPr>
          <w:color w:val="4E9747" w:themeColor="accent4" w:themeShade="BF"/>
        </w:rPr>
      </w:pPr>
      <w:r w:rsidRPr="00EC245C">
        <w:rPr>
          <w:color w:val="4E9747" w:themeColor="accent4" w:themeShade="BF"/>
        </w:rPr>
        <w:t>Third cell:</w:t>
      </w:r>
    </w:p>
    <w:p w14:paraId="31F7F083" w14:textId="77777777" w:rsidR="00EC245C" w:rsidRDefault="00EC245C" w:rsidP="00EC245C">
      <w:r>
        <w:t>Here we defined the transforms which we’re going to apply on datasets before training phase.</w:t>
      </w:r>
    </w:p>
    <w:p w14:paraId="2FC9D853" w14:textId="0C677B6C" w:rsidR="00EC245C" w:rsidRDefault="00EC245C" w:rsidP="00EC245C">
      <w:r>
        <w:t>MLP: Converting PIL image objects to Tensors and Normalize tensor values.</w:t>
      </w:r>
    </w:p>
    <w:p w14:paraId="0CC35BAE" w14:textId="77777777" w:rsidR="00EC245C" w:rsidRDefault="00EC245C" w:rsidP="00EC245C">
      <w:pPr>
        <w:pStyle w:val="Code"/>
      </w:pPr>
      <w:r>
        <w:t xml:space="preserve"> transform = transforms.Compose([</w:t>
      </w:r>
    </w:p>
    <w:p w14:paraId="3DA0D157" w14:textId="77777777" w:rsidR="00EC245C" w:rsidRDefault="00EC245C" w:rsidP="00EC245C">
      <w:pPr>
        <w:pStyle w:val="Code"/>
      </w:pPr>
      <w:r>
        <w:t xml:space="preserve">    transforms.ToTensor(),</w:t>
      </w:r>
    </w:p>
    <w:p w14:paraId="5D8BDA1C" w14:textId="77777777" w:rsidR="00EC245C" w:rsidRDefault="00EC245C" w:rsidP="00EC245C">
      <w:pPr>
        <w:pStyle w:val="Code"/>
      </w:pPr>
      <w:r>
        <w:t xml:space="preserve">    transforms.Normalize((0,), (1,)),</w:t>
      </w:r>
    </w:p>
    <w:p w14:paraId="4B6B67EC" w14:textId="78F69EBF" w:rsidR="00EC245C" w:rsidRDefault="00EC245C" w:rsidP="00EC245C">
      <w:pPr>
        <w:pStyle w:val="Code"/>
      </w:pPr>
      <w:r>
        <w:t>])</w:t>
      </w:r>
    </w:p>
    <w:p w14:paraId="2834EE4A" w14:textId="2B518DEB" w:rsidR="00EC245C" w:rsidRDefault="00EC245C" w:rsidP="00EC245C"/>
    <w:p w14:paraId="72BE44D0" w14:textId="779BC34F" w:rsidR="00EC245C" w:rsidRDefault="00EC245C" w:rsidP="00EC245C">
      <w:r>
        <w:t>CNN &amp; VGG16:</w:t>
      </w:r>
    </w:p>
    <w:p w14:paraId="2DA097F3" w14:textId="354D6883" w:rsidR="00EC245C" w:rsidRDefault="00EC245C" w:rsidP="00EC245C">
      <w:r>
        <w:t>Augmenting data by applying random flips and rotations. (notice we only augment training data). Applying ToTensor and Normalization as before.</w:t>
      </w:r>
    </w:p>
    <w:p w14:paraId="0FE668AF" w14:textId="77777777" w:rsidR="00EC245C" w:rsidRPr="00EC245C" w:rsidRDefault="00EC245C" w:rsidP="00EC245C">
      <w:pPr>
        <w:pStyle w:val="Code"/>
        <w:rPr>
          <w:lang w:eastAsia="en-US"/>
        </w:rPr>
      </w:pPr>
      <w:r w:rsidRPr="00EC245C">
        <w:rPr>
          <w:lang w:eastAsia="en-US"/>
        </w:rPr>
        <w:t xml:space="preserve">transform_train </w:t>
      </w:r>
      <w:r w:rsidRPr="00EC245C">
        <w:rPr>
          <w:color w:val="F47067"/>
          <w:lang w:eastAsia="en-US"/>
        </w:rPr>
        <w:t>=</w:t>
      </w:r>
      <w:r w:rsidRPr="00EC245C">
        <w:rPr>
          <w:lang w:eastAsia="en-US"/>
        </w:rPr>
        <w:t xml:space="preserve"> transforms.Compose([</w:t>
      </w:r>
    </w:p>
    <w:p w14:paraId="154ACBAE" w14:textId="77777777" w:rsidR="00EC245C" w:rsidRPr="00EC245C" w:rsidRDefault="00EC245C" w:rsidP="00EC245C">
      <w:pPr>
        <w:pStyle w:val="Code"/>
        <w:rPr>
          <w:color w:val="ADBAC7"/>
          <w:lang w:eastAsia="en-US"/>
        </w:rPr>
      </w:pPr>
      <w:r w:rsidRPr="00EC245C">
        <w:rPr>
          <w:color w:val="ADBAC7"/>
          <w:lang w:eastAsia="en-US"/>
        </w:rPr>
        <w:t xml:space="preserve">    </w:t>
      </w:r>
      <w:r w:rsidRPr="00EC245C">
        <w:rPr>
          <w:lang w:eastAsia="en-US"/>
        </w:rPr>
        <w:t># Augmentations</w:t>
      </w:r>
    </w:p>
    <w:p w14:paraId="71749E56" w14:textId="77777777" w:rsidR="00EC245C" w:rsidRPr="00EC245C" w:rsidRDefault="00EC245C" w:rsidP="00EC245C">
      <w:pPr>
        <w:pStyle w:val="Code"/>
        <w:rPr>
          <w:lang w:eastAsia="en-US"/>
        </w:rPr>
      </w:pPr>
      <w:r w:rsidRPr="00EC245C">
        <w:rPr>
          <w:lang w:eastAsia="en-US"/>
        </w:rPr>
        <w:t>    transforms.ColorJitter(</w:t>
      </w:r>
      <w:r w:rsidRPr="00EC245C">
        <w:rPr>
          <w:color w:val="F69D50"/>
          <w:lang w:eastAsia="en-US"/>
        </w:rPr>
        <w:t>brightness</w:t>
      </w:r>
      <w:r w:rsidRPr="00EC245C">
        <w:rPr>
          <w:color w:val="F47067"/>
          <w:lang w:eastAsia="en-US"/>
        </w:rPr>
        <w:t>=</w:t>
      </w:r>
      <w:r w:rsidRPr="00EC245C">
        <w:rPr>
          <w:color w:val="6CB6FF"/>
          <w:lang w:eastAsia="en-US"/>
        </w:rPr>
        <w:t>0.25</w:t>
      </w:r>
      <w:r w:rsidRPr="00EC245C">
        <w:rPr>
          <w:lang w:eastAsia="en-US"/>
        </w:rPr>
        <w:t xml:space="preserve">, </w:t>
      </w:r>
      <w:r w:rsidRPr="00EC245C">
        <w:rPr>
          <w:color w:val="F69D50"/>
          <w:lang w:eastAsia="en-US"/>
        </w:rPr>
        <w:t>saturation</w:t>
      </w:r>
      <w:r w:rsidRPr="00EC245C">
        <w:rPr>
          <w:color w:val="F47067"/>
          <w:lang w:eastAsia="en-US"/>
        </w:rPr>
        <w:t>=</w:t>
      </w:r>
      <w:r w:rsidRPr="00EC245C">
        <w:rPr>
          <w:color w:val="6CB6FF"/>
          <w:lang w:eastAsia="en-US"/>
        </w:rPr>
        <w:t>0.1</w:t>
      </w:r>
      <w:r w:rsidRPr="00EC245C">
        <w:rPr>
          <w:lang w:eastAsia="en-US"/>
        </w:rPr>
        <w:t>),</w:t>
      </w:r>
    </w:p>
    <w:p w14:paraId="21EB3810" w14:textId="77777777" w:rsidR="00EC245C" w:rsidRPr="00EC245C" w:rsidRDefault="00EC245C" w:rsidP="00EC245C">
      <w:pPr>
        <w:pStyle w:val="Code"/>
        <w:rPr>
          <w:lang w:eastAsia="en-US"/>
        </w:rPr>
      </w:pPr>
      <w:r w:rsidRPr="00EC245C">
        <w:rPr>
          <w:lang w:eastAsia="en-US"/>
        </w:rPr>
        <w:t>    transforms.RandomHorizontalFlip(</w:t>
      </w:r>
      <w:r w:rsidRPr="00EC245C">
        <w:rPr>
          <w:color w:val="F69D50"/>
          <w:lang w:eastAsia="en-US"/>
        </w:rPr>
        <w:t>p</w:t>
      </w:r>
      <w:r w:rsidRPr="00EC245C">
        <w:rPr>
          <w:color w:val="F47067"/>
          <w:lang w:eastAsia="en-US"/>
        </w:rPr>
        <w:t>=</w:t>
      </w:r>
      <w:r w:rsidRPr="00EC245C">
        <w:rPr>
          <w:color w:val="6CB6FF"/>
          <w:lang w:eastAsia="en-US"/>
        </w:rPr>
        <w:t>0.5</w:t>
      </w:r>
      <w:r w:rsidRPr="00EC245C">
        <w:rPr>
          <w:lang w:eastAsia="en-US"/>
        </w:rPr>
        <w:t>),</w:t>
      </w:r>
    </w:p>
    <w:p w14:paraId="57D28A2A" w14:textId="77777777" w:rsidR="00EC245C" w:rsidRPr="00EC245C" w:rsidRDefault="00EC245C" w:rsidP="00EC245C">
      <w:pPr>
        <w:pStyle w:val="Code"/>
        <w:rPr>
          <w:lang w:eastAsia="en-US"/>
        </w:rPr>
      </w:pPr>
      <w:r w:rsidRPr="00EC245C">
        <w:rPr>
          <w:lang w:eastAsia="en-US"/>
        </w:rPr>
        <w:t>    transforms.RandomVerticalFlip(</w:t>
      </w:r>
      <w:r w:rsidRPr="00EC245C">
        <w:rPr>
          <w:color w:val="F69D50"/>
          <w:lang w:eastAsia="en-US"/>
        </w:rPr>
        <w:t>p</w:t>
      </w:r>
      <w:r w:rsidRPr="00EC245C">
        <w:rPr>
          <w:color w:val="F47067"/>
          <w:lang w:eastAsia="en-US"/>
        </w:rPr>
        <w:t>=</w:t>
      </w:r>
      <w:r w:rsidRPr="00EC245C">
        <w:rPr>
          <w:color w:val="6CB6FF"/>
          <w:lang w:eastAsia="en-US"/>
        </w:rPr>
        <w:t>0.5</w:t>
      </w:r>
      <w:r w:rsidRPr="00EC245C">
        <w:rPr>
          <w:lang w:eastAsia="en-US"/>
        </w:rPr>
        <w:t>),</w:t>
      </w:r>
    </w:p>
    <w:p w14:paraId="430B4A9E" w14:textId="77777777" w:rsidR="00EC245C" w:rsidRPr="00EC245C" w:rsidRDefault="00EC245C" w:rsidP="00EC245C">
      <w:pPr>
        <w:pStyle w:val="Code"/>
        <w:rPr>
          <w:lang w:eastAsia="en-US"/>
        </w:rPr>
      </w:pPr>
      <w:r w:rsidRPr="00EC245C">
        <w:rPr>
          <w:lang w:eastAsia="en-US"/>
        </w:rPr>
        <w:t>    transforms.RandomRotation(</w:t>
      </w:r>
      <w:r w:rsidRPr="00EC245C">
        <w:rPr>
          <w:color w:val="6CB6FF"/>
          <w:lang w:eastAsia="en-US"/>
        </w:rPr>
        <w:t>10</w:t>
      </w:r>
      <w:r w:rsidRPr="00EC245C">
        <w:rPr>
          <w:lang w:eastAsia="en-US"/>
        </w:rPr>
        <w:t xml:space="preserve">), </w:t>
      </w:r>
      <w:r w:rsidRPr="00EC245C">
        <w:rPr>
          <w:color w:val="768390"/>
          <w:lang w:eastAsia="en-US"/>
        </w:rPr>
        <w:t># -10 to +10 degrees</w:t>
      </w:r>
    </w:p>
    <w:p w14:paraId="233A75AD" w14:textId="77777777" w:rsidR="00EC245C" w:rsidRPr="00EC245C" w:rsidRDefault="00EC245C" w:rsidP="00EC245C">
      <w:pPr>
        <w:pStyle w:val="Code"/>
        <w:rPr>
          <w:lang w:eastAsia="en-US"/>
        </w:rPr>
      </w:pPr>
      <w:r w:rsidRPr="00EC245C">
        <w:rPr>
          <w:lang w:eastAsia="en-US"/>
        </w:rPr>
        <w:t xml:space="preserve">    </w:t>
      </w:r>
    </w:p>
    <w:p w14:paraId="14C1455E" w14:textId="77777777" w:rsidR="00EC245C" w:rsidRPr="00EC245C" w:rsidRDefault="00EC245C" w:rsidP="00EC245C">
      <w:pPr>
        <w:pStyle w:val="Code"/>
        <w:rPr>
          <w:lang w:eastAsia="en-US"/>
        </w:rPr>
      </w:pPr>
      <w:r w:rsidRPr="00EC245C">
        <w:rPr>
          <w:lang w:eastAsia="en-US"/>
        </w:rPr>
        <w:t>    transforms.ToTensor(),</w:t>
      </w:r>
    </w:p>
    <w:p w14:paraId="558EE09E" w14:textId="77777777" w:rsidR="00EC245C" w:rsidRPr="00EC245C" w:rsidRDefault="00EC245C" w:rsidP="00EC245C">
      <w:pPr>
        <w:pStyle w:val="Code"/>
        <w:rPr>
          <w:lang w:eastAsia="en-US"/>
        </w:rPr>
      </w:pPr>
      <w:r w:rsidRPr="00EC245C">
        <w:rPr>
          <w:lang w:eastAsia="en-US"/>
        </w:rPr>
        <w:lastRenderedPageBreak/>
        <w:t>    transforms.Normalize((</w:t>
      </w:r>
      <w:r w:rsidRPr="00EC245C">
        <w:rPr>
          <w:color w:val="6CB6FF"/>
          <w:lang w:eastAsia="en-US"/>
        </w:rPr>
        <w:t>0.485</w:t>
      </w:r>
      <w:r w:rsidRPr="00EC245C">
        <w:rPr>
          <w:lang w:eastAsia="en-US"/>
        </w:rPr>
        <w:t xml:space="preserve">, </w:t>
      </w:r>
      <w:r w:rsidRPr="00EC245C">
        <w:rPr>
          <w:color w:val="6CB6FF"/>
          <w:lang w:eastAsia="en-US"/>
        </w:rPr>
        <w:t>0.456</w:t>
      </w:r>
      <w:r w:rsidRPr="00EC245C">
        <w:rPr>
          <w:lang w:eastAsia="en-US"/>
        </w:rPr>
        <w:t xml:space="preserve">, </w:t>
      </w:r>
      <w:r w:rsidRPr="00EC245C">
        <w:rPr>
          <w:color w:val="6CB6FF"/>
          <w:lang w:eastAsia="en-US"/>
        </w:rPr>
        <w:t>0.406</w:t>
      </w:r>
      <w:r w:rsidRPr="00EC245C">
        <w:rPr>
          <w:lang w:eastAsia="en-US"/>
        </w:rPr>
        <w:t>), (</w:t>
      </w:r>
      <w:r w:rsidRPr="00EC245C">
        <w:rPr>
          <w:color w:val="6CB6FF"/>
          <w:lang w:eastAsia="en-US"/>
        </w:rPr>
        <w:t>0.229</w:t>
      </w:r>
      <w:r w:rsidRPr="00EC245C">
        <w:rPr>
          <w:lang w:eastAsia="en-US"/>
        </w:rPr>
        <w:t xml:space="preserve">, </w:t>
      </w:r>
      <w:r w:rsidRPr="00EC245C">
        <w:rPr>
          <w:color w:val="6CB6FF"/>
          <w:lang w:eastAsia="en-US"/>
        </w:rPr>
        <w:t>0.224</w:t>
      </w:r>
      <w:r w:rsidRPr="00EC245C">
        <w:rPr>
          <w:lang w:eastAsia="en-US"/>
        </w:rPr>
        <w:t xml:space="preserve">, </w:t>
      </w:r>
      <w:r w:rsidRPr="00EC245C">
        <w:rPr>
          <w:color w:val="6CB6FF"/>
          <w:lang w:eastAsia="en-US"/>
        </w:rPr>
        <w:t>0.225</w:t>
      </w:r>
      <w:r w:rsidRPr="00EC245C">
        <w:rPr>
          <w:lang w:eastAsia="en-US"/>
        </w:rPr>
        <w:t>)),</w:t>
      </w:r>
    </w:p>
    <w:p w14:paraId="654BF373" w14:textId="77777777" w:rsidR="00EC245C" w:rsidRPr="00EC245C" w:rsidRDefault="00EC245C" w:rsidP="00EC245C">
      <w:pPr>
        <w:pStyle w:val="Code"/>
        <w:rPr>
          <w:lang w:eastAsia="en-US"/>
        </w:rPr>
      </w:pPr>
      <w:r w:rsidRPr="00EC245C">
        <w:rPr>
          <w:lang w:eastAsia="en-US"/>
        </w:rPr>
        <w:t>])</w:t>
      </w:r>
    </w:p>
    <w:p w14:paraId="2DC76BC1" w14:textId="77777777" w:rsidR="00EC245C" w:rsidRPr="00EC245C" w:rsidRDefault="00EC245C" w:rsidP="00EC245C">
      <w:pPr>
        <w:pStyle w:val="Code"/>
        <w:rPr>
          <w:lang w:eastAsia="en-US"/>
        </w:rPr>
      </w:pPr>
    </w:p>
    <w:p w14:paraId="567D90F2" w14:textId="77777777" w:rsidR="00EC245C" w:rsidRPr="00EC245C" w:rsidRDefault="00EC245C" w:rsidP="00EC245C">
      <w:pPr>
        <w:pStyle w:val="Code"/>
        <w:rPr>
          <w:lang w:eastAsia="en-US"/>
        </w:rPr>
      </w:pPr>
      <w:r w:rsidRPr="00EC245C">
        <w:rPr>
          <w:lang w:eastAsia="en-US"/>
        </w:rPr>
        <w:t xml:space="preserve">transform_test </w:t>
      </w:r>
      <w:r w:rsidRPr="00EC245C">
        <w:rPr>
          <w:color w:val="F47067"/>
          <w:lang w:eastAsia="en-US"/>
        </w:rPr>
        <w:t>=</w:t>
      </w:r>
      <w:r w:rsidRPr="00EC245C">
        <w:rPr>
          <w:lang w:eastAsia="en-US"/>
        </w:rPr>
        <w:t xml:space="preserve"> transforms.Compose([</w:t>
      </w:r>
    </w:p>
    <w:p w14:paraId="2A2E78D8" w14:textId="77777777" w:rsidR="00EC245C" w:rsidRPr="00EC245C" w:rsidRDefault="00EC245C" w:rsidP="00EC245C">
      <w:pPr>
        <w:pStyle w:val="Code"/>
        <w:rPr>
          <w:lang w:eastAsia="en-US"/>
        </w:rPr>
      </w:pPr>
      <w:r w:rsidRPr="00EC245C">
        <w:rPr>
          <w:lang w:eastAsia="en-US"/>
        </w:rPr>
        <w:t>    transforms.ToTensor(),</w:t>
      </w:r>
    </w:p>
    <w:p w14:paraId="53DEC3A5" w14:textId="77777777" w:rsidR="00EC245C" w:rsidRPr="00EC245C" w:rsidRDefault="00EC245C" w:rsidP="00EC245C">
      <w:pPr>
        <w:pStyle w:val="Code"/>
        <w:rPr>
          <w:lang w:eastAsia="en-US"/>
        </w:rPr>
      </w:pPr>
      <w:r w:rsidRPr="00EC245C">
        <w:rPr>
          <w:lang w:eastAsia="en-US"/>
        </w:rPr>
        <w:t>    transforms.Normalize((</w:t>
      </w:r>
      <w:r w:rsidRPr="00EC245C">
        <w:rPr>
          <w:color w:val="6CB6FF"/>
          <w:lang w:eastAsia="en-US"/>
        </w:rPr>
        <w:t>0.485</w:t>
      </w:r>
      <w:r w:rsidRPr="00EC245C">
        <w:rPr>
          <w:lang w:eastAsia="en-US"/>
        </w:rPr>
        <w:t xml:space="preserve">, </w:t>
      </w:r>
      <w:r w:rsidRPr="00EC245C">
        <w:rPr>
          <w:color w:val="6CB6FF"/>
          <w:lang w:eastAsia="en-US"/>
        </w:rPr>
        <w:t>0.456</w:t>
      </w:r>
      <w:r w:rsidRPr="00EC245C">
        <w:rPr>
          <w:lang w:eastAsia="en-US"/>
        </w:rPr>
        <w:t xml:space="preserve">, </w:t>
      </w:r>
      <w:r w:rsidRPr="00EC245C">
        <w:rPr>
          <w:color w:val="6CB6FF"/>
          <w:lang w:eastAsia="en-US"/>
        </w:rPr>
        <w:t>0.406</w:t>
      </w:r>
      <w:r w:rsidRPr="00EC245C">
        <w:rPr>
          <w:lang w:eastAsia="en-US"/>
        </w:rPr>
        <w:t>), (</w:t>
      </w:r>
      <w:r w:rsidRPr="00EC245C">
        <w:rPr>
          <w:color w:val="6CB6FF"/>
          <w:lang w:eastAsia="en-US"/>
        </w:rPr>
        <w:t>0.229</w:t>
      </w:r>
      <w:r w:rsidRPr="00EC245C">
        <w:rPr>
          <w:lang w:eastAsia="en-US"/>
        </w:rPr>
        <w:t xml:space="preserve">, </w:t>
      </w:r>
      <w:r w:rsidRPr="00EC245C">
        <w:rPr>
          <w:color w:val="6CB6FF"/>
          <w:lang w:eastAsia="en-US"/>
        </w:rPr>
        <w:t>0.224</w:t>
      </w:r>
      <w:r w:rsidRPr="00EC245C">
        <w:rPr>
          <w:lang w:eastAsia="en-US"/>
        </w:rPr>
        <w:t xml:space="preserve">, </w:t>
      </w:r>
      <w:r w:rsidRPr="00EC245C">
        <w:rPr>
          <w:color w:val="6CB6FF"/>
          <w:lang w:eastAsia="en-US"/>
        </w:rPr>
        <w:t>0.225</w:t>
      </w:r>
      <w:r w:rsidRPr="00EC245C">
        <w:rPr>
          <w:lang w:eastAsia="en-US"/>
        </w:rPr>
        <w:t>)),</w:t>
      </w:r>
    </w:p>
    <w:p w14:paraId="24046E3B" w14:textId="77777777" w:rsidR="00EC245C" w:rsidRPr="00EC245C" w:rsidRDefault="00EC245C" w:rsidP="00EC245C">
      <w:pPr>
        <w:pStyle w:val="Code"/>
        <w:rPr>
          <w:lang w:eastAsia="en-US"/>
        </w:rPr>
      </w:pPr>
      <w:r w:rsidRPr="00EC245C">
        <w:rPr>
          <w:lang w:eastAsia="en-US"/>
        </w:rPr>
        <w:t>])</w:t>
      </w:r>
    </w:p>
    <w:p w14:paraId="5FEA13CD" w14:textId="7572C5DD" w:rsidR="00EC245C" w:rsidRDefault="00EC245C" w:rsidP="00EC245C"/>
    <w:p w14:paraId="4F1D9F9A" w14:textId="02A0017A" w:rsidR="00EC245C" w:rsidRDefault="00EC245C" w:rsidP="00EC245C">
      <w:r w:rsidRPr="008E25F9">
        <w:rPr>
          <w:color w:val="4E9747" w:themeColor="accent4" w:themeShade="BF"/>
        </w:rPr>
        <w:t>Forth</w:t>
      </w:r>
      <w:r w:rsidR="008E25F9">
        <w:rPr>
          <w:color w:val="4E9747" w:themeColor="accent4" w:themeShade="BF"/>
        </w:rPr>
        <w:t xml:space="preserve"> &amp; Fifth &amp; Sixth</w:t>
      </w:r>
      <w:r w:rsidRPr="008E25F9">
        <w:rPr>
          <w:color w:val="4E9747" w:themeColor="accent4" w:themeShade="BF"/>
        </w:rPr>
        <w:t xml:space="preserve"> </w:t>
      </w:r>
      <w:r w:rsidR="008E25F9">
        <w:rPr>
          <w:color w:val="4E9747" w:themeColor="accent4" w:themeShade="BF"/>
        </w:rPr>
        <w:t xml:space="preserve">&amp; Seventh </w:t>
      </w:r>
      <w:r w:rsidRPr="008E25F9">
        <w:rPr>
          <w:color w:val="4E9747" w:themeColor="accent4" w:themeShade="BF"/>
        </w:rPr>
        <w:t>cell</w:t>
      </w:r>
      <w:r w:rsidR="008E25F9">
        <w:rPr>
          <w:color w:val="4E9747" w:themeColor="accent4" w:themeShade="BF"/>
        </w:rPr>
        <w:t>s</w:t>
      </w:r>
      <w:r>
        <w:t>:</w:t>
      </w:r>
      <w:r w:rsidRPr="00EC245C">
        <w:t xml:space="preserve"> </w:t>
      </w:r>
      <w:r>
        <w:t xml:space="preserve">Now we're going to download the dataset (CIFAR10) and sperate it into train and test sets. If a previously downloaded data is available, we're going to use it. We also run previously defined transforms on our datasets. </w:t>
      </w:r>
    </w:p>
    <w:p w14:paraId="3D1A5FC5" w14:textId="77777777" w:rsidR="00EC245C" w:rsidRDefault="00EC245C" w:rsidP="00EC245C">
      <w:pPr>
        <w:pStyle w:val="Code"/>
      </w:pPr>
      <w:r>
        <w:t>train_path = 'ds/train/'</w:t>
      </w:r>
    </w:p>
    <w:p w14:paraId="37D8DFEF" w14:textId="77777777" w:rsidR="00EC245C" w:rsidRDefault="00EC245C" w:rsidP="00EC245C">
      <w:pPr>
        <w:pStyle w:val="Code"/>
      </w:pPr>
      <w:r>
        <w:t>test_path = 'ds/test/'</w:t>
      </w:r>
    </w:p>
    <w:p w14:paraId="1613A5B9" w14:textId="77777777" w:rsidR="00EC245C" w:rsidRDefault="00EC245C" w:rsidP="00EC245C">
      <w:pPr>
        <w:pStyle w:val="Code"/>
      </w:pPr>
      <w:r>
        <w:t>dstrain = datasets.CIFAR10(train_path, train=True, download=True, transform=transform)</w:t>
      </w:r>
    </w:p>
    <w:p w14:paraId="3B1F4C2D" w14:textId="0AC97224" w:rsidR="00EC245C" w:rsidRDefault="00EC245C" w:rsidP="00EC245C">
      <w:pPr>
        <w:pStyle w:val="Code"/>
      </w:pPr>
      <w:r>
        <w:t>dstest = datasets.CIFAR10(test_path, train=False, download=True, transform=transform)</w:t>
      </w:r>
    </w:p>
    <w:p w14:paraId="3920E236" w14:textId="77777777" w:rsidR="008E25F9" w:rsidRDefault="008E25F9" w:rsidP="00EC245C"/>
    <w:p w14:paraId="0FABFC0D" w14:textId="5C508002" w:rsidR="008E25F9" w:rsidRDefault="008E25F9" w:rsidP="00EC245C">
      <w:r w:rsidRPr="008E25F9">
        <w:t>Here we defined a loader which is a wrapper around data that can help</w:t>
      </w:r>
      <w:r>
        <w:t xml:space="preserve"> </w:t>
      </w:r>
      <w:r w:rsidRPr="008E25F9">
        <w:t>us divide data into batches and only load those batches that we need. It's saving lots of memory</w:t>
      </w:r>
      <w:r>
        <w:t>. Also, we defined our batch size to be 64.</w:t>
      </w:r>
    </w:p>
    <w:p w14:paraId="4EF43321" w14:textId="77777777" w:rsidR="008E25F9" w:rsidRDefault="008E25F9" w:rsidP="008E25F9">
      <w:pPr>
        <w:pStyle w:val="Code"/>
      </w:pPr>
      <w:r>
        <w:t>ldtrain = torch.utils.data.DataLoader(dstrain, batch_size=64, shuffle=True)</w:t>
      </w:r>
    </w:p>
    <w:p w14:paraId="7B47B9B3" w14:textId="095A4BB6" w:rsidR="008E25F9" w:rsidRDefault="008E25F9" w:rsidP="008E25F9">
      <w:pPr>
        <w:pStyle w:val="Code"/>
      </w:pPr>
      <w:r>
        <w:t>ldval = torch.utils.data.DataLoader(dstest, batch_size=64, shuffle=True)</w:t>
      </w:r>
    </w:p>
    <w:p w14:paraId="7508778E" w14:textId="44621046" w:rsidR="008E25F9" w:rsidRDefault="008E25F9" w:rsidP="00EC245C"/>
    <w:p w14:paraId="0BBFAD37" w14:textId="6DAA38B0" w:rsidR="008E25F9" w:rsidRDefault="008E25F9" w:rsidP="008E25F9">
      <w:r w:rsidRPr="00495344">
        <w:rPr>
          <w:color w:val="4E9747" w:themeColor="accent4" w:themeShade="BF"/>
        </w:rPr>
        <w:t>8</w:t>
      </w:r>
      <w:r w:rsidRPr="00495344">
        <w:rPr>
          <w:color w:val="4E9747" w:themeColor="accent4" w:themeShade="BF"/>
          <w:vertAlign w:val="superscript"/>
        </w:rPr>
        <w:t>th</w:t>
      </w:r>
      <w:r w:rsidRPr="00495344">
        <w:rPr>
          <w:color w:val="4E9747" w:themeColor="accent4" w:themeShade="BF"/>
        </w:rPr>
        <w:t xml:space="preserve"> &amp; 9</w:t>
      </w:r>
      <w:r w:rsidRPr="00495344">
        <w:rPr>
          <w:color w:val="4E9747" w:themeColor="accent4" w:themeShade="BF"/>
          <w:vertAlign w:val="superscript"/>
        </w:rPr>
        <w:t>th</w:t>
      </w:r>
      <w:r w:rsidRPr="00495344">
        <w:rPr>
          <w:color w:val="4E9747" w:themeColor="accent4" w:themeShade="BF"/>
        </w:rPr>
        <w:t xml:space="preserve"> cells:</w:t>
      </w:r>
      <w:r>
        <w:t xml:space="preserve"> In these cells, we plotted a batch of images.</w:t>
      </w:r>
    </w:p>
    <w:p w14:paraId="364D9BF8" w14:textId="46085D91" w:rsidR="008E25F9" w:rsidRDefault="008E25F9" w:rsidP="008E25F9">
      <w:r w:rsidRPr="00495344">
        <w:rPr>
          <w:color w:val="4E9747" w:themeColor="accent4" w:themeShade="BF"/>
        </w:rPr>
        <w:t>10</w:t>
      </w:r>
      <w:r w:rsidRPr="00495344">
        <w:rPr>
          <w:color w:val="4E9747" w:themeColor="accent4" w:themeShade="BF"/>
          <w:vertAlign w:val="superscript"/>
        </w:rPr>
        <w:t>th</w:t>
      </w:r>
      <w:r w:rsidRPr="00495344">
        <w:rPr>
          <w:color w:val="4E9747" w:themeColor="accent4" w:themeShade="BF"/>
        </w:rPr>
        <w:t xml:space="preserve"> cell:</w:t>
      </w:r>
      <w:r>
        <w:t xml:space="preserve"> This cell contains the model architecture. Each model along with its architecture and performance are described in the next chapters.</w:t>
      </w:r>
    </w:p>
    <w:p w14:paraId="49FA61B6" w14:textId="233EF3F6" w:rsidR="008E25F9" w:rsidRDefault="008E25F9" w:rsidP="008E25F9">
      <w:r w:rsidRPr="00495344">
        <w:rPr>
          <w:color w:val="4E9747" w:themeColor="accent4" w:themeShade="BF"/>
        </w:rPr>
        <w:lastRenderedPageBreak/>
        <w:t>11</w:t>
      </w:r>
      <w:r w:rsidRPr="00495344">
        <w:rPr>
          <w:color w:val="4E9747" w:themeColor="accent4" w:themeShade="BF"/>
          <w:vertAlign w:val="superscript"/>
        </w:rPr>
        <w:t>th</w:t>
      </w:r>
      <w:r w:rsidRPr="00495344">
        <w:rPr>
          <w:color w:val="4E9747" w:themeColor="accent4" w:themeShade="BF"/>
        </w:rPr>
        <w:t xml:space="preserve"> cell:</w:t>
      </w:r>
      <w:r>
        <w:t xml:space="preserve"> Assigning model to runtime device (CUDA or CPU)</w:t>
      </w:r>
    </w:p>
    <w:p w14:paraId="4121E4BB" w14:textId="2034C7ED" w:rsidR="008E25F9" w:rsidRDefault="008E25F9" w:rsidP="008E25F9">
      <w:r w:rsidRPr="00495344">
        <w:rPr>
          <w:color w:val="4E9747" w:themeColor="accent4" w:themeShade="BF"/>
        </w:rPr>
        <w:t>12</w:t>
      </w:r>
      <w:r w:rsidRPr="00495344">
        <w:rPr>
          <w:color w:val="4E9747" w:themeColor="accent4" w:themeShade="BF"/>
          <w:vertAlign w:val="superscript"/>
        </w:rPr>
        <w:t>th</w:t>
      </w:r>
      <w:r w:rsidRPr="00495344">
        <w:rPr>
          <w:color w:val="4E9747" w:themeColor="accent4" w:themeShade="BF"/>
        </w:rPr>
        <w:t xml:space="preserve"> cell:</w:t>
      </w:r>
      <w:r>
        <w:t xml:space="preserve"> Defining training hyper parameters. (Learning rate, epochs, validation frequency, optimizer and loss function)</w:t>
      </w:r>
    </w:p>
    <w:p w14:paraId="23E6A2B8" w14:textId="5AF0895A" w:rsidR="008E25F9" w:rsidRDefault="008E25F9" w:rsidP="008E25F9">
      <w:r w:rsidRPr="00495344">
        <w:rPr>
          <w:color w:val="4E9747" w:themeColor="accent4" w:themeShade="BF"/>
        </w:rPr>
        <w:t>13</w:t>
      </w:r>
      <w:r w:rsidRPr="00495344">
        <w:rPr>
          <w:color w:val="4E9747" w:themeColor="accent4" w:themeShade="BF"/>
          <w:vertAlign w:val="superscript"/>
        </w:rPr>
        <w:t>th</w:t>
      </w:r>
      <w:r w:rsidRPr="00495344">
        <w:rPr>
          <w:color w:val="4E9747" w:themeColor="accent4" w:themeShade="BF"/>
        </w:rPr>
        <w:t xml:space="preserve"> cell:</w:t>
      </w:r>
      <w:r>
        <w:t xml:space="preserve"> A helper function to calculate accuracy.</w:t>
      </w:r>
    </w:p>
    <w:p w14:paraId="6FC56F2C" w14:textId="663CF0BE" w:rsidR="00495344" w:rsidRDefault="008E25F9" w:rsidP="008E25F9">
      <w:r w:rsidRPr="00495344">
        <w:rPr>
          <w:color w:val="4E9747" w:themeColor="accent4" w:themeShade="BF"/>
        </w:rPr>
        <w:t>14</w:t>
      </w:r>
      <w:r w:rsidRPr="00495344">
        <w:rPr>
          <w:color w:val="4E9747" w:themeColor="accent4" w:themeShade="BF"/>
          <w:vertAlign w:val="superscript"/>
        </w:rPr>
        <w:t>th</w:t>
      </w:r>
      <w:r w:rsidRPr="00495344">
        <w:rPr>
          <w:color w:val="4E9747" w:themeColor="accent4" w:themeShade="BF"/>
        </w:rPr>
        <w:t xml:space="preserve"> cell:</w:t>
      </w:r>
      <w:r>
        <w:t xml:space="preserve"> Training main loop. </w:t>
      </w:r>
      <w:r w:rsidR="00495344">
        <w:t>First, we assign training data (one batch) to the runtime device, then calculate model’s output for that batch and use it to compute loss. After that we backward propagate the loss through model layers. After that we take the optimizer one step forward and calculate batch loss and accuracy. After going through all batches, we calculate epoch loss and accuracy, report it back to user (print) and going for the next iteration.</w:t>
      </w:r>
    </w:p>
    <w:p w14:paraId="4AEC845C" w14:textId="3427FE8D" w:rsidR="00495344" w:rsidRDefault="00495344" w:rsidP="008E25F9">
      <w:r>
        <w:t>Depending on validation frequency, we calculate the validation loss and accuracy but this time the loss does not propagate through network, we only keep it in order to report back to user.</w:t>
      </w:r>
    </w:p>
    <w:p w14:paraId="7D5D2509" w14:textId="47210680" w:rsidR="00495344" w:rsidRDefault="00495344" w:rsidP="008E25F9">
      <w:r w:rsidRPr="00495344">
        <w:rPr>
          <w:color w:val="4E9747" w:themeColor="accent4" w:themeShade="BF"/>
        </w:rPr>
        <w:t>15</w:t>
      </w:r>
      <w:r w:rsidRPr="00495344">
        <w:rPr>
          <w:color w:val="4E9747" w:themeColor="accent4" w:themeShade="BF"/>
          <w:vertAlign w:val="superscript"/>
        </w:rPr>
        <w:t>th</w:t>
      </w:r>
      <w:r w:rsidRPr="00495344">
        <w:rPr>
          <w:color w:val="4E9747" w:themeColor="accent4" w:themeShade="BF"/>
        </w:rPr>
        <w:t xml:space="preserve"> cell</w:t>
      </w:r>
      <w:r>
        <w:t>: This cell used to plot loss and accuracy against epoch number.</w:t>
      </w:r>
    </w:p>
    <w:p w14:paraId="59032973" w14:textId="07704418" w:rsidR="00495344" w:rsidRDefault="00495344" w:rsidP="00495344">
      <w:pPr>
        <w:pStyle w:val="ListParagraph"/>
        <w:numPr>
          <w:ilvl w:val="1"/>
          <w:numId w:val="24"/>
        </w:numPr>
        <w:rPr>
          <w:color w:val="34652F" w:themeColor="accent4" w:themeShade="80"/>
        </w:rPr>
      </w:pPr>
      <w:r w:rsidRPr="00495344">
        <w:rPr>
          <w:color w:val="34652F" w:themeColor="accent4" w:themeShade="80"/>
        </w:rPr>
        <w:t>Result Calculations</w:t>
      </w:r>
    </w:p>
    <w:p w14:paraId="7E719902" w14:textId="5FB4485A" w:rsidR="00495344" w:rsidRDefault="00495344" w:rsidP="00495344">
      <w:r>
        <w:t>First and Second</w:t>
      </w:r>
      <w:r w:rsidR="004623D7">
        <w:t xml:space="preserve"> and Third</w:t>
      </w:r>
      <w:r>
        <w:t xml:space="preserve"> cells:</w:t>
      </w:r>
    </w:p>
    <w:p w14:paraId="09E15D49" w14:textId="5EDFE11D" w:rsidR="00495344" w:rsidRDefault="00495344" w:rsidP="00495344">
      <w:r>
        <w:t>Importing libs and checking for CUDA.</w:t>
      </w:r>
      <w:r w:rsidR="004623D7">
        <w:t xml:space="preserve"> Also, we defined some parameters in order to use same notebook for evaluating all models. These paths point to model path, folders to save some visualizations.</w:t>
      </w:r>
    </w:p>
    <w:p w14:paraId="7F564F6F" w14:textId="48E0DCDB" w:rsidR="004623D7" w:rsidRDefault="004623D7" w:rsidP="004623D7">
      <w:r>
        <w:t>Forth cell: Defining transforms and data loaders.</w:t>
      </w:r>
    </w:p>
    <w:p w14:paraId="3AB8B63A" w14:textId="75858CC1" w:rsidR="004623D7" w:rsidRDefault="004623D7" w:rsidP="00495344">
      <w:r>
        <w:t>Fifth cell: Defining model architecture.</w:t>
      </w:r>
    </w:p>
    <w:p w14:paraId="1F75C818" w14:textId="6238B7B9" w:rsidR="004623D7" w:rsidRDefault="004623D7" w:rsidP="00495344">
      <w:r>
        <w:t>Sixth cell: In this cell we are going through each batch and feed it to model, get the result and store the results. We do this once for training and once for testing.</w:t>
      </w:r>
    </w:p>
    <w:p w14:paraId="34ED1F21" w14:textId="53FD8DC9" w:rsidR="004623D7" w:rsidRDefault="004623D7" w:rsidP="00495344">
      <w:r>
        <w:t>Seventh cell: Here we calculated test and train accuracy.</w:t>
      </w:r>
    </w:p>
    <w:p w14:paraId="413535C1" w14:textId="406C05F9" w:rsidR="004623D7" w:rsidRDefault="004623D7" w:rsidP="00495344">
      <w:pPr>
        <w:rPr>
          <w:color w:val="000000" w:themeColor="text1"/>
        </w:rPr>
      </w:pPr>
      <w:r>
        <w:rPr>
          <w:color w:val="4E9747" w:themeColor="accent4" w:themeShade="BF"/>
        </w:rPr>
        <w:lastRenderedPageBreak/>
        <w:t>8</w:t>
      </w:r>
      <w:r w:rsidRPr="00495344">
        <w:rPr>
          <w:color w:val="4E9747" w:themeColor="accent4" w:themeShade="BF"/>
          <w:vertAlign w:val="superscript"/>
        </w:rPr>
        <w:t>th</w:t>
      </w:r>
      <w:r w:rsidRPr="00495344">
        <w:rPr>
          <w:color w:val="4E9747" w:themeColor="accent4" w:themeShade="BF"/>
        </w:rPr>
        <w:t xml:space="preserve"> cell:</w:t>
      </w:r>
    </w:p>
    <w:p w14:paraId="0B2E0411" w14:textId="37D16FFE" w:rsidR="004623D7" w:rsidRDefault="004623D7" w:rsidP="004623D7">
      <w:r>
        <w:t>This cell used for stacking predictions and real values on each other. The stacked tensor corresponds each real value to predicted one.</w:t>
      </w:r>
    </w:p>
    <w:p w14:paraId="78C22C2D" w14:textId="327E51CF" w:rsidR="004623D7" w:rsidRDefault="004623D7" w:rsidP="004623D7">
      <w:pPr>
        <w:rPr>
          <w:color w:val="4E9747" w:themeColor="accent4" w:themeShade="BF"/>
        </w:rPr>
      </w:pPr>
      <w:r>
        <w:rPr>
          <w:color w:val="4E9747" w:themeColor="accent4" w:themeShade="BF"/>
        </w:rPr>
        <w:t>9</w:t>
      </w:r>
      <w:r w:rsidRPr="00495344">
        <w:rPr>
          <w:color w:val="4E9747" w:themeColor="accent4" w:themeShade="BF"/>
          <w:vertAlign w:val="superscript"/>
        </w:rPr>
        <w:t>th</w:t>
      </w:r>
      <w:r w:rsidRPr="00495344">
        <w:rPr>
          <w:color w:val="4E9747" w:themeColor="accent4" w:themeShade="BF"/>
        </w:rPr>
        <w:t xml:space="preserve"> cell:</w:t>
      </w:r>
    </w:p>
    <w:p w14:paraId="2D08E671" w14:textId="0705F9E6" w:rsidR="004623D7" w:rsidRDefault="004623D7" w:rsidP="004623D7">
      <w:r>
        <w:t>Here we plotted some sample images with their real and predicted labels. (Labels in parenthesis are real).</w:t>
      </w:r>
    </w:p>
    <w:p w14:paraId="0B50970B" w14:textId="2B4EFEC0" w:rsidR="004623D7" w:rsidRDefault="004623D7" w:rsidP="004623D7">
      <w:pPr>
        <w:rPr>
          <w:color w:val="4E9747" w:themeColor="accent4" w:themeShade="BF"/>
        </w:rPr>
      </w:pPr>
      <w:r w:rsidRPr="00495344">
        <w:rPr>
          <w:color w:val="4E9747" w:themeColor="accent4" w:themeShade="BF"/>
        </w:rPr>
        <w:t>1</w:t>
      </w:r>
      <w:r>
        <w:rPr>
          <w:color w:val="4E9747" w:themeColor="accent4" w:themeShade="BF"/>
        </w:rPr>
        <w:t>0</w:t>
      </w:r>
      <w:r w:rsidRPr="00495344">
        <w:rPr>
          <w:color w:val="4E9747" w:themeColor="accent4" w:themeShade="BF"/>
          <w:vertAlign w:val="superscript"/>
        </w:rPr>
        <w:t>th</w:t>
      </w:r>
      <w:r w:rsidRPr="00495344">
        <w:rPr>
          <w:color w:val="4E9747" w:themeColor="accent4" w:themeShade="BF"/>
        </w:rPr>
        <w:t xml:space="preserve"> </w:t>
      </w:r>
      <w:r>
        <w:rPr>
          <w:color w:val="4E9747" w:themeColor="accent4" w:themeShade="BF"/>
        </w:rPr>
        <w:t xml:space="preserve">&amp; </w:t>
      </w:r>
      <w:r w:rsidRPr="00495344">
        <w:rPr>
          <w:color w:val="4E9747" w:themeColor="accent4" w:themeShade="BF"/>
        </w:rPr>
        <w:t>1</w:t>
      </w:r>
      <w:r>
        <w:rPr>
          <w:color w:val="4E9747" w:themeColor="accent4" w:themeShade="BF"/>
        </w:rPr>
        <w:t>1</w:t>
      </w:r>
      <w:r w:rsidRPr="00495344">
        <w:rPr>
          <w:color w:val="4E9747" w:themeColor="accent4" w:themeShade="BF"/>
          <w:vertAlign w:val="superscript"/>
        </w:rPr>
        <w:t>th</w:t>
      </w:r>
      <w:r w:rsidRPr="00495344">
        <w:rPr>
          <w:color w:val="4E9747" w:themeColor="accent4" w:themeShade="BF"/>
        </w:rPr>
        <w:t xml:space="preserve"> </w:t>
      </w:r>
      <w:r>
        <w:rPr>
          <w:color w:val="4E9747" w:themeColor="accent4" w:themeShade="BF"/>
        </w:rPr>
        <w:t xml:space="preserve">&amp; </w:t>
      </w:r>
      <w:r w:rsidRPr="00495344">
        <w:rPr>
          <w:color w:val="4E9747" w:themeColor="accent4" w:themeShade="BF"/>
        </w:rPr>
        <w:t>1</w:t>
      </w:r>
      <w:r>
        <w:rPr>
          <w:color w:val="4E9747" w:themeColor="accent4" w:themeShade="BF"/>
        </w:rPr>
        <w:t>2</w:t>
      </w:r>
      <w:r w:rsidRPr="00495344">
        <w:rPr>
          <w:color w:val="4E9747" w:themeColor="accent4" w:themeShade="BF"/>
          <w:vertAlign w:val="superscript"/>
        </w:rPr>
        <w:t>th</w:t>
      </w:r>
      <w:r w:rsidRPr="00495344">
        <w:rPr>
          <w:color w:val="4E9747" w:themeColor="accent4" w:themeShade="BF"/>
        </w:rPr>
        <w:t xml:space="preserve"> cell</w:t>
      </w:r>
      <w:r>
        <w:rPr>
          <w:color w:val="4E9747" w:themeColor="accent4" w:themeShade="BF"/>
        </w:rPr>
        <w:t>s</w:t>
      </w:r>
      <w:r w:rsidRPr="00495344">
        <w:rPr>
          <w:color w:val="4E9747" w:themeColor="accent4" w:themeShade="BF"/>
        </w:rPr>
        <w:t>:</w:t>
      </w:r>
      <w:r>
        <w:rPr>
          <w:color w:val="4E9747" w:themeColor="accent4" w:themeShade="BF"/>
        </w:rPr>
        <w:t xml:space="preserve"> </w:t>
      </w:r>
    </w:p>
    <w:p w14:paraId="108FC8F8" w14:textId="45072CB7" w:rsidR="004623D7" w:rsidRDefault="004623D7" w:rsidP="004623D7">
      <w:r>
        <w:t>In these cells, we calculated both train and test confusion matrix using the stacked tensors and the visualized those matrices.</w:t>
      </w:r>
    </w:p>
    <w:p w14:paraId="3F4B4804" w14:textId="48D417B3" w:rsidR="004623D7" w:rsidRDefault="004623D7" w:rsidP="004623D7">
      <w:pPr>
        <w:rPr>
          <w:color w:val="4E9747" w:themeColor="accent4" w:themeShade="BF"/>
        </w:rPr>
      </w:pPr>
      <w:r w:rsidRPr="00495344">
        <w:rPr>
          <w:color w:val="4E9747" w:themeColor="accent4" w:themeShade="BF"/>
        </w:rPr>
        <w:t>1</w:t>
      </w:r>
      <w:r>
        <w:rPr>
          <w:color w:val="4E9747" w:themeColor="accent4" w:themeShade="BF"/>
        </w:rPr>
        <w:t>3</w:t>
      </w:r>
      <w:r w:rsidRPr="00495344">
        <w:rPr>
          <w:color w:val="4E9747" w:themeColor="accent4" w:themeShade="BF"/>
          <w:vertAlign w:val="superscript"/>
        </w:rPr>
        <w:t>th</w:t>
      </w:r>
      <w:r w:rsidRPr="00495344">
        <w:rPr>
          <w:color w:val="4E9747" w:themeColor="accent4" w:themeShade="BF"/>
        </w:rPr>
        <w:t xml:space="preserve"> </w:t>
      </w:r>
      <w:r>
        <w:rPr>
          <w:color w:val="4E9747" w:themeColor="accent4" w:themeShade="BF"/>
        </w:rPr>
        <w:t xml:space="preserve">&amp; </w:t>
      </w:r>
      <w:r w:rsidRPr="00495344">
        <w:rPr>
          <w:color w:val="4E9747" w:themeColor="accent4" w:themeShade="BF"/>
        </w:rPr>
        <w:t>1</w:t>
      </w:r>
      <w:r>
        <w:rPr>
          <w:color w:val="4E9747" w:themeColor="accent4" w:themeShade="BF"/>
        </w:rPr>
        <w:t>4</w:t>
      </w:r>
      <w:r w:rsidRPr="00495344">
        <w:rPr>
          <w:color w:val="4E9747" w:themeColor="accent4" w:themeShade="BF"/>
          <w:vertAlign w:val="superscript"/>
        </w:rPr>
        <w:t>th</w:t>
      </w:r>
      <w:r w:rsidRPr="00495344">
        <w:rPr>
          <w:color w:val="4E9747" w:themeColor="accent4" w:themeShade="BF"/>
        </w:rPr>
        <w:t xml:space="preserve"> cell</w:t>
      </w:r>
      <w:r>
        <w:rPr>
          <w:color w:val="4E9747" w:themeColor="accent4" w:themeShade="BF"/>
        </w:rPr>
        <w:t>s</w:t>
      </w:r>
      <w:r w:rsidRPr="00495344">
        <w:rPr>
          <w:color w:val="4E9747" w:themeColor="accent4" w:themeShade="BF"/>
        </w:rPr>
        <w:t>:</w:t>
      </w:r>
    </w:p>
    <w:p w14:paraId="0B9E08EB" w14:textId="5B7EA340" w:rsidR="004623D7" w:rsidRDefault="004623D7" w:rsidP="004623D7">
      <w:r>
        <w:t>These cells used to calculate class-wise accuracies.</w:t>
      </w:r>
    </w:p>
    <w:p w14:paraId="2449AB9D" w14:textId="70B8BB2A" w:rsidR="004623D7" w:rsidRPr="004623D7" w:rsidRDefault="004623D7" w:rsidP="004623D7">
      <w:pPr>
        <w:rPr>
          <w:color w:val="4E9747" w:themeColor="accent4" w:themeShade="BF"/>
        </w:rPr>
      </w:pPr>
      <w:r w:rsidRPr="004623D7">
        <w:rPr>
          <w:color w:val="4E9747" w:themeColor="accent4" w:themeShade="BF"/>
        </w:rPr>
        <w:t>Last but not least cell:</w:t>
      </w:r>
    </w:p>
    <w:p w14:paraId="79F1210E" w14:textId="0E1B9408" w:rsidR="004623D7" w:rsidRDefault="004623D7" w:rsidP="004623D7">
      <w:r>
        <w:t>Here we calculated class-wise and total precision, recall, f1 score for both training and test data.</w:t>
      </w:r>
    </w:p>
    <w:p w14:paraId="530A9F38" w14:textId="77777777" w:rsidR="004623D7" w:rsidRDefault="004623D7" w:rsidP="004623D7"/>
    <w:p w14:paraId="7B28C1BC" w14:textId="77777777" w:rsidR="004623D7" w:rsidRPr="004623D7" w:rsidRDefault="004623D7" w:rsidP="004623D7"/>
    <w:p w14:paraId="03A2CA30" w14:textId="77777777" w:rsidR="004623D7" w:rsidRDefault="004623D7" w:rsidP="00495344"/>
    <w:p w14:paraId="2303F2B3" w14:textId="77777777" w:rsidR="00495344" w:rsidRPr="00495344" w:rsidRDefault="00495344" w:rsidP="00495344"/>
    <w:p w14:paraId="58D21A8F" w14:textId="1B8C487C" w:rsidR="008E25F9" w:rsidRPr="008E25F9" w:rsidRDefault="00495344" w:rsidP="008E25F9">
      <w:r>
        <w:t xml:space="preserve"> </w:t>
      </w:r>
    </w:p>
    <w:p w14:paraId="0AAF83BC" w14:textId="55C78D14" w:rsidR="008E25F9" w:rsidRDefault="008E25F9" w:rsidP="00EC245C"/>
    <w:p w14:paraId="637C0AC3" w14:textId="098891A4" w:rsidR="004623D7" w:rsidRDefault="004623D7" w:rsidP="00EC245C"/>
    <w:p w14:paraId="5747F27B" w14:textId="7E2E3178" w:rsidR="004965ED" w:rsidRDefault="004965ED" w:rsidP="00EC245C"/>
    <w:p w14:paraId="4D2CD229" w14:textId="77777777" w:rsidR="004965ED" w:rsidRDefault="004965ED" w:rsidP="00EC245C"/>
    <w:p w14:paraId="5DCD29C9" w14:textId="77777777" w:rsidR="004623D7" w:rsidRPr="00EC245C" w:rsidRDefault="004623D7" w:rsidP="00EC245C"/>
    <w:p w14:paraId="052D32DD" w14:textId="746C2940" w:rsidR="00553DE5" w:rsidRDefault="00BE545D" w:rsidP="00BE545D">
      <w:pPr>
        <w:pStyle w:val="Heading3"/>
        <w:numPr>
          <w:ilvl w:val="0"/>
          <w:numId w:val="24"/>
        </w:numPr>
      </w:pPr>
      <w:bookmarkStart w:id="3" w:name="_Toc123321578"/>
      <w:r>
        <w:lastRenderedPageBreak/>
        <w:t>Part 3</w:t>
      </w:r>
      <w:r w:rsidR="00EC245C">
        <w:t xml:space="preserve"> (MLP Model)</w:t>
      </w:r>
      <w:bookmarkEnd w:id="3"/>
    </w:p>
    <w:p w14:paraId="694B23E0" w14:textId="03F89985" w:rsidR="00553DE5" w:rsidRDefault="00553DE5" w:rsidP="00553DE5">
      <w:r>
        <w:t>Training Script</w:t>
      </w:r>
      <w:r w:rsidR="00C50470">
        <w:t xml:space="preserve">: </w:t>
      </w:r>
      <w:hyperlink r:id="rId114" w:history="1">
        <w:r w:rsidR="00C50470" w:rsidRPr="00C50470">
          <w:rPr>
            <w:rStyle w:val="Hyperlink"/>
          </w:rPr>
          <w:t>&lt;cifar10-mlp.ipynb&gt;</w:t>
        </w:r>
      </w:hyperlink>
    </w:p>
    <w:p w14:paraId="3A8EB9BE" w14:textId="22C8FA42" w:rsidR="00BE545D" w:rsidRDefault="00553DE5" w:rsidP="00EC245C">
      <w:r>
        <w:t>Result Script</w:t>
      </w:r>
      <w:r w:rsidR="00C50470">
        <w:t xml:space="preserve">: </w:t>
      </w:r>
      <w:hyperlink r:id="rId115" w:history="1">
        <w:r w:rsidR="00C50470" w:rsidRPr="00C50470">
          <w:rPr>
            <w:rStyle w:val="Hyperlink"/>
          </w:rPr>
          <w:t>&lt;results-mlp.ipynb&gt;</w:t>
        </w:r>
      </w:hyperlink>
    </w:p>
    <w:p w14:paraId="13358195" w14:textId="6B939D98" w:rsidR="004623D7" w:rsidRDefault="004623D7" w:rsidP="00EC245C">
      <w:r>
        <w:t>Architecture:</w:t>
      </w:r>
    </w:p>
    <w:p w14:paraId="1911D392" w14:textId="73621BC4" w:rsidR="004623D7" w:rsidRDefault="004965ED" w:rsidP="004965ED">
      <w:pPr>
        <w:jc w:val="center"/>
      </w:pPr>
      <w:r w:rsidRPr="004965ED">
        <w:rPr>
          <w:noProof/>
        </w:rPr>
        <w:drawing>
          <wp:inline distT="0" distB="0" distL="0" distR="0" wp14:anchorId="15D029B0" wp14:editId="6DDC0599">
            <wp:extent cx="2578832" cy="2206943"/>
            <wp:effectExtent l="0" t="4445" r="7620" b="7620"/>
            <wp:docPr id="102" name="Picture 23">
              <a:extLst xmlns:a="http://schemas.openxmlformats.org/drawingml/2006/main">
                <a:ext uri="{FF2B5EF4-FFF2-40B4-BE49-F238E27FC236}">
                  <a16:creationId xmlns:a16="http://schemas.microsoft.com/office/drawing/2014/main" id="{0A627857-99B0-930A-A47A-D3A2F23957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0A627857-99B0-930A-A47A-D3A2F23957E1}"/>
                        </a:ext>
                      </a:extLst>
                    </pic:cNvPr>
                    <pic:cNvPicPr>
                      <a:picLocks noChangeAspect="1"/>
                    </pic:cNvPicPr>
                  </pic:nvPicPr>
                  <pic:blipFill>
                    <a:blip r:embed="rId116"/>
                    <a:stretch>
                      <a:fillRect/>
                    </a:stretch>
                  </pic:blipFill>
                  <pic:spPr>
                    <a:xfrm rot="16200000">
                      <a:off x="0" y="0"/>
                      <a:ext cx="2578832" cy="2206943"/>
                    </a:xfrm>
                    <a:prstGeom prst="rect">
                      <a:avLst/>
                    </a:prstGeom>
                  </pic:spPr>
                </pic:pic>
              </a:graphicData>
            </a:graphic>
          </wp:inline>
        </w:drawing>
      </w:r>
    </w:p>
    <w:p w14:paraId="0A3F4527" w14:textId="0F683B37" w:rsidR="00BE545D" w:rsidRDefault="004965ED" w:rsidP="00BE545D">
      <w:r>
        <w:t>Training loss &amp; accuracy:</w:t>
      </w:r>
    </w:p>
    <w:p w14:paraId="2CB46002" w14:textId="6771D3C9" w:rsidR="004965ED" w:rsidRDefault="004965ED" w:rsidP="004965ED">
      <w:pPr>
        <w:jc w:val="center"/>
      </w:pPr>
      <w:r w:rsidRPr="004965ED">
        <w:rPr>
          <w:noProof/>
        </w:rPr>
        <w:drawing>
          <wp:inline distT="0" distB="0" distL="0" distR="0" wp14:anchorId="5E5DC338" wp14:editId="4E171AF4">
            <wp:extent cx="3676650" cy="2647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676650" cy="2647950"/>
                    </a:xfrm>
                    <a:prstGeom prst="rect">
                      <a:avLst/>
                    </a:prstGeom>
                  </pic:spPr>
                </pic:pic>
              </a:graphicData>
            </a:graphic>
          </wp:inline>
        </w:drawing>
      </w:r>
    </w:p>
    <w:p w14:paraId="14D6BB5C" w14:textId="0CDE7D22" w:rsidR="004965ED" w:rsidRDefault="004965ED" w:rsidP="004965ED">
      <w:pPr>
        <w:jc w:val="center"/>
      </w:pPr>
    </w:p>
    <w:p w14:paraId="4E734A7B" w14:textId="37FD3550" w:rsidR="004965ED" w:rsidRDefault="004965ED" w:rsidP="004965ED">
      <w:pPr>
        <w:jc w:val="center"/>
      </w:pPr>
    </w:p>
    <w:p w14:paraId="6ED3C0AF" w14:textId="1A6FDFF1" w:rsidR="004965ED" w:rsidRDefault="004965ED" w:rsidP="004965ED">
      <w:r>
        <w:lastRenderedPageBreak/>
        <w:t>Some Sample Predictions:</w:t>
      </w:r>
    </w:p>
    <w:p w14:paraId="50EED6A6" w14:textId="261FF218" w:rsidR="004965ED" w:rsidRDefault="004965ED" w:rsidP="004965ED">
      <w:r w:rsidRPr="004965ED">
        <w:rPr>
          <w:noProof/>
        </w:rPr>
        <w:drawing>
          <wp:inline distT="0" distB="0" distL="0" distR="0" wp14:anchorId="030811ED" wp14:editId="46FE556C">
            <wp:extent cx="5486400" cy="45256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86400" cy="4525645"/>
                    </a:xfrm>
                    <a:prstGeom prst="rect">
                      <a:avLst/>
                    </a:prstGeom>
                  </pic:spPr>
                </pic:pic>
              </a:graphicData>
            </a:graphic>
          </wp:inline>
        </w:drawing>
      </w:r>
    </w:p>
    <w:p w14:paraId="32973EBD" w14:textId="156B9223" w:rsidR="004965ED" w:rsidRDefault="004965ED" w:rsidP="004965ED">
      <w:r>
        <w:t>Confusion Matrix:</w:t>
      </w:r>
    </w:p>
    <w:p w14:paraId="5AD20FD2" w14:textId="4A1DE6FD" w:rsidR="004965ED" w:rsidRDefault="004965ED" w:rsidP="004965ED">
      <w:r w:rsidRPr="004965ED">
        <w:rPr>
          <w:noProof/>
        </w:rPr>
        <w:drawing>
          <wp:inline distT="0" distB="0" distL="0" distR="0" wp14:anchorId="51CB558B" wp14:editId="2AEFBC77">
            <wp:extent cx="5486400" cy="241744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86400" cy="2417445"/>
                    </a:xfrm>
                    <a:prstGeom prst="rect">
                      <a:avLst/>
                    </a:prstGeom>
                  </pic:spPr>
                </pic:pic>
              </a:graphicData>
            </a:graphic>
          </wp:inline>
        </w:drawing>
      </w:r>
    </w:p>
    <w:p w14:paraId="783355DE" w14:textId="22670092" w:rsidR="004965ED" w:rsidRDefault="004965ED" w:rsidP="004965ED">
      <w:r>
        <w:lastRenderedPageBreak/>
        <w:t>Per Class Train Accuracy:</w:t>
      </w:r>
    </w:p>
    <w:p w14:paraId="35D7328D" w14:textId="77777777" w:rsidR="004965ED" w:rsidRDefault="004965ED" w:rsidP="004965ED">
      <w:pPr>
        <w:pStyle w:val="Code"/>
      </w:pPr>
      <w:r>
        <w:t>Train accuracy of airplane    :</w:t>
      </w:r>
      <w:r>
        <w:tab/>
        <w:t>66.36% (3318/5000)</w:t>
      </w:r>
    </w:p>
    <w:p w14:paraId="1BBB2E95" w14:textId="77777777" w:rsidR="004965ED" w:rsidRDefault="004965ED" w:rsidP="004965ED">
      <w:pPr>
        <w:pStyle w:val="Code"/>
      </w:pPr>
      <w:r>
        <w:t>Train accuracy of automobile  :</w:t>
      </w:r>
      <w:r>
        <w:tab/>
        <w:t>85.80% (4290/5000)</w:t>
      </w:r>
    </w:p>
    <w:p w14:paraId="76F6B80F" w14:textId="77777777" w:rsidR="004965ED" w:rsidRDefault="004965ED" w:rsidP="004965ED">
      <w:pPr>
        <w:pStyle w:val="Code"/>
      </w:pPr>
      <w:r>
        <w:t>Train accuracy of bird        :</w:t>
      </w:r>
      <w:r>
        <w:tab/>
        <w:t>66.28% (3314/5000)</w:t>
      </w:r>
    </w:p>
    <w:p w14:paraId="71FFFE8C" w14:textId="77777777" w:rsidR="004965ED" w:rsidRDefault="004965ED" w:rsidP="004965ED">
      <w:pPr>
        <w:pStyle w:val="Code"/>
      </w:pPr>
      <w:r>
        <w:t>Train accuracy of cat         :</w:t>
      </w:r>
      <w:r>
        <w:tab/>
        <w:t>53.44% (2672/5000)</w:t>
      </w:r>
    </w:p>
    <w:p w14:paraId="04D53EAB" w14:textId="77777777" w:rsidR="004965ED" w:rsidRDefault="004965ED" w:rsidP="004965ED">
      <w:pPr>
        <w:pStyle w:val="Code"/>
      </w:pPr>
      <w:r>
        <w:t>Train accuracy of deer        :</w:t>
      </w:r>
      <w:r>
        <w:tab/>
        <w:t>78.64% (3932/5000)</w:t>
      </w:r>
    </w:p>
    <w:p w14:paraId="03D1D8B4" w14:textId="77777777" w:rsidR="004965ED" w:rsidRDefault="004965ED" w:rsidP="004965ED">
      <w:pPr>
        <w:pStyle w:val="Code"/>
      </w:pPr>
      <w:r>
        <w:t>Train accuracy of dog         :</w:t>
      </w:r>
      <w:r>
        <w:tab/>
        <w:t>68.50% (3425/5000)</w:t>
      </w:r>
    </w:p>
    <w:p w14:paraId="247315CF" w14:textId="77777777" w:rsidR="004965ED" w:rsidRDefault="004965ED" w:rsidP="004965ED">
      <w:pPr>
        <w:pStyle w:val="Code"/>
      </w:pPr>
      <w:r>
        <w:t>Train accuracy of frog        :</w:t>
      </w:r>
      <w:r>
        <w:tab/>
        <w:t>80.34% (4017/5000)</w:t>
      </w:r>
    </w:p>
    <w:p w14:paraId="6E186450" w14:textId="77777777" w:rsidR="004965ED" w:rsidRDefault="004965ED" w:rsidP="004965ED">
      <w:pPr>
        <w:pStyle w:val="Code"/>
      </w:pPr>
      <w:r>
        <w:t>Train accuracy of horse       :</w:t>
      </w:r>
      <w:r>
        <w:tab/>
        <w:t>83.40% (4170/5000)</w:t>
      </w:r>
    </w:p>
    <w:p w14:paraId="38CD4128" w14:textId="77777777" w:rsidR="004965ED" w:rsidRDefault="004965ED" w:rsidP="004965ED">
      <w:pPr>
        <w:pStyle w:val="Code"/>
      </w:pPr>
      <w:r>
        <w:t>Train accuracy of ship        :</w:t>
      </w:r>
      <w:r>
        <w:tab/>
        <w:t>84.62% (4231/5000)</w:t>
      </w:r>
    </w:p>
    <w:p w14:paraId="648D9ABB" w14:textId="409E39BF" w:rsidR="004965ED" w:rsidRDefault="004965ED" w:rsidP="004965ED">
      <w:pPr>
        <w:pStyle w:val="Code"/>
      </w:pPr>
      <w:r>
        <w:t>Train accuracy of truck       :</w:t>
      </w:r>
      <w:r>
        <w:tab/>
        <w:t>89.00% (4450/5000)</w:t>
      </w:r>
    </w:p>
    <w:p w14:paraId="111A28AF" w14:textId="5218730C" w:rsidR="004965ED" w:rsidRDefault="004965ED" w:rsidP="004965ED"/>
    <w:p w14:paraId="0F0284E1" w14:textId="291925DA" w:rsidR="004965ED" w:rsidRDefault="004965ED" w:rsidP="004965ED">
      <w:r>
        <w:t>Per Class Test Accuracy:</w:t>
      </w:r>
    </w:p>
    <w:p w14:paraId="75DF714E" w14:textId="77777777" w:rsidR="004965ED" w:rsidRDefault="004965ED" w:rsidP="004965ED">
      <w:pPr>
        <w:pStyle w:val="Code"/>
      </w:pPr>
      <w:r>
        <w:t>Test accuracy of airplane    :</w:t>
      </w:r>
      <w:r>
        <w:tab/>
        <w:t>47.80% (478/1000)</w:t>
      </w:r>
    </w:p>
    <w:p w14:paraId="180AB274" w14:textId="77777777" w:rsidR="004965ED" w:rsidRDefault="004965ED" w:rsidP="004965ED">
      <w:pPr>
        <w:pStyle w:val="Code"/>
      </w:pPr>
      <w:r>
        <w:t>Test accuracy of automobile  :</w:t>
      </w:r>
      <w:r>
        <w:tab/>
        <w:t>58.00% (580/1000)</w:t>
      </w:r>
    </w:p>
    <w:p w14:paraId="6D6CBC04" w14:textId="77777777" w:rsidR="004965ED" w:rsidRDefault="004965ED" w:rsidP="004965ED">
      <w:pPr>
        <w:pStyle w:val="Code"/>
      </w:pPr>
      <w:r>
        <w:t>Test accuracy of bird        :</w:t>
      </w:r>
      <w:r>
        <w:tab/>
        <w:t>41.90% (419/1000)</w:t>
      </w:r>
    </w:p>
    <w:p w14:paraId="7F75E846" w14:textId="77777777" w:rsidR="004965ED" w:rsidRDefault="004965ED" w:rsidP="004965ED">
      <w:pPr>
        <w:pStyle w:val="Code"/>
      </w:pPr>
      <w:r>
        <w:t>Test accuracy of cat         :</w:t>
      </w:r>
      <w:r>
        <w:tab/>
        <w:t>27.50% (275/1000)</w:t>
      </w:r>
    </w:p>
    <w:p w14:paraId="695CCB53" w14:textId="77777777" w:rsidR="004965ED" w:rsidRDefault="004965ED" w:rsidP="004965ED">
      <w:pPr>
        <w:pStyle w:val="Code"/>
      </w:pPr>
      <w:r>
        <w:t>Test accuracy of deer        :</w:t>
      </w:r>
      <w:r>
        <w:tab/>
        <w:t>52.20% (522/1000)</w:t>
      </w:r>
    </w:p>
    <w:p w14:paraId="27F11FC5" w14:textId="77777777" w:rsidR="004965ED" w:rsidRDefault="004965ED" w:rsidP="004965ED">
      <w:pPr>
        <w:pStyle w:val="Code"/>
      </w:pPr>
      <w:r>
        <w:t>Test accuracy of dog         :</w:t>
      </w:r>
      <w:r>
        <w:tab/>
        <w:t>42.80% (428/1000)</w:t>
      </w:r>
    </w:p>
    <w:p w14:paraId="685CA2A1" w14:textId="77777777" w:rsidR="004965ED" w:rsidRDefault="004965ED" w:rsidP="004965ED">
      <w:pPr>
        <w:pStyle w:val="Code"/>
      </w:pPr>
      <w:r>
        <w:t>Test accuracy of frog        :</w:t>
      </w:r>
      <w:r>
        <w:tab/>
        <w:t>53.30% (533/1000)</w:t>
      </w:r>
    </w:p>
    <w:p w14:paraId="44D7E111" w14:textId="77777777" w:rsidR="004965ED" w:rsidRDefault="004965ED" w:rsidP="004965ED">
      <w:pPr>
        <w:pStyle w:val="Code"/>
      </w:pPr>
      <w:r>
        <w:t>Test accuracy of horse       :</w:t>
      </w:r>
      <w:r>
        <w:tab/>
        <w:t>56.40% (564/1000)</w:t>
      </w:r>
    </w:p>
    <w:p w14:paraId="28E21634" w14:textId="77777777" w:rsidR="004965ED" w:rsidRDefault="004965ED" w:rsidP="004965ED">
      <w:pPr>
        <w:pStyle w:val="Code"/>
      </w:pPr>
      <w:r>
        <w:t>Test accuracy of ship        :</w:t>
      </w:r>
      <w:r>
        <w:tab/>
        <w:t>63.90% (639/1000)</w:t>
      </w:r>
    </w:p>
    <w:p w14:paraId="44CDF283" w14:textId="031F1717" w:rsidR="004965ED" w:rsidRDefault="004965ED" w:rsidP="004965ED">
      <w:pPr>
        <w:pStyle w:val="Code"/>
      </w:pPr>
      <w:r>
        <w:t>Test accuracy of truck       :</w:t>
      </w:r>
      <w:r>
        <w:tab/>
        <w:t>61.50% (615/1000)</w:t>
      </w:r>
    </w:p>
    <w:p w14:paraId="5AC58207" w14:textId="70C4F092" w:rsidR="004965ED" w:rsidRDefault="004965ED" w:rsidP="004965ED"/>
    <w:p w14:paraId="4E4E0E22" w14:textId="2380FE9A" w:rsidR="004965ED" w:rsidRDefault="004965ED" w:rsidP="004965ED"/>
    <w:p w14:paraId="26B42207" w14:textId="678A3657" w:rsidR="004965ED" w:rsidRDefault="004965ED" w:rsidP="004965ED"/>
    <w:p w14:paraId="3C53929B" w14:textId="6D2C0678" w:rsidR="004965ED" w:rsidRDefault="004965ED" w:rsidP="004965ED"/>
    <w:p w14:paraId="4D011258" w14:textId="3D299169" w:rsidR="004965ED" w:rsidRDefault="004965ED" w:rsidP="004965ED"/>
    <w:p w14:paraId="7EBC4202" w14:textId="173D30E7" w:rsidR="004965ED" w:rsidRDefault="004965ED" w:rsidP="004965ED"/>
    <w:p w14:paraId="2189D03B" w14:textId="3F0637C2" w:rsidR="004965ED" w:rsidRDefault="004965ED" w:rsidP="004965ED"/>
    <w:p w14:paraId="637B6D79" w14:textId="112394E0" w:rsidR="004965ED" w:rsidRDefault="004965ED" w:rsidP="004965ED"/>
    <w:p w14:paraId="1D1307A8" w14:textId="622B169D" w:rsidR="004965ED" w:rsidRDefault="004965ED" w:rsidP="004965ED">
      <w:pPr>
        <w:spacing w:line="240" w:lineRule="auto"/>
      </w:pPr>
      <w:r>
        <w:lastRenderedPageBreak/>
        <w:t>Per Class Precision &amp; Recall &amp; F1-Score o Train set:</w:t>
      </w:r>
    </w:p>
    <w:p w14:paraId="17790D2B" w14:textId="16269B93" w:rsidR="004965ED" w:rsidRDefault="004965ED" w:rsidP="004965ED">
      <w:pPr>
        <w:spacing w:line="240" w:lineRule="auto"/>
      </w:pPr>
      <w:r>
        <w:t>Overall Precision &amp; Recall &amp; F1-Score &amp; Accuracy over Train set:</w:t>
      </w:r>
    </w:p>
    <w:p w14:paraId="310772D8" w14:textId="77777777" w:rsidR="004965ED" w:rsidRDefault="004965ED" w:rsidP="004965ED">
      <w:pPr>
        <w:pStyle w:val="Code"/>
      </w:pPr>
      <w:r>
        <w:t>[Train]:</w:t>
      </w:r>
    </w:p>
    <w:p w14:paraId="05CDA29D" w14:textId="77777777" w:rsidR="004965ED" w:rsidRDefault="004965ED" w:rsidP="004965ED">
      <w:pPr>
        <w:pStyle w:val="Code"/>
      </w:pPr>
      <w:r>
        <w:t xml:space="preserve">              precision    recall  f1-score   support</w:t>
      </w:r>
    </w:p>
    <w:p w14:paraId="3CE401DB" w14:textId="77777777" w:rsidR="004965ED" w:rsidRDefault="004965ED" w:rsidP="004965ED">
      <w:pPr>
        <w:pStyle w:val="Code"/>
      </w:pPr>
    </w:p>
    <w:p w14:paraId="1227F778" w14:textId="77777777" w:rsidR="004965ED" w:rsidRDefault="004965ED" w:rsidP="004965ED">
      <w:pPr>
        <w:pStyle w:val="Code"/>
      </w:pPr>
      <w:r>
        <w:t xml:space="preserve">           0       0.85      0.66      0.75      5000</w:t>
      </w:r>
    </w:p>
    <w:p w14:paraId="224D5FF5" w14:textId="77777777" w:rsidR="004965ED" w:rsidRDefault="004965ED" w:rsidP="004965ED">
      <w:pPr>
        <w:pStyle w:val="Code"/>
      </w:pPr>
      <w:r>
        <w:t xml:space="preserve">           1       0.90      0.86      0.88      5000</w:t>
      </w:r>
    </w:p>
    <w:p w14:paraId="0D66F7AC" w14:textId="77777777" w:rsidR="004965ED" w:rsidRDefault="004965ED" w:rsidP="004965ED">
      <w:pPr>
        <w:pStyle w:val="Code"/>
      </w:pPr>
      <w:r>
        <w:t xml:space="preserve">           2       0.63      0.66      0.65      5000</w:t>
      </w:r>
    </w:p>
    <w:p w14:paraId="423847C4" w14:textId="77777777" w:rsidR="004965ED" w:rsidRDefault="004965ED" w:rsidP="004965ED">
      <w:pPr>
        <w:pStyle w:val="Code"/>
      </w:pPr>
      <w:r>
        <w:t xml:space="preserve">           3       0.66      0.53      0.59      5000</w:t>
      </w:r>
    </w:p>
    <w:p w14:paraId="04261295" w14:textId="77777777" w:rsidR="004965ED" w:rsidRDefault="004965ED" w:rsidP="004965ED">
      <w:pPr>
        <w:pStyle w:val="Code"/>
      </w:pPr>
      <w:r>
        <w:t xml:space="preserve">           4       0.63      0.79      0.70      5000</w:t>
      </w:r>
    </w:p>
    <w:p w14:paraId="43A39294" w14:textId="77777777" w:rsidR="004965ED" w:rsidRDefault="004965ED" w:rsidP="004965ED">
      <w:pPr>
        <w:pStyle w:val="Code"/>
      </w:pPr>
      <w:r>
        <w:t xml:space="preserve">           5       0.65      0.69      0.67      5000</w:t>
      </w:r>
    </w:p>
    <w:p w14:paraId="753B174C" w14:textId="77777777" w:rsidR="004965ED" w:rsidRDefault="004965ED" w:rsidP="004965ED">
      <w:pPr>
        <w:pStyle w:val="Code"/>
      </w:pPr>
      <w:r>
        <w:t xml:space="preserve">           6       0.81      0.80      0.81      5000</w:t>
      </w:r>
    </w:p>
    <w:p w14:paraId="76F9AF26" w14:textId="77777777" w:rsidR="004965ED" w:rsidRDefault="004965ED" w:rsidP="004965ED">
      <w:pPr>
        <w:pStyle w:val="Code"/>
      </w:pPr>
      <w:r>
        <w:t xml:space="preserve">           7       0.84      0.83      0.84      5000</w:t>
      </w:r>
    </w:p>
    <w:p w14:paraId="63C13E69" w14:textId="77777777" w:rsidR="004965ED" w:rsidRDefault="004965ED" w:rsidP="004965ED">
      <w:pPr>
        <w:pStyle w:val="Code"/>
      </w:pPr>
      <w:r>
        <w:t xml:space="preserve">           8       0.84      0.85      0.84      5000</w:t>
      </w:r>
    </w:p>
    <w:p w14:paraId="07843ADC" w14:textId="77777777" w:rsidR="004965ED" w:rsidRDefault="004965ED" w:rsidP="004965ED">
      <w:pPr>
        <w:pStyle w:val="Code"/>
      </w:pPr>
      <w:r>
        <w:t xml:space="preserve">           9       0.81      0.89      0.85      5000</w:t>
      </w:r>
    </w:p>
    <w:p w14:paraId="76D2AEEF" w14:textId="77777777" w:rsidR="004965ED" w:rsidRDefault="004965ED" w:rsidP="004965ED">
      <w:pPr>
        <w:pStyle w:val="Code"/>
      </w:pPr>
    </w:p>
    <w:p w14:paraId="0B8DFCB1" w14:textId="77777777" w:rsidR="004965ED" w:rsidRDefault="004965ED" w:rsidP="004965ED">
      <w:pPr>
        <w:pStyle w:val="Code"/>
      </w:pPr>
      <w:r>
        <w:t xml:space="preserve">    accuracy                           0.76     50000</w:t>
      </w:r>
    </w:p>
    <w:p w14:paraId="6123BB23" w14:textId="77777777" w:rsidR="004965ED" w:rsidRDefault="004965ED" w:rsidP="004965ED">
      <w:pPr>
        <w:pStyle w:val="Code"/>
      </w:pPr>
      <w:r>
        <w:t xml:space="preserve">   macro avg       0.76      0.76      0.76     50000</w:t>
      </w:r>
    </w:p>
    <w:p w14:paraId="399A6886" w14:textId="335D6558" w:rsidR="004965ED" w:rsidRDefault="004965ED" w:rsidP="004965ED">
      <w:pPr>
        <w:pStyle w:val="Code"/>
      </w:pPr>
      <w:r>
        <w:t>weighted avg       0.76      0.76      0.76     50000</w:t>
      </w:r>
    </w:p>
    <w:p w14:paraId="73A8B28B" w14:textId="6606FA6A" w:rsidR="004965ED" w:rsidRDefault="004965ED" w:rsidP="004965ED">
      <w:pPr>
        <w:spacing w:line="240" w:lineRule="auto"/>
      </w:pPr>
      <w:r>
        <w:t>Per Class Precision &amp; Recall &amp; F1-Score over Test set:</w:t>
      </w:r>
    </w:p>
    <w:p w14:paraId="29D684D8" w14:textId="01777A3D" w:rsidR="004965ED" w:rsidRDefault="004965ED" w:rsidP="004965ED">
      <w:pPr>
        <w:spacing w:line="240" w:lineRule="auto"/>
      </w:pPr>
      <w:r>
        <w:t>Overall Precision &amp; Recall &amp; F1-Score &amp; Accuracy over Test set:</w:t>
      </w:r>
    </w:p>
    <w:p w14:paraId="033E7E10" w14:textId="77777777" w:rsidR="004965ED" w:rsidRDefault="004965ED" w:rsidP="004965ED">
      <w:pPr>
        <w:pStyle w:val="Code"/>
      </w:pPr>
      <w:r>
        <w:t>[Test]:</w:t>
      </w:r>
    </w:p>
    <w:p w14:paraId="0F76D660" w14:textId="77777777" w:rsidR="004965ED" w:rsidRDefault="004965ED" w:rsidP="004965ED">
      <w:pPr>
        <w:pStyle w:val="Code"/>
      </w:pPr>
      <w:r>
        <w:t xml:space="preserve">              precision    recall  f1-score   support</w:t>
      </w:r>
    </w:p>
    <w:p w14:paraId="5D0ADAF2" w14:textId="77777777" w:rsidR="004965ED" w:rsidRDefault="004965ED" w:rsidP="004965ED">
      <w:pPr>
        <w:pStyle w:val="Code"/>
      </w:pPr>
    </w:p>
    <w:p w14:paraId="047E5DFE" w14:textId="77777777" w:rsidR="004965ED" w:rsidRDefault="004965ED" w:rsidP="004965ED">
      <w:pPr>
        <w:pStyle w:val="Code"/>
      </w:pPr>
      <w:r>
        <w:t xml:space="preserve">           0       0.63      0.48      0.54      1000</w:t>
      </w:r>
    </w:p>
    <w:p w14:paraId="7EE89836" w14:textId="77777777" w:rsidR="004965ED" w:rsidRDefault="004965ED" w:rsidP="004965ED">
      <w:pPr>
        <w:pStyle w:val="Code"/>
      </w:pPr>
      <w:r>
        <w:t xml:space="preserve">           1       0.66      0.58      0.62      1000</w:t>
      </w:r>
    </w:p>
    <w:p w14:paraId="3C243FA3" w14:textId="77777777" w:rsidR="004965ED" w:rsidRDefault="004965ED" w:rsidP="004965ED">
      <w:pPr>
        <w:pStyle w:val="Code"/>
      </w:pPr>
      <w:r>
        <w:t xml:space="preserve">           2       0.36      0.42      0.39      1000</w:t>
      </w:r>
    </w:p>
    <w:p w14:paraId="55AA18F8" w14:textId="77777777" w:rsidR="004965ED" w:rsidRDefault="004965ED" w:rsidP="004965ED">
      <w:pPr>
        <w:pStyle w:val="Code"/>
      </w:pPr>
      <w:r>
        <w:t xml:space="preserve">           3       0.35      0.28      0.31      1000</w:t>
      </w:r>
    </w:p>
    <w:p w14:paraId="798CCA3E" w14:textId="77777777" w:rsidR="004965ED" w:rsidRDefault="004965ED" w:rsidP="004965ED">
      <w:pPr>
        <w:pStyle w:val="Code"/>
      </w:pPr>
      <w:r>
        <w:t xml:space="preserve">           4       0.41      0.52      0.46      1000</w:t>
      </w:r>
    </w:p>
    <w:p w14:paraId="293798CC" w14:textId="77777777" w:rsidR="004965ED" w:rsidRDefault="004965ED" w:rsidP="004965ED">
      <w:pPr>
        <w:pStyle w:val="Code"/>
      </w:pPr>
      <w:r>
        <w:t xml:space="preserve">           5       0.41      0.43      0.42      1000</w:t>
      </w:r>
    </w:p>
    <w:p w14:paraId="54ED8FB8" w14:textId="77777777" w:rsidR="004965ED" w:rsidRDefault="004965ED" w:rsidP="004965ED">
      <w:pPr>
        <w:pStyle w:val="Code"/>
      </w:pPr>
      <w:r>
        <w:t xml:space="preserve">           6       0.54      0.53      0.54      1000</w:t>
      </w:r>
    </w:p>
    <w:p w14:paraId="38AF55DE" w14:textId="77777777" w:rsidR="004965ED" w:rsidRDefault="004965ED" w:rsidP="004965ED">
      <w:pPr>
        <w:pStyle w:val="Code"/>
      </w:pPr>
      <w:r>
        <w:t xml:space="preserve">           7       0.57      0.56      0.56      1000</w:t>
      </w:r>
    </w:p>
    <w:p w14:paraId="397DFF30" w14:textId="77777777" w:rsidR="004965ED" w:rsidRDefault="004965ED" w:rsidP="004965ED">
      <w:pPr>
        <w:pStyle w:val="Code"/>
      </w:pPr>
      <w:r>
        <w:t xml:space="preserve">           8       0.64      0.64      0.64      1000</w:t>
      </w:r>
    </w:p>
    <w:p w14:paraId="31B3B09A" w14:textId="77777777" w:rsidR="004965ED" w:rsidRDefault="004965ED" w:rsidP="004965ED">
      <w:pPr>
        <w:pStyle w:val="Code"/>
      </w:pPr>
      <w:r>
        <w:t xml:space="preserve">           9       0.55      0.61      0.58      1000</w:t>
      </w:r>
    </w:p>
    <w:p w14:paraId="558AC774" w14:textId="77777777" w:rsidR="004965ED" w:rsidRDefault="004965ED" w:rsidP="004965ED">
      <w:pPr>
        <w:pStyle w:val="Code"/>
      </w:pPr>
    </w:p>
    <w:p w14:paraId="4812A03B" w14:textId="77777777" w:rsidR="004965ED" w:rsidRDefault="004965ED" w:rsidP="004965ED">
      <w:pPr>
        <w:pStyle w:val="Code"/>
      </w:pPr>
      <w:r>
        <w:t xml:space="preserve">    accuracy                           0.51     10000</w:t>
      </w:r>
    </w:p>
    <w:p w14:paraId="0D99D147" w14:textId="77777777" w:rsidR="004965ED" w:rsidRDefault="004965ED" w:rsidP="004965ED">
      <w:pPr>
        <w:pStyle w:val="Code"/>
      </w:pPr>
      <w:r>
        <w:t xml:space="preserve">   macro avg       0.51      0.51      0.51     10000</w:t>
      </w:r>
    </w:p>
    <w:p w14:paraId="47A254C2" w14:textId="4B875B9D" w:rsidR="004965ED" w:rsidRDefault="004965ED" w:rsidP="004965ED">
      <w:pPr>
        <w:pStyle w:val="Code"/>
      </w:pPr>
      <w:r>
        <w:t>weighted avg       0.51      0.51      0.51     10000</w:t>
      </w:r>
    </w:p>
    <w:p w14:paraId="74C9F4FC" w14:textId="556AE73E" w:rsidR="00155242" w:rsidRDefault="00155242" w:rsidP="00155242">
      <w:pPr>
        <w:pStyle w:val="Heading3"/>
        <w:numPr>
          <w:ilvl w:val="0"/>
          <w:numId w:val="24"/>
        </w:numPr>
      </w:pPr>
      <w:bookmarkStart w:id="4" w:name="_Toc123321579"/>
      <w:r>
        <w:lastRenderedPageBreak/>
        <w:t>Part 4 (CNN without BN &amp; DO)</w:t>
      </w:r>
      <w:bookmarkEnd w:id="4"/>
    </w:p>
    <w:p w14:paraId="02C85C97" w14:textId="634A7B45" w:rsidR="00155242" w:rsidRDefault="00155242" w:rsidP="00155242">
      <w:r>
        <w:t xml:space="preserve">Training Script: </w:t>
      </w:r>
      <w:hyperlink r:id="rId120" w:history="1">
        <w:r w:rsidRPr="00C50470">
          <w:rPr>
            <w:rStyle w:val="Hyperlink"/>
          </w:rPr>
          <w:t>&lt;cifar10-</w:t>
        </w:r>
        <w:r>
          <w:rPr>
            <w:rStyle w:val="Hyperlink"/>
          </w:rPr>
          <w:t>cnn</w:t>
        </w:r>
        <w:r w:rsidRPr="00C50470">
          <w:rPr>
            <w:rStyle w:val="Hyperlink"/>
          </w:rPr>
          <w:t>.ipynb&gt;</w:t>
        </w:r>
      </w:hyperlink>
    </w:p>
    <w:p w14:paraId="5B94B5D7" w14:textId="2218DFAA" w:rsidR="00155242" w:rsidRDefault="00155242" w:rsidP="00155242">
      <w:r>
        <w:t xml:space="preserve">Result Script: </w:t>
      </w:r>
      <w:hyperlink r:id="rId121" w:history="1">
        <w:r w:rsidRPr="00C50470">
          <w:rPr>
            <w:rStyle w:val="Hyperlink"/>
          </w:rPr>
          <w:t>&lt;results-</w:t>
        </w:r>
        <w:r>
          <w:rPr>
            <w:rStyle w:val="Hyperlink"/>
          </w:rPr>
          <w:t>cnn</w:t>
        </w:r>
        <w:r w:rsidRPr="00C50470">
          <w:rPr>
            <w:rStyle w:val="Hyperlink"/>
          </w:rPr>
          <w:t>.ipynb&gt;</w:t>
        </w:r>
      </w:hyperlink>
    </w:p>
    <w:p w14:paraId="7310E0A8" w14:textId="77777777" w:rsidR="00155242" w:rsidRDefault="00155242" w:rsidP="00155242">
      <w:r>
        <w:t>Architecture:</w:t>
      </w:r>
    </w:p>
    <w:p w14:paraId="69877EEC" w14:textId="2E4C282E" w:rsidR="00155242" w:rsidRDefault="00155242" w:rsidP="00155242">
      <w:pPr>
        <w:jc w:val="center"/>
      </w:pPr>
      <w:r w:rsidRPr="00155242">
        <w:rPr>
          <w:noProof/>
        </w:rPr>
        <w:drawing>
          <wp:inline distT="0" distB="0" distL="0" distR="0" wp14:anchorId="3AAE3997" wp14:editId="48E41745">
            <wp:extent cx="1908175" cy="5486400"/>
            <wp:effectExtent l="1588" t="0" r="0" b="0"/>
            <wp:docPr id="110" name="Picture 20">
              <a:extLst xmlns:a="http://schemas.openxmlformats.org/drawingml/2006/main">
                <a:ext uri="{FF2B5EF4-FFF2-40B4-BE49-F238E27FC236}">
                  <a16:creationId xmlns:a16="http://schemas.microsoft.com/office/drawing/2014/main" id="{48A15F7D-7646-3E0E-EF19-05C3443308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48A15F7D-7646-3E0E-EF19-05C3443308EF}"/>
                        </a:ext>
                      </a:extLst>
                    </pic:cNvPr>
                    <pic:cNvPicPr>
                      <a:picLocks noChangeAspect="1"/>
                    </pic:cNvPicPr>
                  </pic:nvPicPr>
                  <pic:blipFill>
                    <a:blip r:embed="rId122"/>
                    <a:stretch>
                      <a:fillRect/>
                    </a:stretch>
                  </pic:blipFill>
                  <pic:spPr>
                    <a:xfrm rot="16200000">
                      <a:off x="0" y="0"/>
                      <a:ext cx="1908175" cy="5486400"/>
                    </a:xfrm>
                    <a:prstGeom prst="rect">
                      <a:avLst/>
                    </a:prstGeom>
                  </pic:spPr>
                </pic:pic>
              </a:graphicData>
            </a:graphic>
          </wp:inline>
        </w:drawing>
      </w:r>
    </w:p>
    <w:p w14:paraId="0E1D012C" w14:textId="77777777" w:rsidR="00155242" w:rsidRDefault="00155242" w:rsidP="00155242">
      <w:r>
        <w:t>Training loss &amp; accuracy:</w:t>
      </w:r>
    </w:p>
    <w:p w14:paraId="09C2BBDF" w14:textId="355E56BB" w:rsidR="00155242" w:rsidRDefault="00A927D5" w:rsidP="00155242">
      <w:pPr>
        <w:jc w:val="center"/>
      </w:pPr>
      <w:r w:rsidRPr="00A927D5">
        <w:rPr>
          <w:noProof/>
        </w:rPr>
        <w:drawing>
          <wp:inline distT="0" distB="0" distL="0" distR="0" wp14:anchorId="7F32147A" wp14:editId="3F4896A3">
            <wp:extent cx="3733800" cy="2647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33800" cy="2647950"/>
                    </a:xfrm>
                    <a:prstGeom prst="rect">
                      <a:avLst/>
                    </a:prstGeom>
                  </pic:spPr>
                </pic:pic>
              </a:graphicData>
            </a:graphic>
          </wp:inline>
        </w:drawing>
      </w:r>
    </w:p>
    <w:p w14:paraId="0EAE070C" w14:textId="77777777" w:rsidR="00155242" w:rsidRDefault="00155242" w:rsidP="00155242">
      <w:pPr>
        <w:jc w:val="center"/>
      </w:pPr>
    </w:p>
    <w:p w14:paraId="45511134" w14:textId="20D62D07" w:rsidR="00155242" w:rsidRDefault="00155242" w:rsidP="00155242">
      <w:pPr>
        <w:jc w:val="center"/>
      </w:pPr>
    </w:p>
    <w:p w14:paraId="538A29BA" w14:textId="766FA9A5" w:rsidR="00155242" w:rsidRDefault="00155242" w:rsidP="00155242">
      <w:pPr>
        <w:jc w:val="center"/>
      </w:pPr>
    </w:p>
    <w:p w14:paraId="34CC206B" w14:textId="77777777" w:rsidR="00155242" w:rsidRDefault="00155242" w:rsidP="00155242">
      <w:pPr>
        <w:jc w:val="center"/>
      </w:pPr>
    </w:p>
    <w:p w14:paraId="520DDA6C" w14:textId="77777777" w:rsidR="00155242" w:rsidRDefault="00155242" w:rsidP="00155242">
      <w:r>
        <w:lastRenderedPageBreak/>
        <w:t>Some Sample Predictions:</w:t>
      </w:r>
    </w:p>
    <w:p w14:paraId="7881359A" w14:textId="62BC490E" w:rsidR="00155242" w:rsidRDefault="00A927D5" w:rsidP="00155242">
      <w:r w:rsidRPr="00A927D5">
        <w:rPr>
          <w:noProof/>
        </w:rPr>
        <w:drawing>
          <wp:inline distT="0" distB="0" distL="0" distR="0" wp14:anchorId="6C4B972B" wp14:editId="4D96CCF3">
            <wp:extent cx="5486400" cy="4525645"/>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86400" cy="4525645"/>
                    </a:xfrm>
                    <a:prstGeom prst="rect">
                      <a:avLst/>
                    </a:prstGeom>
                  </pic:spPr>
                </pic:pic>
              </a:graphicData>
            </a:graphic>
          </wp:inline>
        </w:drawing>
      </w:r>
    </w:p>
    <w:p w14:paraId="0FF24305" w14:textId="77777777" w:rsidR="00155242" w:rsidRDefault="00155242" w:rsidP="00155242">
      <w:r>
        <w:t>Confusion Matrix:</w:t>
      </w:r>
    </w:p>
    <w:p w14:paraId="5C01C3D9" w14:textId="50305CBA" w:rsidR="00155242" w:rsidRDefault="00A927D5" w:rsidP="00155242">
      <w:r w:rsidRPr="00A927D5">
        <w:rPr>
          <w:noProof/>
        </w:rPr>
        <w:drawing>
          <wp:inline distT="0" distB="0" distL="0" distR="0" wp14:anchorId="6A623178" wp14:editId="5C498AD4">
            <wp:extent cx="5486400" cy="2417445"/>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2417445"/>
                    </a:xfrm>
                    <a:prstGeom prst="rect">
                      <a:avLst/>
                    </a:prstGeom>
                  </pic:spPr>
                </pic:pic>
              </a:graphicData>
            </a:graphic>
          </wp:inline>
        </w:drawing>
      </w:r>
    </w:p>
    <w:p w14:paraId="4AC33C0A" w14:textId="77777777" w:rsidR="00155242" w:rsidRDefault="00155242" w:rsidP="00155242">
      <w:r>
        <w:lastRenderedPageBreak/>
        <w:t>Per Class Train Accuracy:</w:t>
      </w:r>
    </w:p>
    <w:p w14:paraId="55A5C66A" w14:textId="77777777" w:rsidR="00A927D5" w:rsidRDefault="00A927D5" w:rsidP="00A927D5">
      <w:pPr>
        <w:pStyle w:val="Code"/>
      </w:pPr>
      <w:r>
        <w:t>Train accuracy of airplane    :</w:t>
      </w:r>
      <w:r>
        <w:tab/>
        <w:t>99.94% (4997/5000)</w:t>
      </w:r>
    </w:p>
    <w:p w14:paraId="53B9C432" w14:textId="77777777" w:rsidR="00A927D5" w:rsidRDefault="00A927D5" w:rsidP="00A927D5">
      <w:pPr>
        <w:pStyle w:val="Code"/>
      </w:pPr>
      <w:r>
        <w:t>Train accuracy of automobile  :</w:t>
      </w:r>
      <w:r>
        <w:tab/>
        <w:t>99.96% (4998/5000)</w:t>
      </w:r>
    </w:p>
    <w:p w14:paraId="18A89D64" w14:textId="77777777" w:rsidR="00A927D5" w:rsidRDefault="00A927D5" w:rsidP="00A927D5">
      <w:pPr>
        <w:pStyle w:val="Code"/>
      </w:pPr>
      <w:r>
        <w:t>Train accuracy of bird        :</w:t>
      </w:r>
      <w:r>
        <w:tab/>
        <w:t>99.76% (4988/5000)</w:t>
      </w:r>
    </w:p>
    <w:p w14:paraId="17AAB609" w14:textId="77777777" w:rsidR="00A927D5" w:rsidRDefault="00A927D5" w:rsidP="00A927D5">
      <w:pPr>
        <w:pStyle w:val="Code"/>
      </w:pPr>
      <w:r>
        <w:t>Train accuracy of cat         :</w:t>
      </w:r>
      <w:r>
        <w:tab/>
        <w:t>99.20% (4960/5000)</w:t>
      </w:r>
    </w:p>
    <w:p w14:paraId="0B162D4C" w14:textId="77777777" w:rsidR="00A927D5" w:rsidRDefault="00A927D5" w:rsidP="00A927D5">
      <w:pPr>
        <w:pStyle w:val="Code"/>
      </w:pPr>
      <w:r>
        <w:t>Train accuracy of deer        :</w:t>
      </w:r>
      <w:r>
        <w:tab/>
        <w:t>99.70% (4985/5000)</w:t>
      </w:r>
    </w:p>
    <w:p w14:paraId="6CD46EA9" w14:textId="77777777" w:rsidR="00A927D5" w:rsidRDefault="00A927D5" w:rsidP="00A927D5">
      <w:pPr>
        <w:pStyle w:val="Code"/>
      </w:pPr>
      <w:r>
        <w:t>Train accuracy of dog         :</w:t>
      </w:r>
      <w:r>
        <w:tab/>
        <w:t>99.88% (4994/5000)</w:t>
      </w:r>
    </w:p>
    <w:p w14:paraId="2CA6301F" w14:textId="77777777" w:rsidR="00A927D5" w:rsidRDefault="00A927D5" w:rsidP="00A927D5">
      <w:pPr>
        <w:pStyle w:val="Code"/>
      </w:pPr>
      <w:r>
        <w:t>Train accuracy of frog        :</w:t>
      </w:r>
      <w:r>
        <w:tab/>
        <w:t>99.92% (4996/5000)</w:t>
      </w:r>
    </w:p>
    <w:p w14:paraId="7E90F04C" w14:textId="77777777" w:rsidR="00A927D5" w:rsidRDefault="00A927D5" w:rsidP="00A927D5">
      <w:pPr>
        <w:pStyle w:val="Code"/>
      </w:pPr>
      <w:r>
        <w:t>Train accuracy of horse       :</w:t>
      </w:r>
      <w:r>
        <w:tab/>
        <w:t>99.96% (4998/5000)</w:t>
      </w:r>
    </w:p>
    <w:p w14:paraId="195F880D" w14:textId="77777777" w:rsidR="00A927D5" w:rsidRDefault="00A927D5" w:rsidP="00A927D5">
      <w:pPr>
        <w:pStyle w:val="Code"/>
      </w:pPr>
      <w:r>
        <w:t>Train accuracy of ship        :</w:t>
      </w:r>
      <w:r>
        <w:tab/>
        <w:t>99.28% (4964/5000)</w:t>
      </w:r>
    </w:p>
    <w:p w14:paraId="467BD92E" w14:textId="00F318B1" w:rsidR="00155242" w:rsidRDefault="00A927D5" w:rsidP="00A927D5">
      <w:pPr>
        <w:pStyle w:val="Code"/>
      </w:pPr>
      <w:r>
        <w:t>Train accuracy of truck       :</w:t>
      </w:r>
      <w:r>
        <w:tab/>
        <w:t>99.96% (4998/5000)</w:t>
      </w:r>
    </w:p>
    <w:p w14:paraId="6C40D8B6" w14:textId="77777777" w:rsidR="00A927D5" w:rsidRDefault="00A927D5" w:rsidP="00155242"/>
    <w:p w14:paraId="184781A5" w14:textId="38B0A899" w:rsidR="00155242" w:rsidRDefault="00155242" w:rsidP="00155242">
      <w:r>
        <w:t>Per Class Test Accuracy:</w:t>
      </w:r>
    </w:p>
    <w:p w14:paraId="5140F002" w14:textId="77777777" w:rsidR="00A927D5" w:rsidRDefault="00A927D5" w:rsidP="00A927D5">
      <w:pPr>
        <w:pStyle w:val="Code"/>
      </w:pPr>
      <w:r>
        <w:t>Test accuracy of airplane    :</w:t>
      </w:r>
      <w:r>
        <w:tab/>
        <w:t>90.00% (900/1000)</w:t>
      </w:r>
    </w:p>
    <w:p w14:paraId="43445DC2" w14:textId="77777777" w:rsidR="00A927D5" w:rsidRDefault="00A927D5" w:rsidP="00A927D5">
      <w:pPr>
        <w:pStyle w:val="Code"/>
      </w:pPr>
      <w:r>
        <w:t>Test accuracy of automobile  :</w:t>
      </w:r>
      <w:r>
        <w:tab/>
        <w:t>92.30% (923/1000)</w:t>
      </w:r>
    </w:p>
    <w:p w14:paraId="30CDBDEF" w14:textId="77777777" w:rsidR="00A927D5" w:rsidRDefault="00A927D5" w:rsidP="00A927D5">
      <w:pPr>
        <w:pStyle w:val="Code"/>
      </w:pPr>
      <w:r>
        <w:t>Test accuracy of bird        :</w:t>
      </w:r>
      <w:r>
        <w:tab/>
        <w:t>78.60% (786/1000)</w:t>
      </w:r>
    </w:p>
    <w:p w14:paraId="5FFC4739" w14:textId="77777777" w:rsidR="00A927D5" w:rsidRDefault="00A927D5" w:rsidP="00A927D5">
      <w:pPr>
        <w:pStyle w:val="Code"/>
      </w:pPr>
      <w:r>
        <w:t>Test accuracy of cat         :</w:t>
      </w:r>
      <w:r>
        <w:tab/>
        <w:t>67.20% (672/1000)</w:t>
      </w:r>
    </w:p>
    <w:p w14:paraId="6C4547E5" w14:textId="77777777" w:rsidR="00A927D5" w:rsidRDefault="00A927D5" w:rsidP="00A927D5">
      <w:pPr>
        <w:pStyle w:val="Code"/>
      </w:pPr>
      <w:r>
        <w:t>Test accuracy of deer        :</w:t>
      </w:r>
      <w:r>
        <w:tab/>
        <w:t>81.10% (811/1000)</w:t>
      </w:r>
    </w:p>
    <w:p w14:paraId="38E41580" w14:textId="77777777" w:rsidR="00A927D5" w:rsidRDefault="00A927D5" w:rsidP="00A927D5">
      <w:pPr>
        <w:pStyle w:val="Code"/>
      </w:pPr>
      <w:r>
        <w:t>Test accuracy of dog         :</w:t>
      </w:r>
      <w:r>
        <w:tab/>
        <w:t>80.70% (807/1000)</w:t>
      </w:r>
    </w:p>
    <w:p w14:paraId="2119AC57" w14:textId="77777777" w:rsidR="00A927D5" w:rsidRDefault="00A927D5" w:rsidP="00A927D5">
      <w:pPr>
        <w:pStyle w:val="Code"/>
      </w:pPr>
      <w:r>
        <w:t>Test accuracy of frog        :</w:t>
      </w:r>
      <w:r>
        <w:tab/>
        <w:t>89.10% (891/1000)</w:t>
      </w:r>
    </w:p>
    <w:p w14:paraId="70F53B1A" w14:textId="77777777" w:rsidR="00A927D5" w:rsidRDefault="00A927D5" w:rsidP="00A927D5">
      <w:pPr>
        <w:pStyle w:val="Code"/>
      </w:pPr>
      <w:r>
        <w:t>Test accuracy of horse       :</w:t>
      </w:r>
      <w:r>
        <w:tab/>
        <w:t>87.90% (879/1000)</w:t>
      </w:r>
    </w:p>
    <w:p w14:paraId="0AE948D0" w14:textId="77777777" w:rsidR="00A927D5" w:rsidRDefault="00A927D5" w:rsidP="00A927D5">
      <w:pPr>
        <w:pStyle w:val="Code"/>
      </w:pPr>
      <w:r>
        <w:t>Test accuracy of ship        :</w:t>
      </w:r>
      <w:r>
        <w:tab/>
        <w:t>89.00% (890/1000)</w:t>
      </w:r>
    </w:p>
    <w:p w14:paraId="342365E3" w14:textId="329B0A7C" w:rsidR="00155242" w:rsidRDefault="00A927D5" w:rsidP="00A927D5">
      <w:pPr>
        <w:pStyle w:val="Code"/>
      </w:pPr>
      <w:r>
        <w:t>Test accuracy of truck       :</w:t>
      </w:r>
      <w:r>
        <w:tab/>
        <w:t>92.00% (920/1000)</w:t>
      </w:r>
    </w:p>
    <w:p w14:paraId="4D0872C1" w14:textId="77777777" w:rsidR="00155242" w:rsidRDefault="00155242" w:rsidP="00155242"/>
    <w:p w14:paraId="58274648" w14:textId="77777777" w:rsidR="00155242" w:rsidRDefault="00155242" w:rsidP="00155242"/>
    <w:p w14:paraId="75C00EC5" w14:textId="77777777" w:rsidR="00155242" w:rsidRDefault="00155242" w:rsidP="00155242"/>
    <w:p w14:paraId="64039ADE" w14:textId="77777777" w:rsidR="00155242" w:rsidRDefault="00155242" w:rsidP="00155242"/>
    <w:p w14:paraId="795927DD" w14:textId="77777777" w:rsidR="00155242" w:rsidRDefault="00155242" w:rsidP="00155242"/>
    <w:p w14:paraId="6C5B34BB" w14:textId="0EC6A3E0" w:rsidR="00155242" w:rsidRDefault="00155242" w:rsidP="00155242"/>
    <w:p w14:paraId="75896F43" w14:textId="77777777" w:rsidR="00A927D5" w:rsidRDefault="00A927D5" w:rsidP="00155242"/>
    <w:p w14:paraId="0202D60F" w14:textId="77777777" w:rsidR="00155242" w:rsidRDefault="00155242" w:rsidP="00155242"/>
    <w:p w14:paraId="41DAB51F" w14:textId="77777777" w:rsidR="00155242" w:rsidRDefault="00155242" w:rsidP="00155242">
      <w:pPr>
        <w:spacing w:line="240" w:lineRule="auto"/>
      </w:pPr>
      <w:r>
        <w:lastRenderedPageBreak/>
        <w:t>Per Class Precision &amp; Recall &amp; F1-Score o Train set:</w:t>
      </w:r>
    </w:p>
    <w:p w14:paraId="2D3E1489" w14:textId="41A69F77" w:rsidR="00A927D5" w:rsidRDefault="00155242" w:rsidP="00A927D5">
      <w:pPr>
        <w:spacing w:line="240" w:lineRule="auto"/>
      </w:pPr>
      <w:r>
        <w:t>Overall Precision &amp; Recall &amp; F1-Score &amp; Accuracy over Train set:</w:t>
      </w:r>
    </w:p>
    <w:p w14:paraId="5F2B1FF4" w14:textId="77777777" w:rsidR="00A927D5" w:rsidRDefault="00A927D5" w:rsidP="00A927D5">
      <w:pPr>
        <w:pStyle w:val="Code"/>
      </w:pPr>
      <w:r>
        <w:t>[Train]:</w:t>
      </w:r>
    </w:p>
    <w:p w14:paraId="1475C2EA" w14:textId="77777777" w:rsidR="00A927D5" w:rsidRDefault="00A927D5" w:rsidP="00A927D5">
      <w:pPr>
        <w:pStyle w:val="Code"/>
      </w:pPr>
      <w:r>
        <w:t xml:space="preserve">              precision    recall  f1-score   support</w:t>
      </w:r>
    </w:p>
    <w:p w14:paraId="04C3345F" w14:textId="77777777" w:rsidR="00A927D5" w:rsidRDefault="00A927D5" w:rsidP="00A927D5">
      <w:pPr>
        <w:pStyle w:val="Code"/>
      </w:pPr>
    </w:p>
    <w:p w14:paraId="4FBCDE2D" w14:textId="77777777" w:rsidR="00A927D5" w:rsidRDefault="00A927D5" w:rsidP="00A927D5">
      <w:pPr>
        <w:pStyle w:val="Code"/>
      </w:pPr>
      <w:r>
        <w:t xml:space="preserve">           0       0.99      1.00      1.00      5000</w:t>
      </w:r>
    </w:p>
    <w:p w14:paraId="1BA450FF" w14:textId="77777777" w:rsidR="00A927D5" w:rsidRDefault="00A927D5" w:rsidP="00A927D5">
      <w:pPr>
        <w:pStyle w:val="Code"/>
      </w:pPr>
      <w:r>
        <w:t xml:space="preserve">           1       1.00      1.00      1.00      5000</w:t>
      </w:r>
    </w:p>
    <w:p w14:paraId="09C408A7" w14:textId="77777777" w:rsidR="00A927D5" w:rsidRDefault="00A927D5" w:rsidP="00A927D5">
      <w:pPr>
        <w:pStyle w:val="Code"/>
      </w:pPr>
      <w:r>
        <w:t xml:space="preserve">           2       1.00      1.00      1.00      5000</w:t>
      </w:r>
    </w:p>
    <w:p w14:paraId="408CA31E" w14:textId="77777777" w:rsidR="00A927D5" w:rsidRDefault="00A927D5" w:rsidP="00A927D5">
      <w:pPr>
        <w:pStyle w:val="Code"/>
      </w:pPr>
      <w:r>
        <w:t xml:space="preserve">           3       1.00      0.99      0.99      5000</w:t>
      </w:r>
    </w:p>
    <w:p w14:paraId="6E5A956E" w14:textId="77777777" w:rsidR="00A927D5" w:rsidRDefault="00A927D5" w:rsidP="00A927D5">
      <w:pPr>
        <w:pStyle w:val="Code"/>
      </w:pPr>
      <w:r>
        <w:t xml:space="preserve">           4       1.00      1.00      1.00      5000</w:t>
      </w:r>
    </w:p>
    <w:p w14:paraId="24238D81" w14:textId="77777777" w:rsidR="00A927D5" w:rsidRDefault="00A927D5" w:rsidP="00A927D5">
      <w:pPr>
        <w:pStyle w:val="Code"/>
      </w:pPr>
      <w:r>
        <w:t xml:space="preserve">           5       0.99      1.00      1.00      5000</w:t>
      </w:r>
    </w:p>
    <w:p w14:paraId="02F8611D" w14:textId="77777777" w:rsidR="00A927D5" w:rsidRDefault="00A927D5" w:rsidP="00A927D5">
      <w:pPr>
        <w:pStyle w:val="Code"/>
      </w:pPr>
      <w:r>
        <w:t xml:space="preserve">           6       1.00      1.00      1.00      5000</w:t>
      </w:r>
    </w:p>
    <w:p w14:paraId="0DB24172" w14:textId="77777777" w:rsidR="00A927D5" w:rsidRDefault="00A927D5" w:rsidP="00A927D5">
      <w:pPr>
        <w:pStyle w:val="Code"/>
      </w:pPr>
      <w:r>
        <w:t xml:space="preserve">           7       1.00      1.00      1.00      5000</w:t>
      </w:r>
    </w:p>
    <w:p w14:paraId="0A8576D4" w14:textId="77777777" w:rsidR="00A927D5" w:rsidRDefault="00A927D5" w:rsidP="00A927D5">
      <w:pPr>
        <w:pStyle w:val="Code"/>
      </w:pPr>
      <w:r>
        <w:t xml:space="preserve">           8       1.00      0.99      1.00      5000</w:t>
      </w:r>
    </w:p>
    <w:p w14:paraId="3D2C6747" w14:textId="77777777" w:rsidR="00A927D5" w:rsidRDefault="00A927D5" w:rsidP="00A927D5">
      <w:pPr>
        <w:pStyle w:val="Code"/>
      </w:pPr>
      <w:r>
        <w:t xml:space="preserve">           9       1.00      1.00      1.00      5000</w:t>
      </w:r>
    </w:p>
    <w:p w14:paraId="6B82D479" w14:textId="77777777" w:rsidR="00A927D5" w:rsidRDefault="00A927D5" w:rsidP="00A927D5">
      <w:pPr>
        <w:pStyle w:val="Code"/>
      </w:pPr>
    </w:p>
    <w:p w14:paraId="151E2351" w14:textId="77777777" w:rsidR="00A927D5" w:rsidRDefault="00A927D5" w:rsidP="00A927D5">
      <w:pPr>
        <w:pStyle w:val="Code"/>
      </w:pPr>
      <w:r>
        <w:t xml:space="preserve">    accuracy                           1.00     50000</w:t>
      </w:r>
    </w:p>
    <w:p w14:paraId="403D898E" w14:textId="77777777" w:rsidR="00A927D5" w:rsidRDefault="00A927D5" w:rsidP="00A927D5">
      <w:pPr>
        <w:pStyle w:val="Code"/>
      </w:pPr>
      <w:r>
        <w:t xml:space="preserve">   macro avg       1.00      1.00      1.00     50000</w:t>
      </w:r>
    </w:p>
    <w:p w14:paraId="30406DF3" w14:textId="13D2F018" w:rsidR="00A927D5" w:rsidRDefault="00A927D5" w:rsidP="00A927D5">
      <w:pPr>
        <w:pStyle w:val="Code"/>
      </w:pPr>
      <w:r>
        <w:t>weighted avg       1.00      1.00      1.00     50000</w:t>
      </w:r>
    </w:p>
    <w:p w14:paraId="1E04DBAD" w14:textId="6AA73F8E" w:rsidR="00155242" w:rsidRDefault="00155242" w:rsidP="00A927D5">
      <w:pPr>
        <w:spacing w:line="240" w:lineRule="auto"/>
      </w:pPr>
      <w:r>
        <w:t>Per Class Precision &amp; Recall &amp; F1-Score over Test set:</w:t>
      </w:r>
    </w:p>
    <w:p w14:paraId="22D28561" w14:textId="0DBEDA6E" w:rsidR="004965ED" w:rsidRDefault="00155242" w:rsidP="00A927D5">
      <w:pPr>
        <w:spacing w:line="240" w:lineRule="auto"/>
        <w:rPr>
          <w:rFonts w:ascii="Fira Code" w:hAnsi="Fira Code"/>
          <w:lang w:bidi="fa-IR"/>
          <w14:ligatures w14:val="all"/>
        </w:rPr>
      </w:pPr>
      <w:r>
        <w:t>Overall Precision &amp; Recall &amp; F1-Score &amp; Accuracy over Test set:</w:t>
      </w:r>
    </w:p>
    <w:p w14:paraId="57A5E5E1" w14:textId="77777777" w:rsidR="00A927D5" w:rsidRDefault="00A927D5" w:rsidP="00A927D5">
      <w:pPr>
        <w:pStyle w:val="Code"/>
      </w:pPr>
      <w:r>
        <w:t>[Test]:</w:t>
      </w:r>
    </w:p>
    <w:p w14:paraId="1270BCF6" w14:textId="77777777" w:rsidR="00A927D5" w:rsidRDefault="00A927D5" w:rsidP="00A927D5">
      <w:pPr>
        <w:pStyle w:val="Code"/>
      </w:pPr>
      <w:r>
        <w:t xml:space="preserve">              precision    recall  f1-score   support</w:t>
      </w:r>
    </w:p>
    <w:p w14:paraId="0A0DE324" w14:textId="77777777" w:rsidR="00A927D5" w:rsidRDefault="00A927D5" w:rsidP="00A927D5">
      <w:pPr>
        <w:pStyle w:val="Code"/>
      </w:pPr>
    </w:p>
    <w:p w14:paraId="51CF9147" w14:textId="77777777" w:rsidR="00A927D5" w:rsidRDefault="00A927D5" w:rsidP="00A927D5">
      <w:pPr>
        <w:pStyle w:val="Code"/>
      </w:pPr>
      <w:r>
        <w:t xml:space="preserve">           0       0.83      0.90      0.86      1000</w:t>
      </w:r>
    </w:p>
    <w:p w14:paraId="23052949" w14:textId="77777777" w:rsidR="00A927D5" w:rsidRDefault="00A927D5" w:rsidP="00A927D5">
      <w:pPr>
        <w:pStyle w:val="Code"/>
      </w:pPr>
      <w:r>
        <w:t xml:space="preserve">           1       0.94      0.92      0.93      1000</w:t>
      </w:r>
    </w:p>
    <w:p w14:paraId="180D9CDB" w14:textId="77777777" w:rsidR="00A927D5" w:rsidRDefault="00A927D5" w:rsidP="00A927D5">
      <w:pPr>
        <w:pStyle w:val="Code"/>
      </w:pPr>
      <w:r>
        <w:t xml:space="preserve">           2       0.81      0.79      0.80      1000</w:t>
      </w:r>
    </w:p>
    <w:p w14:paraId="5D472E09" w14:textId="77777777" w:rsidR="00A927D5" w:rsidRDefault="00A927D5" w:rsidP="00A927D5">
      <w:pPr>
        <w:pStyle w:val="Code"/>
      </w:pPr>
      <w:r>
        <w:t xml:space="preserve">           3       0.71      0.67      0.69      1000</w:t>
      </w:r>
    </w:p>
    <w:p w14:paraId="0EBDFD1E" w14:textId="77777777" w:rsidR="00A927D5" w:rsidRDefault="00A927D5" w:rsidP="00A927D5">
      <w:pPr>
        <w:pStyle w:val="Code"/>
      </w:pPr>
      <w:r>
        <w:t xml:space="preserve">           4       0.87      0.81      0.84      1000</w:t>
      </w:r>
    </w:p>
    <w:p w14:paraId="29A42651" w14:textId="77777777" w:rsidR="00A927D5" w:rsidRDefault="00A927D5" w:rsidP="00A927D5">
      <w:pPr>
        <w:pStyle w:val="Code"/>
      </w:pPr>
      <w:r>
        <w:t xml:space="preserve">           5       0.72      0.81      0.76      1000</w:t>
      </w:r>
    </w:p>
    <w:p w14:paraId="195EB0AB" w14:textId="77777777" w:rsidR="00A927D5" w:rsidRDefault="00A927D5" w:rsidP="00A927D5">
      <w:pPr>
        <w:pStyle w:val="Code"/>
      </w:pPr>
      <w:r>
        <w:t xml:space="preserve">           6       0.89      0.89      0.89      1000</w:t>
      </w:r>
    </w:p>
    <w:p w14:paraId="60AC4F49" w14:textId="77777777" w:rsidR="00A927D5" w:rsidRDefault="00A927D5" w:rsidP="00A927D5">
      <w:pPr>
        <w:pStyle w:val="Code"/>
      </w:pPr>
      <w:r>
        <w:t xml:space="preserve">           7       0.90      0.88      0.89      1000</w:t>
      </w:r>
    </w:p>
    <w:p w14:paraId="4D6A8214" w14:textId="77777777" w:rsidR="00A927D5" w:rsidRDefault="00A927D5" w:rsidP="00A927D5">
      <w:pPr>
        <w:pStyle w:val="Code"/>
      </w:pPr>
      <w:r>
        <w:t xml:space="preserve">           8       0.93      0.89      0.91      1000</w:t>
      </w:r>
    </w:p>
    <w:p w14:paraId="0A0D1BF3" w14:textId="77777777" w:rsidR="00A927D5" w:rsidRDefault="00A927D5" w:rsidP="00A927D5">
      <w:pPr>
        <w:pStyle w:val="Code"/>
      </w:pPr>
      <w:r>
        <w:t xml:space="preserve">           9       0.89      0.92      0.90      1000</w:t>
      </w:r>
    </w:p>
    <w:p w14:paraId="33F5F539" w14:textId="77777777" w:rsidR="00A927D5" w:rsidRDefault="00A927D5" w:rsidP="00A927D5">
      <w:pPr>
        <w:pStyle w:val="Code"/>
      </w:pPr>
    </w:p>
    <w:p w14:paraId="7DCD4B2B" w14:textId="77777777" w:rsidR="00A927D5" w:rsidRDefault="00A927D5" w:rsidP="00A927D5">
      <w:pPr>
        <w:pStyle w:val="Code"/>
      </w:pPr>
      <w:r>
        <w:t xml:space="preserve">    accuracy                           0.85     10000</w:t>
      </w:r>
    </w:p>
    <w:p w14:paraId="47C9AB0E" w14:textId="77777777" w:rsidR="00A927D5" w:rsidRDefault="00A927D5" w:rsidP="00A927D5">
      <w:pPr>
        <w:pStyle w:val="Code"/>
      </w:pPr>
      <w:r>
        <w:t xml:space="preserve">   macro avg       0.85      0.85      0.85     10000</w:t>
      </w:r>
    </w:p>
    <w:p w14:paraId="6DCE72E4" w14:textId="154B993A" w:rsidR="00A927D5" w:rsidRDefault="00A927D5" w:rsidP="00A927D5">
      <w:pPr>
        <w:pStyle w:val="Code"/>
      </w:pPr>
      <w:r>
        <w:t>weighted avg       0.85      0.85      0.85     10000</w:t>
      </w:r>
    </w:p>
    <w:p w14:paraId="3F8F5630" w14:textId="64AD3B2C" w:rsidR="00A927D5" w:rsidRDefault="00A927D5" w:rsidP="00A927D5">
      <w:pPr>
        <w:pStyle w:val="Heading3"/>
        <w:numPr>
          <w:ilvl w:val="0"/>
          <w:numId w:val="24"/>
        </w:numPr>
      </w:pPr>
      <w:bookmarkStart w:id="5" w:name="_Toc123321580"/>
      <w:r>
        <w:lastRenderedPageBreak/>
        <w:t>Part 5 (CNN with BN &amp; DO)</w:t>
      </w:r>
      <w:bookmarkEnd w:id="5"/>
    </w:p>
    <w:p w14:paraId="78EA3B1D" w14:textId="7A8557D1" w:rsidR="00A927D5" w:rsidRDefault="00A927D5" w:rsidP="00A927D5">
      <w:r>
        <w:t xml:space="preserve">Training Script: </w:t>
      </w:r>
      <w:hyperlink r:id="rId126" w:history="1">
        <w:r w:rsidRPr="00C50470">
          <w:rPr>
            <w:rStyle w:val="Hyperlink"/>
          </w:rPr>
          <w:t>&lt;cifar10-</w:t>
        </w:r>
        <w:r>
          <w:rPr>
            <w:rStyle w:val="Hyperlink"/>
          </w:rPr>
          <w:t>cnn-bn-do</w:t>
        </w:r>
        <w:r w:rsidRPr="00C50470">
          <w:rPr>
            <w:rStyle w:val="Hyperlink"/>
          </w:rPr>
          <w:t>.ipynb&gt;</w:t>
        </w:r>
      </w:hyperlink>
    </w:p>
    <w:p w14:paraId="4CEAB2E8" w14:textId="311B645B" w:rsidR="00A927D5" w:rsidRDefault="00A927D5" w:rsidP="00A927D5">
      <w:r>
        <w:t xml:space="preserve">Result Script: </w:t>
      </w:r>
      <w:hyperlink r:id="rId127" w:history="1">
        <w:r w:rsidRPr="00C50470">
          <w:rPr>
            <w:rStyle w:val="Hyperlink"/>
          </w:rPr>
          <w:t>&lt;results-</w:t>
        </w:r>
        <w:r>
          <w:rPr>
            <w:rStyle w:val="Hyperlink"/>
          </w:rPr>
          <w:t>cnn-bn-do</w:t>
        </w:r>
        <w:r w:rsidRPr="00C50470">
          <w:rPr>
            <w:rStyle w:val="Hyperlink"/>
          </w:rPr>
          <w:t>.ipynb&gt;</w:t>
        </w:r>
      </w:hyperlink>
    </w:p>
    <w:p w14:paraId="62DE535C" w14:textId="77777777" w:rsidR="00A927D5" w:rsidRDefault="00A927D5" w:rsidP="00A927D5">
      <w:r>
        <w:t>Architecture:</w:t>
      </w:r>
    </w:p>
    <w:p w14:paraId="0630CB8A" w14:textId="43DE6D93" w:rsidR="00A927D5" w:rsidRDefault="00A927D5" w:rsidP="00A927D5">
      <w:pPr>
        <w:jc w:val="center"/>
      </w:pPr>
      <w:r w:rsidRPr="00A927D5">
        <w:rPr>
          <w:noProof/>
        </w:rPr>
        <w:drawing>
          <wp:inline distT="0" distB="0" distL="0" distR="0" wp14:anchorId="471E6ABB" wp14:editId="74F168F6">
            <wp:extent cx="1250315" cy="5486400"/>
            <wp:effectExtent l="0" t="3492" r="3492" b="3493"/>
            <wp:docPr id="118" name="Picture 58">
              <a:extLst xmlns:a="http://schemas.openxmlformats.org/drawingml/2006/main">
                <a:ext uri="{FF2B5EF4-FFF2-40B4-BE49-F238E27FC236}">
                  <a16:creationId xmlns:a16="http://schemas.microsoft.com/office/drawing/2014/main" id="{BDB17A18-87DC-FA29-AFBE-5A779727F6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a:extLst>
                        <a:ext uri="{FF2B5EF4-FFF2-40B4-BE49-F238E27FC236}">
                          <a16:creationId xmlns:a16="http://schemas.microsoft.com/office/drawing/2014/main" id="{BDB17A18-87DC-FA29-AFBE-5A779727F67C}"/>
                        </a:ext>
                      </a:extLst>
                    </pic:cNvPr>
                    <pic:cNvPicPr>
                      <a:picLocks noChangeAspect="1"/>
                    </pic:cNvPicPr>
                  </pic:nvPicPr>
                  <pic:blipFill>
                    <a:blip r:embed="rId128"/>
                    <a:stretch>
                      <a:fillRect/>
                    </a:stretch>
                  </pic:blipFill>
                  <pic:spPr>
                    <a:xfrm rot="16200000">
                      <a:off x="0" y="0"/>
                      <a:ext cx="1250315" cy="5486400"/>
                    </a:xfrm>
                    <a:prstGeom prst="rect">
                      <a:avLst/>
                    </a:prstGeom>
                  </pic:spPr>
                </pic:pic>
              </a:graphicData>
            </a:graphic>
          </wp:inline>
        </w:drawing>
      </w:r>
    </w:p>
    <w:p w14:paraId="18FD1BD1" w14:textId="77777777" w:rsidR="00A927D5" w:rsidRDefault="00A927D5" w:rsidP="00A927D5">
      <w:r>
        <w:t>Training loss &amp; accuracy:</w:t>
      </w:r>
    </w:p>
    <w:p w14:paraId="4120DA9F" w14:textId="6BE48F71" w:rsidR="00A927D5" w:rsidRDefault="00A927D5" w:rsidP="00A927D5">
      <w:pPr>
        <w:jc w:val="center"/>
      </w:pPr>
      <w:r w:rsidRPr="00A927D5">
        <w:rPr>
          <w:noProof/>
        </w:rPr>
        <w:drawing>
          <wp:inline distT="0" distB="0" distL="0" distR="0" wp14:anchorId="6FF009D4" wp14:editId="66B5EA26">
            <wp:extent cx="3676650" cy="26479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676650" cy="2647950"/>
                    </a:xfrm>
                    <a:prstGeom prst="rect">
                      <a:avLst/>
                    </a:prstGeom>
                  </pic:spPr>
                </pic:pic>
              </a:graphicData>
            </a:graphic>
          </wp:inline>
        </w:drawing>
      </w:r>
    </w:p>
    <w:p w14:paraId="3A5FC183" w14:textId="134D28EC" w:rsidR="00A927D5" w:rsidRDefault="00A927D5" w:rsidP="00A927D5">
      <w:pPr>
        <w:jc w:val="center"/>
      </w:pPr>
    </w:p>
    <w:p w14:paraId="12279FCF" w14:textId="152A72E9" w:rsidR="00A927D5" w:rsidRDefault="00A927D5" w:rsidP="00A927D5">
      <w:pPr>
        <w:jc w:val="center"/>
      </w:pPr>
    </w:p>
    <w:p w14:paraId="18871CA7" w14:textId="1262FB80" w:rsidR="00A927D5" w:rsidRDefault="00A927D5" w:rsidP="00A927D5">
      <w:pPr>
        <w:jc w:val="center"/>
      </w:pPr>
    </w:p>
    <w:p w14:paraId="7A572641" w14:textId="77777777" w:rsidR="00A927D5" w:rsidRDefault="00A927D5" w:rsidP="00A927D5">
      <w:pPr>
        <w:jc w:val="center"/>
      </w:pPr>
    </w:p>
    <w:p w14:paraId="246FDA5C" w14:textId="77777777" w:rsidR="00A927D5" w:rsidRDefault="00A927D5" w:rsidP="00A927D5">
      <w:pPr>
        <w:jc w:val="center"/>
      </w:pPr>
    </w:p>
    <w:p w14:paraId="7218B1AB" w14:textId="77777777" w:rsidR="00A927D5" w:rsidRDefault="00A927D5" w:rsidP="00A927D5">
      <w:pPr>
        <w:jc w:val="center"/>
      </w:pPr>
    </w:p>
    <w:p w14:paraId="3864DA71" w14:textId="77777777" w:rsidR="00A927D5" w:rsidRDefault="00A927D5" w:rsidP="00A927D5">
      <w:r>
        <w:lastRenderedPageBreak/>
        <w:t>Some Sample Predictions:</w:t>
      </w:r>
    </w:p>
    <w:p w14:paraId="101CFB7E" w14:textId="0D6BD774" w:rsidR="00A927D5" w:rsidRDefault="00A927D5" w:rsidP="00A927D5">
      <w:r w:rsidRPr="00A927D5">
        <w:rPr>
          <w:noProof/>
        </w:rPr>
        <w:drawing>
          <wp:inline distT="0" distB="0" distL="0" distR="0" wp14:anchorId="7D35230D" wp14:editId="30A195AA">
            <wp:extent cx="5486400" cy="4525645"/>
            <wp:effectExtent l="0" t="0" r="0"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86400" cy="4525645"/>
                    </a:xfrm>
                    <a:prstGeom prst="rect">
                      <a:avLst/>
                    </a:prstGeom>
                  </pic:spPr>
                </pic:pic>
              </a:graphicData>
            </a:graphic>
          </wp:inline>
        </w:drawing>
      </w:r>
    </w:p>
    <w:p w14:paraId="42E8CD77" w14:textId="77777777" w:rsidR="00A927D5" w:rsidRDefault="00A927D5" w:rsidP="00A927D5">
      <w:r>
        <w:t>Confusion Matrix:</w:t>
      </w:r>
    </w:p>
    <w:p w14:paraId="781F2D03" w14:textId="7909106E" w:rsidR="00A927D5" w:rsidRDefault="00A927D5" w:rsidP="00A927D5">
      <w:r w:rsidRPr="00A927D5">
        <w:rPr>
          <w:noProof/>
        </w:rPr>
        <w:drawing>
          <wp:inline distT="0" distB="0" distL="0" distR="0" wp14:anchorId="6BC83BFA" wp14:editId="199F4553">
            <wp:extent cx="5486400" cy="2417445"/>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86400" cy="2417445"/>
                    </a:xfrm>
                    <a:prstGeom prst="rect">
                      <a:avLst/>
                    </a:prstGeom>
                  </pic:spPr>
                </pic:pic>
              </a:graphicData>
            </a:graphic>
          </wp:inline>
        </w:drawing>
      </w:r>
    </w:p>
    <w:p w14:paraId="680736AF" w14:textId="3493CF6B" w:rsidR="00A927D5" w:rsidRDefault="00A927D5" w:rsidP="0079685B">
      <w:pPr>
        <w:rPr>
          <w:rFonts w:ascii="Fira Code" w:hAnsi="Fira Code"/>
          <w:lang w:bidi="fa-IR"/>
          <w14:ligatures w14:val="all"/>
        </w:rPr>
      </w:pPr>
      <w:r>
        <w:lastRenderedPageBreak/>
        <w:t>Per Class Train Accuracy:</w:t>
      </w:r>
    </w:p>
    <w:p w14:paraId="4292E29E" w14:textId="77777777" w:rsidR="0079685B" w:rsidRDefault="0079685B" w:rsidP="0079685B">
      <w:pPr>
        <w:pStyle w:val="Code"/>
      </w:pPr>
      <w:r>
        <w:t>Train accuracy of airplane    :</w:t>
      </w:r>
      <w:r>
        <w:tab/>
        <w:t>97.54% (4877/5000)</w:t>
      </w:r>
    </w:p>
    <w:p w14:paraId="180C9EB1" w14:textId="77777777" w:rsidR="0079685B" w:rsidRDefault="0079685B" w:rsidP="0079685B">
      <w:pPr>
        <w:pStyle w:val="Code"/>
      </w:pPr>
      <w:r>
        <w:t>Train accuracy of automobile  :</w:t>
      </w:r>
      <w:r>
        <w:tab/>
        <w:t>97.78% (4889/5000)</w:t>
      </w:r>
    </w:p>
    <w:p w14:paraId="3730B73B" w14:textId="77777777" w:rsidR="0079685B" w:rsidRDefault="0079685B" w:rsidP="0079685B">
      <w:pPr>
        <w:pStyle w:val="Code"/>
      </w:pPr>
      <w:r>
        <w:t>Train accuracy of bird        :</w:t>
      </w:r>
      <w:r>
        <w:tab/>
        <w:t>95.68% (4784/5000)</w:t>
      </w:r>
    </w:p>
    <w:p w14:paraId="62F21E7C" w14:textId="77777777" w:rsidR="0079685B" w:rsidRDefault="0079685B" w:rsidP="0079685B">
      <w:pPr>
        <w:pStyle w:val="Code"/>
      </w:pPr>
      <w:r>
        <w:t>Train accuracy of cat         :</w:t>
      </w:r>
      <w:r>
        <w:tab/>
        <w:t>93.72% (4686/5000)</w:t>
      </w:r>
    </w:p>
    <w:p w14:paraId="7D8862E5" w14:textId="77777777" w:rsidR="0079685B" w:rsidRDefault="0079685B" w:rsidP="0079685B">
      <w:pPr>
        <w:pStyle w:val="Code"/>
      </w:pPr>
      <w:r>
        <w:t>Train accuracy of deer        :</w:t>
      </w:r>
      <w:r>
        <w:tab/>
        <w:t>97.60% (4880/5000)</w:t>
      </w:r>
    </w:p>
    <w:p w14:paraId="7446E1F3" w14:textId="77777777" w:rsidR="0079685B" w:rsidRDefault="0079685B" w:rsidP="0079685B">
      <w:pPr>
        <w:pStyle w:val="Code"/>
      </w:pPr>
      <w:r>
        <w:t>Train accuracy of dog         :</w:t>
      </w:r>
      <w:r>
        <w:tab/>
        <w:t>90.40% (4520/5000)</w:t>
      </w:r>
    </w:p>
    <w:p w14:paraId="5E5723BB" w14:textId="77777777" w:rsidR="0079685B" w:rsidRDefault="0079685B" w:rsidP="0079685B">
      <w:pPr>
        <w:pStyle w:val="Code"/>
      </w:pPr>
      <w:r>
        <w:t>Train accuracy of frog        :</w:t>
      </w:r>
      <w:r>
        <w:tab/>
        <w:t>98.42% (4921/5000)</w:t>
      </w:r>
    </w:p>
    <w:p w14:paraId="5002B1E5" w14:textId="77777777" w:rsidR="0079685B" w:rsidRDefault="0079685B" w:rsidP="0079685B">
      <w:pPr>
        <w:pStyle w:val="Code"/>
      </w:pPr>
      <w:r>
        <w:t>Train accuracy of horse       :</w:t>
      </w:r>
      <w:r>
        <w:tab/>
        <w:t>98.38% (4919/5000)</w:t>
      </w:r>
    </w:p>
    <w:p w14:paraId="126F8CCA" w14:textId="77777777" w:rsidR="0079685B" w:rsidRDefault="0079685B" w:rsidP="0079685B">
      <w:pPr>
        <w:pStyle w:val="Code"/>
      </w:pPr>
      <w:r>
        <w:t>Train accuracy of ship        :</w:t>
      </w:r>
      <w:r>
        <w:tab/>
        <w:t>99.62% (4981/5000)</w:t>
      </w:r>
    </w:p>
    <w:p w14:paraId="25890561" w14:textId="5C78D8C1" w:rsidR="0079685B" w:rsidRDefault="0079685B" w:rsidP="0079685B">
      <w:pPr>
        <w:pStyle w:val="Code"/>
      </w:pPr>
      <w:r>
        <w:t>Train accuracy of truck       :</w:t>
      </w:r>
      <w:r>
        <w:tab/>
        <w:t>99.20% (4960/5000)</w:t>
      </w:r>
    </w:p>
    <w:p w14:paraId="10FF117F" w14:textId="77777777" w:rsidR="0079685B" w:rsidRDefault="0079685B" w:rsidP="00A927D5"/>
    <w:p w14:paraId="0EA40040" w14:textId="05C817F9" w:rsidR="00A927D5" w:rsidRDefault="00A927D5" w:rsidP="0079685B">
      <w:pPr>
        <w:rPr>
          <w:rFonts w:ascii="Fira Code" w:hAnsi="Fira Code"/>
          <w:lang w:bidi="fa-IR"/>
          <w14:ligatures w14:val="all"/>
        </w:rPr>
      </w:pPr>
      <w:r>
        <w:t>Per Class Test Accuracy:</w:t>
      </w:r>
    </w:p>
    <w:p w14:paraId="69C1237E" w14:textId="77777777" w:rsidR="0079685B" w:rsidRDefault="0079685B" w:rsidP="0079685B">
      <w:pPr>
        <w:pStyle w:val="Code"/>
      </w:pPr>
      <w:r>
        <w:t>Test accuracy of airplane    :</w:t>
      </w:r>
      <w:r>
        <w:tab/>
        <w:t>86.70% (867/1000)</w:t>
      </w:r>
    </w:p>
    <w:p w14:paraId="317B7ED4" w14:textId="77777777" w:rsidR="0079685B" w:rsidRDefault="0079685B" w:rsidP="0079685B">
      <w:pPr>
        <w:pStyle w:val="Code"/>
      </w:pPr>
      <w:r>
        <w:t>Test accuracy of automobile  :</w:t>
      </w:r>
      <w:r>
        <w:tab/>
        <w:t>92.50% (925/1000)</w:t>
      </w:r>
    </w:p>
    <w:p w14:paraId="69BD4DA0" w14:textId="77777777" w:rsidR="0079685B" w:rsidRDefault="0079685B" w:rsidP="0079685B">
      <w:pPr>
        <w:pStyle w:val="Code"/>
      </w:pPr>
      <w:r>
        <w:t>Test accuracy of bird        :</w:t>
      </w:r>
      <w:r>
        <w:tab/>
        <w:t>83.50% (835/1000)</w:t>
      </w:r>
    </w:p>
    <w:p w14:paraId="1E57DF53" w14:textId="77777777" w:rsidR="0079685B" w:rsidRDefault="0079685B" w:rsidP="0079685B">
      <w:pPr>
        <w:pStyle w:val="Code"/>
      </w:pPr>
      <w:r>
        <w:t>Test accuracy of cat         :</w:t>
      </w:r>
      <w:r>
        <w:tab/>
        <w:t>79.60% (796/1000)</w:t>
      </w:r>
    </w:p>
    <w:p w14:paraId="2C1F31B8" w14:textId="77777777" w:rsidR="0079685B" w:rsidRDefault="0079685B" w:rsidP="0079685B">
      <w:pPr>
        <w:pStyle w:val="Code"/>
      </w:pPr>
      <w:r>
        <w:t>Test accuracy of deer        :</w:t>
      </w:r>
      <w:r>
        <w:tab/>
        <w:t>92.10% (921/1000)</w:t>
      </w:r>
    </w:p>
    <w:p w14:paraId="43C32D05" w14:textId="77777777" w:rsidR="0079685B" w:rsidRDefault="0079685B" w:rsidP="0079685B">
      <w:pPr>
        <w:pStyle w:val="Code"/>
      </w:pPr>
      <w:r>
        <w:t>Test accuracy of dog         :</w:t>
      </w:r>
      <w:r>
        <w:tab/>
        <w:t>78.80% (788/1000)</w:t>
      </w:r>
    </w:p>
    <w:p w14:paraId="31A2F61A" w14:textId="77777777" w:rsidR="0079685B" w:rsidRDefault="0079685B" w:rsidP="0079685B">
      <w:pPr>
        <w:pStyle w:val="Code"/>
      </w:pPr>
      <w:r>
        <w:t>Test accuracy of frog        :</w:t>
      </w:r>
      <w:r>
        <w:tab/>
        <w:t>93.40% (934/1000)</w:t>
      </w:r>
    </w:p>
    <w:p w14:paraId="53C822C1" w14:textId="77777777" w:rsidR="0079685B" w:rsidRDefault="0079685B" w:rsidP="0079685B">
      <w:pPr>
        <w:pStyle w:val="Code"/>
      </w:pPr>
      <w:r>
        <w:t>Test accuracy of horse       :</w:t>
      </w:r>
      <w:r>
        <w:tab/>
        <w:t>90.90% (909/1000)</w:t>
      </w:r>
    </w:p>
    <w:p w14:paraId="3FEA21C0" w14:textId="77777777" w:rsidR="0079685B" w:rsidRDefault="0079685B" w:rsidP="0079685B">
      <w:pPr>
        <w:pStyle w:val="Code"/>
      </w:pPr>
      <w:r>
        <w:t>Test accuracy of ship        :</w:t>
      </w:r>
      <w:r>
        <w:tab/>
        <w:t>94.80% (948/1000)</w:t>
      </w:r>
    </w:p>
    <w:p w14:paraId="684C64B3" w14:textId="141DA236" w:rsidR="0079685B" w:rsidRDefault="0079685B" w:rsidP="0079685B">
      <w:pPr>
        <w:pStyle w:val="Code"/>
      </w:pPr>
      <w:r>
        <w:t>Test accuracy of truck       :</w:t>
      </w:r>
      <w:r>
        <w:tab/>
        <w:t>95.30% (953/1000)</w:t>
      </w:r>
    </w:p>
    <w:p w14:paraId="44AA469B" w14:textId="77777777" w:rsidR="00A927D5" w:rsidRDefault="00A927D5" w:rsidP="00A927D5"/>
    <w:p w14:paraId="53638803" w14:textId="77777777" w:rsidR="00A927D5" w:rsidRDefault="00A927D5" w:rsidP="00A927D5"/>
    <w:p w14:paraId="2C65AB57" w14:textId="77777777" w:rsidR="00A927D5" w:rsidRDefault="00A927D5" w:rsidP="00A927D5"/>
    <w:p w14:paraId="536AF0B0" w14:textId="77777777" w:rsidR="00A927D5" w:rsidRDefault="00A927D5" w:rsidP="00A927D5"/>
    <w:p w14:paraId="48A05FBC" w14:textId="77777777" w:rsidR="00A927D5" w:rsidRDefault="00A927D5" w:rsidP="00A927D5"/>
    <w:p w14:paraId="4B859A4B" w14:textId="77777777" w:rsidR="00A927D5" w:rsidRDefault="00A927D5" w:rsidP="00A927D5"/>
    <w:p w14:paraId="5F7D17C5" w14:textId="6F7F0E64" w:rsidR="00A927D5" w:rsidRDefault="00A927D5" w:rsidP="00A927D5"/>
    <w:p w14:paraId="7857FBAD" w14:textId="77777777" w:rsidR="0079685B" w:rsidRDefault="0079685B" w:rsidP="00A927D5"/>
    <w:p w14:paraId="5D05C951" w14:textId="77777777" w:rsidR="00A927D5" w:rsidRDefault="00A927D5" w:rsidP="00A927D5">
      <w:pPr>
        <w:spacing w:line="240" w:lineRule="auto"/>
      </w:pPr>
      <w:r>
        <w:lastRenderedPageBreak/>
        <w:t>Per Class Precision &amp; Recall &amp; F1-Score o Train set:</w:t>
      </w:r>
    </w:p>
    <w:p w14:paraId="131BFE11" w14:textId="7619D7F5" w:rsidR="0079685B" w:rsidRDefault="00A927D5" w:rsidP="0079685B">
      <w:pPr>
        <w:spacing w:line="240" w:lineRule="auto"/>
      </w:pPr>
      <w:r>
        <w:t>Overall Precision &amp; Recall &amp; F1-Score &amp; Accuracy over Train set:</w:t>
      </w:r>
    </w:p>
    <w:p w14:paraId="2115C8C6" w14:textId="77777777" w:rsidR="0079685B" w:rsidRDefault="0079685B" w:rsidP="0079685B">
      <w:pPr>
        <w:pStyle w:val="Code"/>
      </w:pPr>
      <w:r>
        <w:t>[Train]:</w:t>
      </w:r>
    </w:p>
    <w:p w14:paraId="5BC42706" w14:textId="77777777" w:rsidR="0079685B" w:rsidRDefault="0079685B" w:rsidP="0079685B">
      <w:pPr>
        <w:pStyle w:val="Code"/>
      </w:pPr>
      <w:r>
        <w:t xml:space="preserve">              precision    recall  f1-score   support</w:t>
      </w:r>
    </w:p>
    <w:p w14:paraId="0F19FBE2" w14:textId="77777777" w:rsidR="0079685B" w:rsidRDefault="0079685B" w:rsidP="0079685B">
      <w:pPr>
        <w:pStyle w:val="Code"/>
      </w:pPr>
    </w:p>
    <w:p w14:paraId="72E0B363" w14:textId="77777777" w:rsidR="0079685B" w:rsidRDefault="0079685B" w:rsidP="0079685B">
      <w:pPr>
        <w:pStyle w:val="Code"/>
      </w:pPr>
      <w:r>
        <w:t xml:space="preserve">           0       0.98      0.98      0.98      5000</w:t>
      </w:r>
    </w:p>
    <w:p w14:paraId="314ED633" w14:textId="77777777" w:rsidR="0079685B" w:rsidRDefault="0079685B" w:rsidP="0079685B">
      <w:pPr>
        <w:pStyle w:val="Code"/>
      </w:pPr>
      <w:r>
        <w:t xml:space="preserve">           1       1.00      0.98      0.99      5000</w:t>
      </w:r>
    </w:p>
    <w:p w14:paraId="387C3879" w14:textId="77777777" w:rsidR="0079685B" w:rsidRDefault="0079685B" w:rsidP="0079685B">
      <w:pPr>
        <w:pStyle w:val="Code"/>
      </w:pPr>
      <w:r>
        <w:t xml:space="preserve">           2       0.98      0.96      0.97      5000</w:t>
      </w:r>
    </w:p>
    <w:p w14:paraId="108F3A8C" w14:textId="77777777" w:rsidR="0079685B" w:rsidRDefault="0079685B" w:rsidP="0079685B">
      <w:pPr>
        <w:pStyle w:val="Code"/>
      </w:pPr>
      <w:r>
        <w:t xml:space="preserve">           3       0.91      0.94      0.92      5000</w:t>
      </w:r>
    </w:p>
    <w:p w14:paraId="61C5D65D" w14:textId="77777777" w:rsidR="0079685B" w:rsidRDefault="0079685B" w:rsidP="0079685B">
      <w:pPr>
        <w:pStyle w:val="Code"/>
      </w:pPr>
      <w:r>
        <w:t xml:space="preserve">           4       0.96      0.98      0.97      5000</w:t>
      </w:r>
    </w:p>
    <w:p w14:paraId="7DBD8EE4" w14:textId="77777777" w:rsidR="0079685B" w:rsidRDefault="0079685B" w:rsidP="0079685B">
      <w:pPr>
        <w:pStyle w:val="Code"/>
      </w:pPr>
      <w:r>
        <w:t xml:space="preserve">           5       0.96      0.90      0.93      5000</w:t>
      </w:r>
    </w:p>
    <w:p w14:paraId="6C1FAA40" w14:textId="77777777" w:rsidR="0079685B" w:rsidRDefault="0079685B" w:rsidP="0079685B">
      <w:pPr>
        <w:pStyle w:val="Code"/>
      </w:pPr>
      <w:r>
        <w:t xml:space="preserve">           6       0.97      0.98      0.98      5000</w:t>
      </w:r>
    </w:p>
    <w:p w14:paraId="15D348F9" w14:textId="77777777" w:rsidR="0079685B" w:rsidRDefault="0079685B" w:rsidP="0079685B">
      <w:pPr>
        <w:pStyle w:val="Code"/>
      </w:pPr>
      <w:r>
        <w:t xml:space="preserve">           7       0.98      0.98      0.98      5000</w:t>
      </w:r>
    </w:p>
    <w:p w14:paraId="65A32556" w14:textId="77777777" w:rsidR="0079685B" w:rsidRDefault="0079685B" w:rsidP="0079685B">
      <w:pPr>
        <w:pStyle w:val="Code"/>
      </w:pPr>
      <w:r>
        <w:t xml:space="preserve">           8       0.97      1.00      0.99      5000</w:t>
      </w:r>
    </w:p>
    <w:p w14:paraId="3EDC4CE1" w14:textId="77777777" w:rsidR="0079685B" w:rsidRDefault="0079685B" w:rsidP="0079685B">
      <w:pPr>
        <w:pStyle w:val="Code"/>
      </w:pPr>
      <w:r>
        <w:t xml:space="preserve">           9       0.98      0.99      0.98      5000</w:t>
      </w:r>
    </w:p>
    <w:p w14:paraId="247E1826" w14:textId="77777777" w:rsidR="0079685B" w:rsidRDefault="0079685B" w:rsidP="0079685B">
      <w:pPr>
        <w:pStyle w:val="Code"/>
      </w:pPr>
    </w:p>
    <w:p w14:paraId="14713D6D" w14:textId="77777777" w:rsidR="0079685B" w:rsidRDefault="0079685B" w:rsidP="0079685B">
      <w:pPr>
        <w:pStyle w:val="Code"/>
      </w:pPr>
      <w:r>
        <w:t xml:space="preserve">    accuracy                           0.97     50000</w:t>
      </w:r>
    </w:p>
    <w:p w14:paraId="574E4D59" w14:textId="77777777" w:rsidR="0079685B" w:rsidRDefault="0079685B" w:rsidP="0079685B">
      <w:pPr>
        <w:pStyle w:val="Code"/>
      </w:pPr>
      <w:r>
        <w:t xml:space="preserve">   macro avg       0.97      0.97      0.97     50000</w:t>
      </w:r>
    </w:p>
    <w:p w14:paraId="587EC731" w14:textId="71FA257F" w:rsidR="0079685B" w:rsidRDefault="0079685B" w:rsidP="0079685B">
      <w:pPr>
        <w:pStyle w:val="Code"/>
      </w:pPr>
      <w:r>
        <w:t>weighted avg       0.97      0.97      0.97     50000</w:t>
      </w:r>
    </w:p>
    <w:p w14:paraId="133B7CE3" w14:textId="7A38DD57" w:rsidR="00A927D5" w:rsidRDefault="00A927D5" w:rsidP="0079685B">
      <w:pPr>
        <w:spacing w:line="240" w:lineRule="auto"/>
      </w:pPr>
      <w:r>
        <w:t>Per Class Precision &amp; Recall &amp; F1-Score over Test set:</w:t>
      </w:r>
    </w:p>
    <w:p w14:paraId="1041F3C8" w14:textId="3D9818DD" w:rsidR="00A927D5" w:rsidRDefault="00A927D5" w:rsidP="0079685B">
      <w:pPr>
        <w:spacing w:line="240" w:lineRule="auto"/>
        <w:rPr>
          <w:rFonts w:ascii="Fira Code" w:hAnsi="Fira Code"/>
          <w:lang w:bidi="fa-IR"/>
          <w14:ligatures w14:val="all"/>
        </w:rPr>
      </w:pPr>
      <w:r>
        <w:t>Overall Precision &amp; Recall &amp; F1-Score &amp; Accuracy over Test set:</w:t>
      </w:r>
    </w:p>
    <w:p w14:paraId="3D756525" w14:textId="77777777" w:rsidR="0079685B" w:rsidRDefault="0079685B" w:rsidP="0079685B">
      <w:pPr>
        <w:pStyle w:val="Code"/>
      </w:pPr>
      <w:r>
        <w:t>[Test]:</w:t>
      </w:r>
    </w:p>
    <w:p w14:paraId="5BB60858" w14:textId="77777777" w:rsidR="0079685B" w:rsidRDefault="0079685B" w:rsidP="0079685B">
      <w:pPr>
        <w:pStyle w:val="Code"/>
      </w:pPr>
      <w:r>
        <w:t xml:space="preserve">              precision    recall  f1-score   support</w:t>
      </w:r>
    </w:p>
    <w:p w14:paraId="716AF1E1" w14:textId="77777777" w:rsidR="0079685B" w:rsidRDefault="0079685B" w:rsidP="0079685B">
      <w:pPr>
        <w:pStyle w:val="Code"/>
      </w:pPr>
    </w:p>
    <w:p w14:paraId="2ECE43BE" w14:textId="77777777" w:rsidR="0079685B" w:rsidRDefault="0079685B" w:rsidP="0079685B">
      <w:pPr>
        <w:pStyle w:val="Code"/>
      </w:pPr>
      <w:r>
        <w:t xml:space="preserve">           0       0.91      0.87      0.89      1000</w:t>
      </w:r>
    </w:p>
    <w:p w14:paraId="3A09A55E" w14:textId="77777777" w:rsidR="0079685B" w:rsidRDefault="0079685B" w:rsidP="0079685B">
      <w:pPr>
        <w:pStyle w:val="Code"/>
      </w:pPr>
      <w:r>
        <w:t xml:space="preserve">           1       0.97      0.93      0.95      1000</w:t>
      </w:r>
    </w:p>
    <w:p w14:paraId="1F19DCB8" w14:textId="77777777" w:rsidR="0079685B" w:rsidRDefault="0079685B" w:rsidP="0079685B">
      <w:pPr>
        <w:pStyle w:val="Code"/>
      </w:pPr>
      <w:r>
        <w:t xml:space="preserve">           2       0.87      0.83      0.85      1000</w:t>
      </w:r>
    </w:p>
    <w:p w14:paraId="3E3542F4" w14:textId="77777777" w:rsidR="0079685B" w:rsidRDefault="0079685B" w:rsidP="0079685B">
      <w:pPr>
        <w:pStyle w:val="Code"/>
      </w:pPr>
      <w:r>
        <w:t xml:space="preserve">           3       0.77      0.80      0.78      1000</w:t>
      </w:r>
    </w:p>
    <w:p w14:paraId="1C5668C1" w14:textId="77777777" w:rsidR="0079685B" w:rsidRDefault="0079685B" w:rsidP="0079685B">
      <w:pPr>
        <w:pStyle w:val="Code"/>
      </w:pPr>
      <w:r>
        <w:t xml:space="preserve">           4       0.87      0.92      0.90      1000</w:t>
      </w:r>
    </w:p>
    <w:p w14:paraId="39FD6CFC" w14:textId="77777777" w:rsidR="0079685B" w:rsidRDefault="0079685B" w:rsidP="0079685B">
      <w:pPr>
        <w:pStyle w:val="Code"/>
      </w:pPr>
      <w:r>
        <w:t xml:space="preserve">           5       0.85      0.79      0.82      1000</w:t>
      </w:r>
    </w:p>
    <w:p w14:paraId="4A4AD437" w14:textId="77777777" w:rsidR="0079685B" w:rsidRDefault="0079685B" w:rsidP="0079685B">
      <w:pPr>
        <w:pStyle w:val="Code"/>
      </w:pPr>
      <w:r>
        <w:t xml:space="preserve">           6       0.91      0.93      0.92      1000</w:t>
      </w:r>
    </w:p>
    <w:p w14:paraId="33BC2590" w14:textId="77777777" w:rsidR="0079685B" w:rsidRDefault="0079685B" w:rsidP="0079685B">
      <w:pPr>
        <w:pStyle w:val="Code"/>
      </w:pPr>
      <w:r>
        <w:t xml:space="preserve">           7       0.93      0.91      0.92      1000</w:t>
      </w:r>
    </w:p>
    <w:p w14:paraId="53F9C826" w14:textId="77777777" w:rsidR="0079685B" w:rsidRDefault="0079685B" w:rsidP="0079685B">
      <w:pPr>
        <w:pStyle w:val="Code"/>
      </w:pPr>
      <w:r>
        <w:t xml:space="preserve">           8       0.90      0.95      0.92      1000</w:t>
      </w:r>
    </w:p>
    <w:p w14:paraId="3080348B" w14:textId="77777777" w:rsidR="0079685B" w:rsidRDefault="0079685B" w:rsidP="0079685B">
      <w:pPr>
        <w:pStyle w:val="Code"/>
      </w:pPr>
      <w:r>
        <w:t xml:space="preserve">           9       0.90      0.95      0.93      1000</w:t>
      </w:r>
    </w:p>
    <w:p w14:paraId="416C9110" w14:textId="77777777" w:rsidR="0079685B" w:rsidRDefault="0079685B" w:rsidP="0079685B">
      <w:pPr>
        <w:pStyle w:val="Code"/>
      </w:pPr>
    </w:p>
    <w:p w14:paraId="7D05E11C" w14:textId="77777777" w:rsidR="0079685B" w:rsidRDefault="0079685B" w:rsidP="0079685B">
      <w:pPr>
        <w:pStyle w:val="Code"/>
      </w:pPr>
      <w:r>
        <w:t xml:space="preserve">    accuracy                           0.89     10000</w:t>
      </w:r>
    </w:p>
    <w:p w14:paraId="6599E841" w14:textId="77777777" w:rsidR="0079685B" w:rsidRDefault="0079685B" w:rsidP="0079685B">
      <w:pPr>
        <w:pStyle w:val="Code"/>
      </w:pPr>
      <w:r>
        <w:t xml:space="preserve">   macro avg       0.89      0.89      0.89     10000</w:t>
      </w:r>
    </w:p>
    <w:p w14:paraId="03BA0902" w14:textId="29764571" w:rsidR="0079685B" w:rsidRDefault="0079685B" w:rsidP="00B21A78">
      <w:pPr>
        <w:pStyle w:val="Code"/>
      </w:pPr>
      <w:r>
        <w:t>weighted avg       0.89      0.89      0.89     10000</w:t>
      </w:r>
    </w:p>
    <w:p w14:paraId="2E4C2099" w14:textId="4942D71F" w:rsidR="00DD7F2A" w:rsidRDefault="00DD7F2A" w:rsidP="00DD7F2A">
      <w:pPr>
        <w:pStyle w:val="Heading3"/>
        <w:numPr>
          <w:ilvl w:val="0"/>
          <w:numId w:val="24"/>
        </w:numPr>
      </w:pPr>
      <w:bookmarkStart w:id="6" w:name="_Toc123321581"/>
      <w:r>
        <w:lastRenderedPageBreak/>
        <w:t>Part 6.1 (VGG16 – Last 2 Layers)</w:t>
      </w:r>
      <w:bookmarkEnd w:id="6"/>
    </w:p>
    <w:p w14:paraId="398B56A3" w14:textId="64CE1F02" w:rsidR="00DD7F2A" w:rsidRDefault="00DD7F2A" w:rsidP="00DD7F2A">
      <w:r>
        <w:t xml:space="preserve">Training Script: </w:t>
      </w:r>
      <w:hyperlink r:id="rId132" w:history="1">
        <w:r w:rsidRPr="00C50470">
          <w:rPr>
            <w:rStyle w:val="Hyperlink"/>
          </w:rPr>
          <w:t>&lt;cifar10-</w:t>
        </w:r>
        <w:r>
          <w:rPr>
            <w:rStyle w:val="Hyperlink"/>
          </w:rPr>
          <w:t>vgg16-last2</w:t>
        </w:r>
        <w:r w:rsidRPr="00C50470">
          <w:rPr>
            <w:rStyle w:val="Hyperlink"/>
          </w:rPr>
          <w:t>.ipynb&gt;</w:t>
        </w:r>
      </w:hyperlink>
    </w:p>
    <w:p w14:paraId="318788E0" w14:textId="2B17BD6B" w:rsidR="00DD7F2A" w:rsidRDefault="00DD7F2A" w:rsidP="00DD7F2A">
      <w:r>
        <w:t xml:space="preserve">Result Script: </w:t>
      </w:r>
      <w:hyperlink r:id="rId133" w:history="1">
        <w:r w:rsidRPr="00C50470">
          <w:rPr>
            <w:rStyle w:val="Hyperlink"/>
          </w:rPr>
          <w:t>&lt;results-</w:t>
        </w:r>
        <w:r>
          <w:rPr>
            <w:rStyle w:val="Hyperlink"/>
          </w:rPr>
          <w:t>vgg16-last2</w:t>
        </w:r>
        <w:r w:rsidRPr="00C50470">
          <w:rPr>
            <w:rStyle w:val="Hyperlink"/>
          </w:rPr>
          <w:t>.ipynb&gt;</w:t>
        </w:r>
      </w:hyperlink>
    </w:p>
    <w:p w14:paraId="379AD52A" w14:textId="77777777" w:rsidR="00DD7F2A" w:rsidRDefault="00DD7F2A" w:rsidP="00DD7F2A">
      <w:r>
        <w:t>Architecture:</w:t>
      </w:r>
    </w:p>
    <w:p w14:paraId="49F0734A" w14:textId="05E02FD4" w:rsidR="00DD7F2A" w:rsidRDefault="00796ED2" w:rsidP="00DD7F2A">
      <w:pPr>
        <w:jc w:val="center"/>
      </w:pPr>
      <w:r>
        <w:rPr>
          <w:noProof/>
        </w:rPr>
        <w:drawing>
          <wp:inline distT="0" distB="0" distL="0" distR="0" wp14:anchorId="49FCB77C" wp14:editId="03100D27">
            <wp:extent cx="5486400" cy="1524635"/>
            <wp:effectExtent l="0" t="0" r="0" b="0"/>
            <wp:docPr id="126" name="Picture 126" descr="VGG16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architectur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1524635"/>
                    </a:xfrm>
                    <a:prstGeom prst="rect">
                      <a:avLst/>
                    </a:prstGeom>
                    <a:noFill/>
                    <a:ln>
                      <a:noFill/>
                    </a:ln>
                  </pic:spPr>
                </pic:pic>
              </a:graphicData>
            </a:graphic>
          </wp:inline>
        </w:drawing>
      </w:r>
    </w:p>
    <w:p w14:paraId="614B78F2" w14:textId="27E7C666" w:rsidR="00DD7F2A" w:rsidRDefault="00DD7F2A" w:rsidP="00DD7F2A">
      <w:pPr>
        <w:jc w:val="center"/>
      </w:pPr>
    </w:p>
    <w:p w14:paraId="01B3031C" w14:textId="4B8B0AA9" w:rsidR="00796ED2" w:rsidRDefault="00796ED2" w:rsidP="00DD7F2A">
      <w:pPr>
        <w:jc w:val="center"/>
      </w:pPr>
    </w:p>
    <w:p w14:paraId="3024C5CC" w14:textId="0DC4E9C5" w:rsidR="00796ED2" w:rsidRDefault="00796ED2" w:rsidP="00DD7F2A">
      <w:pPr>
        <w:jc w:val="center"/>
      </w:pPr>
    </w:p>
    <w:p w14:paraId="5648E90E" w14:textId="4621AAA8" w:rsidR="00796ED2" w:rsidRDefault="00796ED2" w:rsidP="00DD7F2A">
      <w:pPr>
        <w:jc w:val="center"/>
      </w:pPr>
    </w:p>
    <w:p w14:paraId="149CD071" w14:textId="5EF5379F" w:rsidR="00796ED2" w:rsidRDefault="00796ED2" w:rsidP="00DD7F2A">
      <w:pPr>
        <w:jc w:val="center"/>
      </w:pPr>
    </w:p>
    <w:p w14:paraId="0063ADED" w14:textId="0B140470" w:rsidR="00796ED2" w:rsidRDefault="00796ED2" w:rsidP="00DD7F2A">
      <w:pPr>
        <w:jc w:val="center"/>
      </w:pPr>
    </w:p>
    <w:p w14:paraId="19FAFE07" w14:textId="4CF02361" w:rsidR="00796ED2" w:rsidRDefault="00796ED2" w:rsidP="00DD7F2A">
      <w:pPr>
        <w:jc w:val="center"/>
      </w:pPr>
    </w:p>
    <w:p w14:paraId="338A30D2" w14:textId="577FABB9" w:rsidR="00796ED2" w:rsidRDefault="00796ED2" w:rsidP="00DD7F2A">
      <w:pPr>
        <w:jc w:val="center"/>
      </w:pPr>
    </w:p>
    <w:p w14:paraId="57EBC454" w14:textId="0AD7A87B" w:rsidR="00796ED2" w:rsidRDefault="00796ED2" w:rsidP="00DD7F2A">
      <w:pPr>
        <w:jc w:val="center"/>
      </w:pPr>
    </w:p>
    <w:p w14:paraId="0E67219F" w14:textId="25818750" w:rsidR="00796ED2" w:rsidRDefault="00796ED2" w:rsidP="00DD7F2A">
      <w:pPr>
        <w:jc w:val="center"/>
      </w:pPr>
    </w:p>
    <w:p w14:paraId="7530C487" w14:textId="6AF05F49" w:rsidR="00796ED2" w:rsidRDefault="00796ED2" w:rsidP="00DD7F2A">
      <w:pPr>
        <w:jc w:val="center"/>
      </w:pPr>
    </w:p>
    <w:p w14:paraId="22845142" w14:textId="77777777" w:rsidR="00796ED2" w:rsidRDefault="00796ED2" w:rsidP="00DD7F2A">
      <w:pPr>
        <w:jc w:val="center"/>
      </w:pPr>
    </w:p>
    <w:p w14:paraId="276BBF32" w14:textId="77777777" w:rsidR="00DD7F2A" w:rsidRDefault="00DD7F2A" w:rsidP="00DD7F2A">
      <w:pPr>
        <w:jc w:val="center"/>
      </w:pPr>
    </w:p>
    <w:p w14:paraId="6B92AE7D" w14:textId="77777777" w:rsidR="00DD7F2A" w:rsidRDefault="00DD7F2A" w:rsidP="00DD7F2A">
      <w:pPr>
        <w:jc w:val="center"/>
      </w:pPr>
    </w:p>
    <w:p w14:paraId="753CDCA1" w14:textId="77777777" w:rsidR="00DD7F2A" w:rsidRDefault="00DD7F2A" w:rsidP="00DD7F2A">
      <w:r>
        <w:lastRenderedPageBreak/>
        <w:t>Some Sample Predictions:</w:t>
      </w:r>
    </w:p>
    <w:p w14:paraId="3AE909FE" w14:textId="673F3A5D" w:rsidR="00DD7F2A" w:rsidRDefault="00796ED2" w:rsidP="00DD7F2A">
      <w:r w:rsidRPr="00796ED2">
        <w:rPr>
          <w:noProof/>
        </w:rPr>
        <w:drawing>
          <wp:inline distT="0" distB="0" distL="0" distR="0" wp14:anchorId="7FAEF326" wp14:editId="1DBE0623">
            <wp:extent cx="5486400" cy="4525645"/>
            <wp:effectExtent l="0" t="0" r="0" b="82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86400" cy="4525645"/>
                    </a:xfrm>
                    <a:prstGeom prst="rect">
                      <a:avLst/>
                    </a:prstGeom>
                  </pic:spPr>
                </pic:pic>
              </a:graphicData>
            </a:graphic>
          </wp:inline>
        </w:drawing>
      </w:r>
    </w:p>
    <w:p w14:paraId="193138B5" w14:textId="77777777" w:rsidR="00DD7F2A" w:rsidRDefault="00DD7F2A" w:rsidP="00DD7F2A">
      <w:r>
        <w:t>Confusion Matrix:</w:t>
      </w:r>
    </w:p>
    <w:p w14:paraId="10592CA8" w14:textId="5BF3513A" w:rsidR="00DD7F2A" w:rsidRDefault="00796ED2" w:rsidP="00DD7F2A">
      <w:r w:rsidRPr="00796ED2">
        <w:rPr>
          <w:noProof/>
        </w:rPr>
        <w:drawing>
          <wp:inline distT="0" distB="0" distL="0" distR="0" wp14:anchorId="20800DA4" wp14:editId="71634BCC">
            <wp:extent cx="5486400" cy="2417445"/>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86400" cy="2417445"/>
                    </a:xfrm>
                    <a:prstGeom prst="rect">
                      <a:avLst/>
                    </a:prstGeom>
                  </pic:spPr>
                </pic:pic>
              </a:graphicData>
            </a:graphic>
          </wp:inline>
        </w:drawing>
      </w:r>
    </w:p>
    <w:p w14:paraId="072B3C96" w14:textId="3AA04AD0" w:rsidR="00DD7F2A" w:rsidRDefault="00DD7F2A" w:rsidP="00796ED2">
      <w:pPr>
        <w:rPr>
          <w:rFonts w:ascii="Fira Code" w:hAnsi="Fira Code"/>
          <w:lang w:bidi="fa-IR"/>
          <w14:ligatures w14:val="all"/>
        </w:rPr>
      </w:pPr>
      <w:r>
        <w:lastRenderedPageBreak/>
        <w:t>Per Class Train Accuracy:</w:t>
      </w:r>
    </w:p>
    <w:p w14:paraId="169F60BE" w14:textId="77777777" w:rsidR="00796ED2" w:rsidRDefault="00796ED2" w:rsidP="00796ED2">
      <w:pPr>
        <w:pStyle w:val="Code"/>
      </w:pPr>
      <w:r>
        <w:t>Train accuracy of airplane    :</w:t>
      </w:r>
      <w:r>
        <w:tab/>
        <w:t>64.70% (3235/5000)</w:t>
      </w:r>
    </w:p>
    <w:p w14:paraId="7B4F0A3F" w14:textId="77777777" w:rsidR="00796ED2" w:rsidRDefault="00796ED2" w:rsidP="00796ED2">
      <w:pPr>
        <w:pStyle w:val="Code"/>
      </w:pPr>
      <w:r>
        <w:t>Train accuracy of automobile  :</w:t>
      </w:r>
      <w:r>
        <w:tab/>
        <w:t>82.48% (4124/5000)</w:t>
      </w:r>
    </w:p>
    <w:p w14:paraId="2249200E" w14:textId="77777777" w:rsidR="00796ED2" w:rsidRDefault="00796ED2" w:rsidP="00796ED2">
      <w:pPr>
        <w:pStyle w:val="Code"/>
      </w:pPr>
      <w:r>
        <w:t>Train accuracy of bird        :</w:t>
      </w:r>
      <w:r>
        <w:tab/>
        <w:t>50.90% (2545/5000)</w:t>
      </w:r>
    </w:p>
    <w:p w14:paraId="6A5F74A7" w14:textId="77777777" w:rsidR="00796ED2" w:rsidRDefault="00796ED2" w:rsidP="00796ED2">
      <w:pPr>
        <w:pStyle w:val="Code"/>
      </w:pPr>
      <w:r>
        <w:t>Train accuracy of cat         :</w:t>
      </w:r>
      <w:r>
        <w:tab/>
        <w:t>49.70% (2485/5000)</w:t>
      </w:r>
    </w:p>
    <w:p w14:paraId="6B0B1404" w14:textId="77777777" w:rsidR="00796ED2" w:rsidRDefault="00796ED2" w:rsidP="00796ED2">
      <w:pPr>
        <w:pStyle w:val="Code"/>
      </w:pPr>
      <w:r>
        <w:t>Train accuracy of deer        :</w:t>
      </w:r>
      <w:r>
        <w:tab/>
        <w:t>54.70% (2735/5000)</w:t>
      </w:r>
    </w:p>
    <w:p w14:paraId="230BC621" w14:textId="77777777" w:rsidR="00796ED2" w:rsidRDefault="00796ED2" w:rsidP="00796ED2">
      <w:pPr>
        <w:pStyle w:val="Code"/>
      </w:pPr>
      <w:r>
        <w:t>Train accuracy of dog         :</w:t>
      </w:r>
      <w:r>
        <w:tab/>
        <w:t>59.96% (2998/5000)</w:t>
      </w:r>
    </w:p>
    <w:p w14:paraId="15BCB064" w14:textId="77777777" w:rsidR="00796ED2" w:rsidRDefault="00796ED2" w:rsidP="00796ED2">
      <w:pPr>
        <w:pStyle w:val="Code"/>
      </w:pPr>
      <w:r>
        <w:t>Train accuracy of frog        :</w:t>
      </w:r>
      <w:r>
        <w:tab/>
        <w:t>72.46% (3623/5000)</w:t>
      </w:r>
    </w:p>
    <w:p w14:paraId="02C79BFD" w14:textId="77777777" w:rsidR="00796ED2" w:rsidRDefault="00796ED2" w:rsidP="00796ED2">
      <w:pPr>
        <w:pStyle w:val="Code"/>
      </w:pPr>
      <w:r>
        <w:t>Train accuracy of horse       :</w:t>
      </w:r>
      <w:r>
        <w:tab/>
        <w:t>66.04% (3302/5000)</w:t>
      </w:r>
    </w:p>
    <w:p w14:paraId="3EB7DA1B" w14:textId="77777777" w:rsidR="00796ED2" w:rsidRDefault="00796ED2" w:rsidP="00796ED2">
      <w:pPr>
        <w:pStyle w:val="Code"/>
      </w:pPr>
      <w:r>
        <w:t>Train accuracy of ship        :</w:t>
      </w:r>
      <w:r>
        <w:tab/>
        <w:t>71.60% (3580/5000)</w:t>
      </w:r>
    </w:p>
    <w:p w14:paraId="3262D93E" w14:textId="2E370332" w:rsidR="00796ED2" w:rsidRDefault="00796ED2" w:rsidP="00796ED2">
      <w:pPr>
        <w:pStyle w:val="Code"/>
      </w:pPr>
      <w:r>
        <w:t>Train accuracy of truck       :</w:t>
      </w:r>
      <w:r>
        <w:tab/>
        <w:t>58.96% (2948/5000)</w:t>
      </w:r>
    </w:p>
    <w:p w14:paraId="1BEC5F70" w14:textId="77777777" w:rsidR="00796ED2" w:rsidRDefault="00796ED2" w:rsidP="00DD7F2A"/>
    <w:p w14:paraId="53C91F3D" w14:textId="25B3F6E1" w:rsidR="00DD7F2A" w:rsidRDefault="00DD7F2A" w:rsidP="00796ED2">
      <w:pPr>
        <w:rPr>
          <w:rFonts w:ascii="Fira Code" w:hAnsi="Fira Code"/>
          <w:lang w:bidi="fa-IR"/>
          <w14:ligatures w14:val="all"/>
        </w:rPr>
      </w:pPr>
      <w:r>
        <w:t>Per Class Test Accuracy:</w:t>
      </w:r>
    </w:p>
    <w:p w14:paraId="577F5CBD" w14:textId="77777777" w:rsidR="00796ED2" w:rsidRDefault="00796ED2" w:rsidP="00796ED2">
      <w:pPr>
        <w:pStyle w:val="Code"/>
      </w:pPr>
      <w:r>
        <w:t>Test accuracy of airplane    :</w:t>
      </w:r>
      <w:r>
        <w:tab/>
        <w:t>63.30% (633/1000)</w:t>
      </w:r>
    </w:p>
    <w:p w14:paraId="4C1599EC" w14:textId="77777777" w:rsidR="00796ED2" w:rsidRDefault="00796ED2" w:rsidP="00796ED2">
      <w:pPr>
        <w:pStyle w:val="Code"/>
      </w:pPr>
      <w:r>
        <w:t>Test accuracy of automobile  :</w:t>
      </w:r>
      <w:r>
        <w:tab/>
        <w:t>82.80% (828/1000)</w:t>
      </w:r>
    </w:p>
    <w:p w14:paraId="73BED5B6" w14:textId="77777777" w:rsidR="00796ED2" w:rsidRDefault="00796ED2" w:rsidP="00796ED2">
      <w:pPr>
        <w:pStyle w:val="Code"/>
      </w:pPr>
      <w:r>
        <w:t>Test accuracy of bird        :</w:t>
      </w:r>
      <w:r>
        <w:tab/>
        <w:t>45.80% (458/1000)</w:t>
      </w:r>
    </w:p>
    <w:p w14:paraId="7B19A54B" w14:textId="77777777" w:rsidR="00796ED2" w:rsidRDefault="00796ED2" w:rsidP="00796ED2">
      <w:pPr>
        <w:pStyle w:val="Code"/>
      </w:pPr>
      <w:r>
        <w:t>Test accuracy of cat         :</w:t>
      </w:r>
      <w:r>
        <w:tab/>
        <w:t>46.80% (468/1000)</w:t>
      </w:r>
    </w:p>
    <w:p w14:paraId="21E729F4" w14:textId="77777777" w:rsidR="00796ED2" w:rsidRDefault="00796ED2" w:rsidP="00796ED2">
      <w:pPr>
        <w:pStyle w:val="Code"/>
      </w:pPr>
      <w:r>
        <w:t>Test accuracy of deer        :</w:t>
      </w:r>
      <w:r>
        <w:tab/>
        <w:t>53.90% (539/1000)</w:t>
      </w:r>
    </w:p>
    <w:p w14:paraId="3C414B49" w14:textId="77777777" w:rsidR="00796ED2" w:rsidRDefault="00796ED2" w:rsidP="00796ED2">
      <w:pPr>
        <w:pStyle w:val="Code"/>
      </w:pPr>
      <w:r>
        <w:t>Test accuracy of dog         :</w:t>
      </w:r>
      <w:r>
        <w:tab/>
        <w:t>60.00% (600/1000)</w:t>
      </w:r>
    </w:p>
    <w:p w14:paraId="2FF1FA99" w14:textId="77777777" w:rsidR="00796ED2" w:rsidRDefault="00796ED2" w:rsidP="00796ED2">
      <w:pPr>
        <w:pStyle w:val="Code"/>
      </w:pPr>
      <w:r>
        <w:t>Test accuracy of frog        :</w:t>
      </w:r>
      <w:r>
        <w:tab/>
        <w:t>70.50% (705/1000)</w:t>
      </w:r>
    </w:p>
    <w:p w14:paraId="71279991" w14:textId="77777777" w:rsidR="00796ED2" w:rsidRDefault="00796ED2" w:rsidP="00796ED2">
      <w:pPr>
        <w:pStyle w:val="Code"/>
      </w:pPr>
      <w:r>
        <w:t>Test accuracy of horse       :</w:t>
      </w:r>
      <w:r>
        <w:tab/>
        <w:t>63.70% (637/1000)</w:t>
      </w:r>
    </w:p>
    <w:p w14:paraId="173B55A6" w14:textId="77777777" w:rsidR="00796ED2" w:rsidRDefault="00796ED2" w:rsidP="00796ED2">
      <w:pPr>
        <w:pStyle w:val="Code"/>
      </w:pPr>
      <w:r>
        <w:t>Test accuracy of ship        :</w:t>
      </w:r>
      <w:r>
        <w:tab/>
        <w:t>71.10% (711/1000)</w:t>
      </w:r>
    </w:p>
    <w:p w14:paraId="0412DB33" w14:textId="5A519273" w:rsidR="00796ED2" w:rsidRDefault="00796ED2" w:rsidP="00796ED2">
      <w:pPr>
        <w:pStyle w:val="Code"/>
      </w:pPr>
      <w:r>
        <w:t>Test accuracy of truck       :</w:t>
      </w:r>
      <w:r>
        <w:tab/>
        <w:t>58.80% (588/1000)</w:t>
      </w:r>
    </w:p>
    <w:p w14:paraId="65C046D7" w14:textId="77777777" w:rsidR="00DD7F2A" w:rsidRDefault="00DD7F2A" w:rsidP="00DD7F2A"/>
    <w:p w14:paraId="1C6AA496" w14:textId="77777777" w:rsidR="00DD7F2A" w:rsidRDefault="00DD7F2A" w:rsidP="00DD7F2A"/>
    <w:p w14:paraId="4238D959" w14:textId="77777777" w:rsidR="00DD7F2A" w:rsidRDefault="00DD7F2A" w:rsidP="00DD7F2A"/>
    <w:p w14:paraId="19F6F06B" w14:textId="77777777" w:rsidR="00DD7F2A" w:rsidRDefault="00DD7F2A" w:rsidP="00DD7F2A"/>
    <w:p w14:paraId="3171FE7B" w14:textId="77777777" w:rsidR="00DD7F2A" w:rsidRDefault="00DD7F2A" w:rsidP="00DD7F2A"/>
    <w:p w14:paraId="7D3C84B4" w14:textId="77777777" w:rsidR="00DD7F2A" w:rsidRDefault="00DD7F2A" w:rsidP="00DD7F2A"/>
    <w:p w14:paraId="15BBED4C" w14:textId="77777777" w:rsidR="00DD7F2A" w:rsidRDefault="00DD7F2A" w:rsidP="00DD7F2A"/>
    <w:p w14:paraId="328A146A" w14:textId="77777777" w:rsidR="00796ED2" w:rsidRDefault="00796ED2" w:rsidP="00DD7F2A">
      <w:pPr>
        <w:spacing w:line="240" w:lineRule="auto"/>
      </w:pPr>
    </w:p>
    <w:p w14:paraId="281C8987" w14:textId="1E68B8E6" w:rsidR="00DD7F2A" w:rsidRDefault="00DD7F2A" w:rsidP="00DD7F2A">
      <w:pPr>
        <w:spacing w:line="240" w:lineRule="auto"/>
      </w:pPr>
      <w:r>
        <w:lastRenderedPageBreak/>
        <w:t>Per Class Precision &amp; Recall &amp; F1-Score o Train set:</w:t>
      </w:r>
    </w:p>
    <w:p w14:paraId="5B7EC64E" w14:textId="4335CCCA" w:rsidR="00DD7F2A" w:rsidRDefault="00DD7F2A" w:rsidP="00796ED2">
      <w:pPr>
        <w:spacing w:line="240" w:lineRule="auto"/>
        <w:rPr>
          <w:rFonts w:ascii="Fira Code" w:hAnsi="Fira Code"/>
          <w:lang w:bidi="fa-IR"/>
          <w14:ligatures w14:val="all"/>
        </w:rPr>
      </w:pPr>
      <w:r>
        <w:t>Overall Precision &amp; Recall &amp; F1-Score &amp; Accuracy over Train set:</w:t>
      </w:r>
    </w:p>
    <w:p w14:paraId="50AE0880" w14:textId="77777777" w:rsidR="00796ED2" w:rsidRDefault="00796ED2" w:rsidP="00796ED2">
      <w:pPr>
        <w:pStyle w:val="Code"/>
      </w:pPr>
      <w:r>
        <w:t>[Train]:</w:t>
      </w:r>
    </w:p>
    <w:p w14:paraId="3F88FF40" w14:textId="77777777" w:rsidR="00796ED2" w:rsidRDefault="00796ED2" w:rsidP="00796ED2">
      <w:pPr>
        <w:pStyle w:val="Code"/>
      </w:pPr>
      <w:r>
        <w:t xml:space="preserve">              precision    recall  f1-score   support</w:t>
      </w:r>
    </w:p>
    <w:p w14:paraId="05B5118C" w14:textId="77777777" w:rsidR="00796ED2" w:rsidRDefault="00796ED2" w:rsidP="00796ED2">
      <w:pPr>
        <w:pStyle w:val="Code"/>
      </w:pPr>
    </w:p>
    <w:p w14:paraId="0E6ECC6E" w14:textId="77777777" w:rsidR="00796ED2" w:rsidRDefault="00796ED2" w:rsidP="00796ED2">
      <w:pPr>
        <w:pStyle w:val="Code"/>
      </w:pPr>
      <w:r>
        <w:t xml:space="preserve">           0       0.67      0.65      0.66      5000</w:t>
      </w:r>
    </w:p>
    <w:p w14:paraId="4BA53DA6" w14:textId="77777777" w:rsidR="00796ED2" w:rsidRDefault="00796ED2" w:rsidP="00796ED2">
      <w:pPr>
        <w:pStyle w:val="Code"/>
      </w:pPr>
      <w:r>
        <w:t xml:space="preserve">           1       0.62      0.82      0.71      5000</w:t>
      </w:r>
    </w:p>
    <w:p w14:paraId="1D3AF128" w14:textId="77777777" w:rsidR="00796ED2" w:rsidRDefault="00796ED2" w:rsidP="00796ED2">
      <w:pPr>
        <w:pStyle w:val="Code"/>
      </w:pPr>
      <w:r>
        <w:t xml:space="preserve">           2       0.57      0.51      0.54      5000</w:t>
      </w:r>
    </w:p>
    <w:p w14:paraId="79425BED" w14:textId="77777777" w:rsidR="00796ED2" w:rsidRDefault="00796ED2" w:rsidP="00796ED2">
      <w:pPr>
        <w:pStyle w:val="Code"/>
      </w:pPr>
      <w:r>
        <w:t xml:space="preserve">           3       0.51      0.50      0.50      5000</w:t>
      </w:r>
    </w:p>
    <w:p w14:paraId="01CD8F7C" w14:textId="77777777" w:rsidR="00796ED2" w:rsidRDefault="00796ED2" w:rsidP="00796ED2">
      <w:pPr>
        <w:pStyle w:val="Code"/>
      </w:pPr>
      <w:r>
        <w:t xml:space="preserve">           4       0.59      0.55      0.57      5000</w:t>
      </w:r>
    </w:p>
    <w:p w14:paraId="4606293D" w14:textId="77777777" w:rsidR="00796ED2" w:rsidRDefault="00796ED2" w:rsidP="00796ED2">
      <w:pPr>
        <w:pStyle w:val="Code"/>
      </w:pPr>
      <w:r>
        <w:t xml:space="preserve">           5       0.61      0.60      0.60      5000</w:t>
      </w:r>
    </w:p>
    <w:p w14:paraId="7568F4E8" w14:textId="77777777" w:rsidR="00796ED2" w:rsidRDefault="00796ED2" w:rsidP="00796ED2">
      <w:pPr>
        <w:pStyle w:val="Code"/>
      </w:pPr>
      <w:r>
        <w:t xml:space="preserve">           6       0.64      0.72      0.68      5000</w:t>
      </w:r>
    </w:p>
    <w:p w14:paraId="568860C4" w14:textId="77777777" w:rsidR="00796ED2" w:rsidRDefault="00796ED2" w:rsidP="00796ED2">
      <w:pPr>
        <w:pStyle w:val="Code"/>
      </w:pPr>
      <w:r>
        <w:t xml:space="preserve">           7       0.64      0.66      0.65      5000</w:t>
      </w:r>
    </w:p>
    <w:p w14:paraId="48F51C0A" w14:textId="77777777" w:rsidR="00796ED2" w:rsidRDefault="00796ED2" w:rsidP="00796ED2">
      <w:pPr>
        <w:pStyle w:val="Code"/>
      </w:pPr>
      <w:r>
        <w:t xml:space="preserve">           8       0.71      0.72      0.71      5000</w:t>
      </w:r>
    </w:p>
    <w:p w14:paraId="7E41877E" w14:textId="77777777" w:rsidR="00796ED2" w:rsidRDefault="00796ED2" w:rsidP="00796ED2">
      <w:pPr>
        <w:pStyle w:val="Code"/>
      </w:pPr>
      <w:r>
        <w:t xml:space="preserve">           9       0.75      0.59      0.66      5000</w:t>
      </w:r>
    </w:p>
    <w:p w14:paraId="32F7E123" w14:textId="77777777" w:rsidR="00796ED2" w:rsidRDefault="00796ED2" w:rsidP="00796ED2">
      <w:pPr>
        <w:pStyle w:val="Code"/>
      </w:pPr>
    </w:p>
    <w:p w14:paraId="6A84D900" w14:textId="77777777" w:rsidR="00796ED2" w:rsidRDefault="00796ED2" w:rsidP="00796ED2">
      <w:pPr>
        <w:pStyle w:val="Code"/>
      </w:pPr>
      <w:r>
        <w:t xml:space="preserve">    accuracy                           0.63     50000</w:t>
      </w:r>
    </w:p>
    <w:p w14:paraId="0585B450" w14:textId="77777777" w:rsidR="00796ED2" w:rsidRDefault="00796ED2" w:rsidP="00796ED2">
      <w:pPr>
        <w:pStyle w:val="Code"/>
      </w:pPr>
      <w:r>
        <w:t xml:space="preserve">   macro avg       0.63      0.63      0.63     50000</w:t>
      </w:r>
    </w:p>
    <w:p w14:paraId="01FE39E1" w14:textId="75631655" w:rsidR="00796ED2" w:rsidRDefault="00796ED2" w:rsidP="00796ED2">
      <w:pPr>
        <w:pStyle w:val="Code"/>
      </w:pPr>
      <w:r>
        <w:t>weighted avg       0.63      0.63      0.63     50000</w:t>
      </w:r>
    </w:p>
    <w:p w14:paraId="298A9207" w14:textId="77777777" w:rsidR="00DD7F2A" w:rsidRDefault="00DD7F2A" w:rsidP="00DD7F2A">
      <w:pPr>
        <w:spacing w:line="240" w:lineRule="auto"/>
      </w:pPr>
      <w:r>
        <w:t>Per Class Precision &amp; Recall &amp; F1-Score over Test set:</w:t>
      </w:r>
    </w:p>
    <w:p w14:paraId="3952D04D" w14:textId="4CBE027F" w:rsidR="00B21A78" w:rsidRDefault="00DD7F2A" w:rsidP="00796ED2">
      <w:pPr>
        <w:spacing w:line="240" w:lineRule="auto"/>
        <w:rPr>
          <w:rFonts w:ascii="Fira Code" w:hAnsi="Fira Code"/>
          <w:lang w:bidi="fa-IR"/>
          <w14:ligatures w14:val="all"/>
        </w:rPr>
      </w:pPr>
      <w:r>
        <w:t>Overall Precision &amp; Recall &amp; F1-Score &amp; Accuracy over Test set:</w:t>
      </w:r>
    </w:p>
    <w:p w14:paraId="2D6E0C27" w14:textId="77777777" w:rsidR="00796ED2" w:rsidRDefault="00796ED2" w:rsidP="00796ED2">
      <w:pPr>
        <w:pStyle w:val="Code"/>
      </w:pPr>
      <w:r>
        <w:t>[Test]:</w:t>
      </w:r>
    </w:p>
    <w:p w14:paraId="71D506D0" w14:textId="77777777" w:rsidR="00796ED2" w:rsidRDefault="00796ED2" w:rsidP="00796ED2">
      <w:pPr>
        <w:pStyle w:val="Code"/>
      </w:pPr>
      <w:r>
        <w:t xml:space="preserve">              precision    recall  f1-score   support</w:t>
      </w:r>
    </w:p>
    <w:p w14:paraId="147340D1" w14:textId="77777777" w:rsidR="00796ED2" w:rsidRDefault="00796ED2" w:rsidP="00796ED2">
      <w:pPr>
        <w:pStyle w:val="Code"/>
      </w:pPr>
    </w:p>
    <w:p w14:paraId="248A5118" w14:textId="77777777" w:rsidR="00796ED2" w:rsidRDefault="00796ED2" w:rsidP="00796ED2">
      <w:pPr>
        <w:pStyle w:val="Code"/>
      </w:pPr>
      <w:r>
        <w:t xml:space="preserve">           0       0.66      0.63      0.65      1000</w:t>
      </w:r>
    </w:p>
    <w:p w14:paraId="6955BDEA" w14:textId="77777777" w:rsidR="00796ED2" w:rsidRDefault="00796ED2" w:rsidP="00796ED2">
      <w:pPr>
        <w:pStyle w:val="Code"/>
      </w:pPr>
      <w:r>
        <w:t xml:space="preserve">           1       0.62      0.83      0.71      1000</w:t>
      </w:r>
    </w:p>
    <w:p w14:paraId="19639CB1" w14:textId="77777777" w:rsidR="00796ED2" w:rsidRDefault="00796ED2" w:rsidP="00796ED2">
      <w:pPr>
        <w:pStyle w:val="Code"/>
      </w:pPr>
      <w:r>
        <w:t xml:space="preserve">           2       0.53      0.46      0.49      1000</w:t>
      </w:r>
    </w:p>
    <w:p w14:paraId="1D7EEE3F" w14:textId="77777777" w:rsidR="00796ED2" w:rsidRDefault="00796ED2" w:rsidP="00796ED2">
      <w:pPr>
        <w:pStyle w:val="Code"/>
      </w:pPr>
      <w:r>
        <w:t xml:space="preserve">           3       0.49      0.47      0.48      1000</w:t>
      </w:r>
    </w:p>
    <w:p w14:paraId="2986A65A" w14:textId="77777777" w:rsidR="00796ED2" w:rsidRDefault="00796ED2" w:rsidP="00796ED2">
      <w:pPr>
        <w:pStyle w:val="Code"/>
      </w:pPr>
      <w:r>
        <w:t xml:space="preserve">           4       0.59      0.54      0.56      1000</w:t>
      </w:r>
    </w:p>
    <w:p w14:paraId="2DA89EC4" w14:textId="77777777" w:rsidR="00796ED2" w:rsidRDefault="00796ED2" w:rsidP="00796ED2">
      <w:pPr>
        <w:pStyle w:val="Code"/>
      </w:pPr>
      <w:r>
        <w:t xml:space="preserve">           5       0.61      0.60      0.60      1000</w:t>
      </w:r>
    </w:p>
    <w:p w14:paraId="38DF9766" w14:textId="77777777" w:rsidR="00796ED2" w:rsidRDefault="00796ED2" w:rsidP="00796ED2">
      <w:pPr>
        <w:pStyle w:val="Code"/>
      </w:pPr>
      <w:r>
        <w:t xml:space="preserve">           6       0.61      0.70      0.66      1000</w:t>
      </w:r>
    </w:p>
    <w:p w14:paraId="74C007DB" w14:textId="77777777" w:rsidR="00796ED2" w:rsidRDefault="00796ED2" w:rsidP="00796ED2">
      <w:pPr>
        <w:pStyle w:val="Code"/>
      </w:pPr>
      <w:r>
        <w:t xml:space="preserve">           7       0.65      0.64      0.64      1000</w:t>
      </w:r>
    </w:p>
    <w:p w14:paraId="05FA5AAB" w14:textId="77777777" w:rsidR="00796ED2" w:rsidRDefault="00796ED2" w:rsidP="00796ED2">
      <w:pPr>
        <w:pStyle w:val="Code"/>
      </w:pPr>
      <w:r>
        <w:t xml:space="preserve">           8       0.66      0.71      0.69      1000</w:t>
      </w:r>
    </w:p>
    <w:p w14:paraId="7074FA35" w14:textId="77777777" w:rsidR="00796ED2" w:rsidRDefault="00796ED2" w:rsidP="00796ED2">
      <w:pPr>
        <w:pStyle w:val="Code"/>
      </w:pPr>
      <w:r>
        <w:t xml:space="preserve">           9       0.76      0.59      0.66      1000</w:t>
      </w:r>
    </w:p>
    <w:p w14:paraId="52AFA3E9" w14:textId="77777777" w:rsidR="00796ED2" w:rsidRDefault="00796ED2" w:rsidP="00796ED2">
      <w:pPr>
        <w:pStyle w:val="Code"/>
      </w:pPr>
    </w:p>
    <w:p w14:paraId="373007C6" w14:textId="77777777" w:rsidR="00796ED2" w:rsidRDefault="00796ED2" w:rsidP="00796ED2">
      <w:pPr>
        <w:pStyle w:val="Code"/>
      </w:pPr>
      <w:r>
        <w:t xml:space="preserve">    accuracy                           0.62     10000</w:t>
      </w:r>
    </w:p>
    <w:p w14:paraId="48A70082" w14:textId="77777777" w:rsidR="00796ED2" w:rsidRDefault="00796ED2" w:rsidP="00796ED2">
      <w:pPr>
        <w:pStyle w:val="Code"/>
      </w:pPr>
      <w:r>
        <w:t xml:space="preserve">   macro avg       0.62      0.62      0.61     10000</w:t>
      </w:r>
    </w:p>
    <w:p w14:paraId="30729BD4" w14:textId="49CB634D" w:rsidR="00796ED2" w:rsidRDefault="00796ED2" w:rsidP="00796ED2">
      <w:pPr>
        <w:pStyle w:val="Code"/>
      </w:pPr>
      <w:r>
        <w:t>weighted avg       0.62      0.62      0.61     10000</w:t>
      </w:r>
    </w:p>
    <w:p w14:paraId="6DD7F4F2" w14:textId="6F726959" w:rsidR="00796ED2" w:rsidRDefault="00796ED2" w:rsidP="00796ED2">
      <w:pPr>
        <w:pStyle w:val="Heading3"/>
        <w:numPr>
          <w:ilvl w:val="0"/>
          <w:numId w:val="24"/>
        </w:numPr>
      </w:pPr>
      <w:bookmarkStart w:id="7" w:name="_Toc123321582"/>
      <w:r>
        <w:lastRenderedPageBreak/>
        <w:t>Part 6.2 (VGG16 – Last 3 Layers)</w:t>
      </w:r>
      <w:bookmarkEnd w:id="7"/>
    </w:p>
    <w:p w14:paraId="10DCD05E" w14:textId="2A297B74" w:rsidR="00796ED2" w:rsidRDefault="00796ED2" w:rsidP="00796ED2">
      <w:r>
        <w:t xml:space="preserve">Training Script: </w:t>
      </w:r>
      <w:hyperlink r:id="rId137" w:history="1">
        <w:r w:rsidRPr="00C50470">
          <w:rPr>
            <w:rStyle w:val="Hyperlink"/>
          </w:rPr>
          <w:t>&lt;cifar10-</w:t>
        </w:r>
        <w:r>
          <w:rPr>
            <w:rStyle w:val="Hyperlink"/>
          </w:rPr>
          <w:t>vgg16-last3</w:t>
        </w:r>
        <w:r w:rsidRPr="00C50470">
          <w:rPr>
            <w:rStyle w:val="Hyperlink"/>
          </w:rPr>
          <w:t>.ipynb&gt;</w:t>
        </w:r>
      </w:hyperlink>
    </w:p>
    <w:p w14:paraId="023261B8" w14:textId="3149B763" w:rsidR="00796ED2" w:rsidRDefault="00796ED2" w:rsidP="00796ED2">
      <w:r>
        <w:t xml:space="preserve">Result Script: </w:t>
      </w:r>
      <w:hyperlink r:id="rId138" w:history="1">
        <w:r w:rsidRPr="00C50470">
          <w:rPr>
            <w:rStyle w:val="Hyperlink"/>
          </w:rPr>
          <w:t>&lt;results-</w:t>
        </w:r>
        <w:r>
          <w:rPr>
            <w:rStyle w:val="Hyperlink"/>
          </w:rPr>
          <w:t>vgg16-last3</w:t>
        </w:r>
        <w:r w:rsidRPr="00C50470">
          <w:rPr>
            <w:rStyle w:val="Hyperlink"/>
          </w:rPr>
          <w:t>.ipynb&gt;</w:t>
        </w:r>
      </w:hyperlink>
    </w:p>
    <w:p w14:paraId="61DB92D4" w14:textId="77777777" w:rsidR="00796ED2" w:rsidRDefault="00796ED2" w:rsidP="00796ED2">
      <w:r>
        <w:t>Architecture:</w:t>
      </w:r>
    </w:p>
    <w:p w14:paraId="3F9CB7B1" w14:textId="77777777" w:rsidR="00796ED2" w:rsidRDefault="00796ED2" w:rsidP="00796ED2">
      <w:pPr>
        <w:jc w:val="center"/>
      </w:pPr>
      <w:r>
        <w:rPr>
          <w:noProof/>
        </w:rPr>
        <w:drawing>
          <wp:inline distT="0" distB="0" distL="0" distR="0" wp14:anchorId="4113671C" wp14:editId="20677F55">
            <wp:extent cx="5486400" cy="1524635"/>
            <wp:effectExtent l="0" t="0" r="0" b="0"/>
            <wp:docPr id="129" name="Picture 129" descr="VGG16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architectur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1524635"/>
                    </a:xfrm>
                    <a:prstGeom prst="rect">
                      <a:avLst/>
                    </a:prstGeom>
                    <a:noFill/>
                    <a:ln>
                      <a:noFill/>
                    </a:ln>
                  </pic:spPr>
                </pic:pic>
              </a:graphicData>
            </a:graphic>
          </wp:inline>
        </w:drawing>
      </w:r>
    </w:p>
    <w:p w14:paraId="7A3FE8A0" w14:textId="77777777" w:rsidR="00796ED2" w:rsidRDefault="00796ED2" w:rsidP="00796ED2">
      <w:pPr>
        <w:jc w:val="center"/>
      </w:pPr>
    </w:p>
    <w:p w14:paraId="00CC2E7A" w14:textId="77777777" w:rsidR="00796ED2" w:rsidRDefault="00796ED2" w:rsidP="00796ED2">
      <w:pPr>
        <w:jc w:val="center"/>
      </w:pPr>
    </w:p>
    <w:p w14:paraId="341FA49C" w14:textId="77777777" w:rsidR="00796ED2" w:rsidRDefault="00796ED2" w:rsidP="00796ED2">
      <w:pPr>
        <w:jc w:val="center"/>
      </w:pPr>
    </w:p>
    <w:p w14:paraId="3CFAC78B" w14:textId="77777777" w:rsidR="00796ED2" w:rsidRDefault="00796ED2" w:rsidP="00796ED2">
      <w:pPr>
        <w:jc w:val="center"/>
      </w:pPr>
    </w:p>
    <w:p w14:paraId="7BC600CA" w14:textId="77777777" w:rsidR="00796ED2" w:rsidRDefault="00796ED2" w:rsidP="00796ED2">
      <w:pPr>
        <w:jc w:val="center"/>
      </w:pPr>
    </w:p>
    <w:p w14:paraId="76192D15" w14:textId="77777777" w:rsidR="00796ED2" w:rsidRDefault="00796ED2" w:rsidP="00796ED2">
      <w:pPr>
        <w:jc w:val="center"/>
      </w:pPr>
    </w:p>
    <w:p w14:paraId="3EE36774" w14:textId="77777777" w:rsidR="00796ED2" w:rsidRDefault="00796ED2" w:rsidP="00796ED2">
      <w:pPr>
        <w:jc w:val="center"/>
      </w:pPr>
    </w:p>
    <w:p w14:paraId="3504AB7A" w14:textId="77777777" w:rsidR="00796ED2" w:rsidRDefault="00796ED2" w:rsidP="00796ED2">
      <w:pPr>
        <w:jc w:val="center"/>
      </w:pPr>
    </w:p>
    <w:p w14:paraId="0F333519" w14:textId="77777777" w:rsidR="00796ED2" w:rsidRDefault="00796ED2" w:rsidP="00796ED2">
      <w:pPr>
        <w:jc w:val="center"/>
      </w:pPr>
    </w:p>
    <w:p w14:paraId="3A88C863" w14:textId="77777777" w:rsidR="00796ED2" w:rsidRDefault="00796ED2" w:rsidP="00796ED2">
      <w:pPr>
        <w:jc w:val="center"/>
      </w:pPr>
    </w:p>
    <w:p w14:paraId="2C7C62AC" w14:textId="77777777" w:rsidR="00796ED2" w:rsidRDefault="00796ED2" w:rsidP="00796ED2">
      <w:pPr>
        <w:jc w:val="center"/>
      </w:pPr>
    </w:p>
    <w:p w14:paraId="3AE218C2" w14:textId="77777777" w:rsidR="00796ED2" w:rsidRDefault="00796ED2" w:rsidP="00796ED2">
      <w:pPr>
        <w:jc w:val="center"/>
      </w:pPr>
    </w:p>
    <w:p w14:paraId="0EDC8DC4" w14:textId="77777777" w:rsidR="00796ED2" w:rsidRDefault="00796ED2" w:rsidP="00796ED2">
      <w:pPr>
        <w:jc w:val="center"/>
      </w:pPr>
    </w:p>
    <w:p w14:paraId="3E375006" w14:textId="77777777" w:rsidR="00796ED2" w:rsidRDefault="00796ED2" w:rsidP="00796ED2">
      <w:pPr>
        <w:jc w:val="center"/>
      </w:pPr>
    </w:p>
    <w:p w14:paraId="6B05DC61" w14:textId="77777777" w:rsidR="00796ED2" w:rsidRDefault="00796ED2" w:rsidP="00796ED2">
      <w:r>
        <w:lastRenderedPageBreak/>
        <w:t>Some Sample Predictions:</w:t>
      </w:r>
    </w:p>
    <w:p w14:paraId="5AE46C26" w14:textId="79A13C71" w:rsidR="00796ED2" w:rsidRDefault="00796ED2" w:rsidP="00796ED2">
      <w:r w:rsidRPr="00796ED2">
        <w:rPr>
          <w:noProof/>
        </w:rPr>
        <w:drawing>
          <wp:inline distT="0" distB="0" distL="0" distR="0" wp14:anchorId="3998A60D" wp14:editId="662E4056">
            <wp:extent cx="5486400" cy="4525645"/>
            <wp:effectExtent l="0" t="0" r="0"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86400" cy="4525645"/>
                    </a:xfrm>
                    <a:prstGeom prst="rect">
                      <a:avLst/>
                    </a:prstGeom>
                  </pic:spPr>
                </pic:pic>
              </a:graphicData>
            </a:graphic>
          </wp:inline>
        </w:drawing>
      </w:r>
    </w:p>
    <w:p w14:paraId="0815D1D6" w14:textId="77777777" w:rsidR="00796ED2" w:rsidRDefault="00796ED2" w:rsidP="00796ED2">
      <w:r>
        <w:t>Confusion Matrix:</w:t>
      </w:r>
    </w:p>
    <w:p w14:paraId="481FC506" w14:textId="0FF15BDE" w:rsidR="00796ED2" w:rsidRDefault="00796ED2" w:rsidP="00796ED2">
      <w:r w:rsidRPr="00796ED2">
        <w:rPr>
          <w:noProof/>
        </w:rPr>
        <w:drawing>
          <wp:inline distT="0" distB="0" distL="0" distR="0" wp14:anchorId="395E1177" wp14:editId="51AA18BE">
            <wp:extent cx="5486400" cy="241744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86400" cy="2417445"/>
                    </a:xfrm>
                    <a:prstGeom prst="rect">
                      <a:avLst/>
                    </a:prstGeom>
                  </pic:spPr>
                </pic:pic>
              </a:graphicData>
            </a:graphic>
          </wp:inline>
        </w:drawing>
      </w:r>
    </w:p>
    <w:p w14:paraId="0DC9B7A0" w14:textId="389B4FB0" w:rsidR="00796ED2" w:rsidRDefault="00796ED2" w:rsidP="00796ED2">
      <w:pPr>
        <w:rPr>
          <w:rFonts w:ascii="Fira Code" w:hAnsi="Fira Code"/>
          <w:lang w:bidi="fa-IR"/>
          <w14:ligatures w14:val="all"/>
        </w:rPr>
      </w:pPr>
      <w:r>
        <w:lastRenderedPageBreak/>
        <w:t>Per Class Train Accuracy:</w:t>
      </w:r>
    </w:p>
    <w:p w14:paraId="3D3A5D23" w14:textId="77777777" w:rsidR="00796ED2" w:rsidRDefault="00796ED2" w:rsidP="00796ED2">
      <w:pPr>
        <w:pStyle w:val="Code"/>
      </w:pPr>
      <w:r>
        <w:t>Train accuracy of airplane    :</w:t>
      </w:r>
      <w:r>
        <w:tab/>
        <w:t>75.62% (3781/5000)</w:t>
      </w:r>
    </w:p>
    <w:p w14:paraId="0313ECF2" w14:textId="77777777" w:rsidR="00796ED2" w:rsidRDefault="00796ED2" w:rsidP="00796ED2">
      <w:pPr>
        <w:pStyle w:val="Code"/>
      </w:pPr>
      <w:r>
        <w:t>Train accuracy of automobile  :</w:t>
      </w:r>
      <w:r>
        <w:tab/>
        <w:t>86.16% (4308/5000)</w:t>
      </w:r>
    </w:p>
    <w:p w14:paraId="2E75C29A" w14:textId="77777777" w:rsidR="00796ED2" w:rsidRDefault="00796ED2" w:rsidP="00796ED2">
      <w:pPr>
        <w:pStyle w:val="Code"/>
      </w:pPr>
      <w:r>
        <w:t>Train accuracy of bird        :</w:t>
      </w:r>
      <w:r>
        <w:tab/>
        <w:t>69.36% (3468/5000)</w:t>
      </w:r>
    </w:p>
    <w:p w14:paraId="76B75ABF" w14:textId="77777777" w:rsidR="00796ED2" w:rsidRDefault="00796ED2" w:rsidP="00796ED2">
      <w:pPr>
        <w:pStyle w:val="Code"/>
      </w:pPr>
      <w:r>
        <w:t>Train accuracy of cat         :</w:t>
      </w:r>
      <w:r>
        <w:tab/>
        <w:t>57.82% (2891/5000)</w:t>
      </w:r>
    </w:p>
    <w:p w14:paraId="73214932" w14:textId="77777777" w:rsidR="00796ED2" w:rsidRDefault="00796ED2" w:rsidP="00796ED2">
      <w:pPr>
        <w:pStyle w:val="Code"/>
      </w:pPr>
      <w:r>
        <w:t>Train accuracy of deer        :</w:t>
      </w:r>
      <w:r>
        <w:tab/>
        <w:t>63.72% (3186/5000)</w:t>
      </w:r>
    </w:p>
    <w:p w14:paraId="5F01EE16" w14:textId="77777777" w:rsidR="00796ED2" w:rsidRDefault="00796ED2" w:rsidP="00796ED2">
      <w:pPr>
        <w:pStyle w:val="Code"/>
      </w:pPr>
      <w:r>
        <w:t>Train accuracy of dog         :</w:t>
      </w:r>
      <w:r>
        <w:tab/>
        <w:t>72.38% (3619/5000)</w:t>
      </w:r>
    </w:p>
    <w:p w14:paraId="6817A39F" w14:textId="77777777" w:rsidR="00796ED2" w:rsidRDefault="00796ED2" w:rsidP="00796ED2">
      <w:pPr>
        <w:pStyle w:val="Code"/>
      </w:pPr>
      <w:r>
        <w:t>Train accuracy of frog        :</w:t>
      </w:r>
      <w:r>
        <w:tab/>
        <w:t>82.80% (4140/5000)</w:t>
      </w:r>
    </w:p>
    <w:p w14:paraId="6DECFE99" w14:textId="77777777" w:rsidR="00796ED2" w:rsidRDefault="00796ED2" w:rsidP="00796ED2">
      <w:pPr>
        <w:pStyle w:val="Code"/>
      </w:pPr>
      <w:r>
        <w:t>Train accuracy of horse       :</w:t>
      </w:r>
      <w:r>
        <w:tab/>
        <w:t>73.76% (3688/5000)</w:t>
      </w:r>
    </w:p>
    <w:p w14:paraId="37F02CBE" w14:textId="77777777" w:rsidR="00796ED2" w:rsidRDefault="00796ED2" w:rsidP="00796ED2">
      <w:pPr>
        <w:pStyle w:val="Code"/>
      </w:pPr>
      <w:r>
        <w:t>Train accuracy of ship        :</w:t>
      </w:r>
      <w:r>
        <w:tab/>
        <w:t>85.08% (4254/5000)</w:t>
      </w:r>
    </w:p>
    <w:p w14:paraId="394CDA6B" w14:textId="13F143ED" w:rsidR="00796ED2" w:rsidRDefault="00796ED2" w:rsidP="00796ED2">
      <w:pPr>
        <w:pStyle w:val="Code"/>
      </w:pPr>
      <w:r>
        <w:t>Train accuracy of truck       :</w:t>
      </w:r>
      <w:r>
        <w:tab/>
        <w:t>73.94% (3697/5000)</w:t>
      </w:r>
    </w:p>
    <w:p w14:paraId="78A139D5" w14:textId="77777777" w:rsidR="00796ED2" w:rsidRDefault="00796ED2" w:rsidP="00796ED2"/>
    <w:p w14:paraId="54C029B3" w14:textId="6AEFDB37" w:rsidR="00796ED2" w:rsidRDefault="00796ED2" w:rsidP="00796ED2">
      <w:pPr>
        <w:rPr>
          <w:rFonts w:ascii="Fira Code" w:hAnsi="Fira Code"/>
          <w:lang w:bidi="fa-IR"/>
          <w14:ligatures w14:val="all"/>
        </w:rPr>
      </w:pPr>
      <w:r>
        <w:t>Per Class Test Accuracy:</w:t>
      </w:r>
    </w:p>
    <w:p w14:paraId="491AA752" w14:textId="77777777" w:rsidR="00796ED2" w:rsidRDefault="00796ED2" w:rsidP="00796ED2">
      <w:pPr>
        <w:pStyle w:val="Code"/>
      </w:pPr>
      <w:r>
        <w:t>Test accuracy of airplane    :</w:t>
      </w:r>
      <w:r>
        <w:tab/>
        <w:t>71.50% (715/1000)</w:t>
      </w:r>
    </w:p>
    <w:p w14:paraId="1E91CF4E" w14:textId="77777777" w:rsidR="00796ED2" w:rsidRDefault="00796ED2" w:rsidP="00796ED2">
      <w:pPr>
        <w:pStyle w:val="Code"/>
      </w:pPr>
      <w:r>
        <w:t>Test accuracy of automobile  :</w:t>
      </w:r>
      <w:r>
        <w:tab/>
        <w:t>83.40% (834/1000)</w:t>
      </w:r>
    </w:p>
    <w:p w14:paraId="5ACAA6FF" w14:textId="77777777" w:rsidR="00796ED2" w:rsidRDefault="00796ED2" w:rsidP="00796ED2">
      <w:pPr>
        <w:pStyle w:val="Code"/>
      </w:pPr>
      <w:r>
        <w:t>Test accuracy of bird        :</w:t>
      </w:r>
      <w:r>
        <w:tab/>
        <w:t>62.40% (624/1000)</w:t>
      </w:r>
    </w:p>
    <w:p w14:paraId="2B755F4D" w14:textId="77777777" w:rsidR="00796ED2" w:rsidRDefault="00796ED2" w:rsidP="00796ED2">
      <w:pPr>
        <w:pStyle w:val="Code"/>
      </w:pPr>
      <w:r>
        <w:t>Test accuracy of cat         :</w:t>
      </w:r>
      <w:r>
        <w:tab/>
        <w:t>48.10% (481/1000)</w:t>
      </w:r>
    </w:p>
    <w:p w14:paraId="50D5DE92" w14:textId="77777777" w:rsidR="00796ED2" w:rsidRDefault="00796ED2" w:rsidP="00796ED2">
      <w:pPr>
        <w:pStyle w:val="Code"/>
      </w:pPr>
      <w:r>
        <w:t>Test accuracy of deer        :</w:t>
      </w:r>
      <w:r>
        <w:tab/>
        <w:t>60.30% (603/1000)</w:t>
      </w:r>
    </w:p>
    <w:p w14:paraId="37C85976" w14:textId="77777777" w:rsidR="00796ED2" w:rsidRDefault="00796ED2" w:rsidP="00796ED2">
      <w:pPr>
        <w:pStyle w:val="Code"/>
      </w:pPr>
      <w:r>
        <w:t>Test accuracy of dog         :</w:t>
      </w:r>
      <w:r>
        <w:tab/>
        <w:t>69.40% (694/1000)</w:t>
      </w:r>
    </w:p>
    <w:p w14:paraId="1C1CD637" w14:textId="77777777" w:rsidR="00796ED2" w:rsidRDefault="00796ED2" w:rsidP="00796ED2">
      <w:pPr>
        <w:pStyle w:val="Code"/>
      </w:pPr>
      <w:r>
        <w:t>Test accuracy of frog        :</w:t>
      </w:r>
      <w:r>
        <w:tab/>
        <w:t>76.40% (764/1000)</w:t>
      </w:r>
    </w:p>
    <w:p w14:paraId="1952C75C" w14:textId="77777777" w:rsidR="00796ED2" w:rsidRDefault="00796ED2" w:rsidP="00796ED2">
      <w:pPr>
        <w:pStyle w:val="Code"/>
      </w:pPr>
      <w:r>
        <w:t>Test accuracy of horse       :</w:t>
      </w:r>
      <w:r>
        <w:tab/>
        <w:t>69.20% (692/1000)</w:t>
      </w:r>
    </w:p>
    <w:p w14:paraId="17B6E3EC" w14:textId="77777777" w:rsidR="00796ED2" w:rsidRDefault="00796ED2" w:rsidP="00796ED2">
      <w:pPr>
        <w:pStyle w:val="Code"/>
      </w:pPr>
      <w:r>
        <w:t>Test accuracy of ship        :</w:t>
      </w:r>
      <w:r>
        <w:tab/>
        <w:t>80.00% (800/1000)</w:t>
      </w:r>
    </w:p>
    <w:p w14:paraId="0EB9B788" w14:textId="5E52A3DB" w:rsidR="00796ED2" w:rsidRDefault="00796ED2" w:rsidP="00796ED2">
      <w:pPr>
        <w:pStyle w:val="Code"/>
      </w:pPr>
      <w:r>
        <w:t>Test accuracy of truck       :</w:t>
      </w:r>
      <w:r>
        <w:tab/>
        <w:t>70.90% (709/1000)</w:t>
      </w:r>
    </w:p>
    <w:p w14:paraId="6B0CA1D3" w14:textId="77777777" w:rsidR="00796ED2" w:rsidRDefault="00796ED2" w:rsidP="00796ED2"/>
    <w:p w14:paraId="5EA907C6" w14:textId="77777777" w:rsidR="00796ED2" w:rsidRDefault="00796ED2" w:rsidP="00796ED2"/>
    <w:p w14:paraId="159C14F8" w14:textId="77777777" w:rsidR="00796ED2" w:rsidRDefault="00796ED2" w:rsidP="00796ED2"/>
    <w:p w14:paraId="1FDD2000" w14:textId="77777777" w:rsidR="00796ED2" w:rsidRDefault="00796ED2" w:rsidP="00796ED2"/>
    <w:p w14:paraId="0121526E" w14:textId="77777777" w:rsidR="00796ED2" w:rsidRDefault="00796ED2" w:rsidP="00796ED2"/>
    <w:p w14:paraId="766402CD" w14:textId="77777777" w:rsidR="00796ED2" w:rsidRDefault="00796ED2" w:rsidP="00796ED2"/>
    <w:p w14:paraId="75CC5F31" w14:textId="13CB9868" w:rsidR="00796ED2" w:rsidRDefault="00796ED2" w:rsidP="00796ED2">
      <w:pPr>
        <w:spacing w:line="240" w:lineRule="auto"/>
      </w:pPr>
    </w:p>
    <w:p w14:paraId="04A294BE" w14:textId="6C30F105" w:rsidR="00796ED2" w:rsidRDefault="00796ED2" w:rsidP="00796ED2">
      <w:pPr>
        <w:spacing w:line="240" w:lineRule="auto"/>
      </w:pPr>
    </w:p>
    <w:p w14:paraId="2C9B4F45" w14:textId="77777777" w:rsidR="00796ED2" w:rsidRDefault="00796ED2" w:rsidP="00796ED2">
      <w:pPr>
        <w:spacing w:line="240" w:lineRule="auto"/>
      </w:pPr>
    </w:p>
    <w:p w14:paraId="3C6CD5C2" w14:textId="77777777" w:rsidR="00796ED2" w:rsidRDefault="00796ED2" w:rsidP="00796ED2">
      <w:pPr>
        <w:spacing w:line="240" w:lineRule="auto"/>
      </w:pPr>
      <w:r>
        <w:lastRenderedPageBreak/>
        <w:t>Per Class Precision &amp; Recall &amp; F1-Score o Train set:</w:t>
      </w:r>
    </w:p>
    <w:p w14:paraId="11B874AD" w14:textId="77777777" w:rsidR="00796ED2" w:rsidRDefault="00796ED2" w:rsidP="00796ED2">
      <w:pPr>
        <w:spacing w:line="240" w:lineRule="auto"/>
        <w:rPr>
          <w:rFonts w:ascii="Fira Code" w:hAnsi="Fira Code"/>
          <w:lang w:bidi="fa-IR"/>
          <w14:ligatures w14:val="all"/>
        </w:rPr>
      </w:pPr>
      <w:r>
        <w:t>Overall Precision &amp; Recall &amp; F1-Score &amp; Accuracy over Train set:</w:t>
      </w:r>
    </w:p>
    <w:p w14:paraId="44A04714" w14:textId="77777777" w:rsidR="00796ED2" w:rsidRDefault="00796ED2" w:rsidP="00796ED2">
      <w:pPr>
        <w:pStyle w:val="Code"/>
      </w:pPr>
      <w:r>
        <w:t>[Train]:</w:t>
      </w:r>
    </w:p>
    <w:p w14:paraId="53D3A022" w14:textId="77777777" w:rsidR="00796ED2" w:rsidRDefault="00796ED2" w:rsidP="00796ED2">
      <w:pPr>
        <w:pStyle w:val="Code"/>
      </w:pPr>
      <w:r>
        <w:t xml:space="preserve">              precision    recall  f1-score   support</w:t>
      </w:r>
    </w:p>
    <w:p w14:paraId="78B31855" w14:textId="77777777" w:rsidR="00796ED2" w:rsidRDefault="00796ED2" w:rsidP="00796ED2">
      <w:pPr>
        <w:pStyle w:val="Code"/>
      </w:pPr>
    </w:p>
    <w:p w14:paraId="09B968DF" w14:textId="77777777" w:rsidR="00796ED2" w:rsidRDefault="00796ED2" w:rsidP="00796ED2">
      <w:pPr>
        <w:pStyle w:val="Code"/>
      </w:pPr>
      <w:r>
        <w:t xml:space="preserve">           0       0.80      0.76      0.78      5000</w:t>
      </w:r>
    </w:p>
    <w:p w14:paraId="28F8ED62" w14:textId="77777777" w:rsidR="00796ED2" w:rsidRDefault="00796ED2" w:rsidP="00796ED2">
      <w:pPr>
        <w:pStyle w:val="Code"/>
      </w:pPr>
      <w:r>
        <w:t xml:space="preserve">           1       0.76      0.86      0.81      5000</w:t>
      </w:r>
    </w:p>
    <w:p w14:paraId="70B78F2E" w14:textId="77777777" w:rsidR="00796ED2" w:rsidRDefault="00796ED2" w:rsidP="00796ED2">
      <w:pPr>
        <w:pStyle w:val="Code"/>
      </w:pPr>
      <w:r>
        <w:t xml:space="preserve">           2       0.68      0.69      0.69      5000</w:t>
      </w:r>
    </w:p>
    <w:p w14:paraId="4CFCDBF5" w14:textId="77777777" w:rsidR="00796ED2" w:rsidRDefault="00796ED2" w:rsidP="00796ED2">
      <w:pPr>
        <w:pStyle w:val="Code"/>
      </w:pPr>
      <w:r>
        <w:t xml:space="preserve">           3       0.66      0.58      0.62      5000</w:t>
      </w:r>
    </w:p>
    <w:p w14:paraId="1B8F36C6" w14:textId="77777777" w:rsidR="00796ED2" w:rsidRDefault="00796ED2" w:rsidP="00796ED2">
      <w:pPr>
        <w:pStyle w:val="Code"/>
      </w:pPr>
      <w:r>
        <w:t xml:space="preserve">           4       0.72      0.64      0.68      5000</w:t>
      </w:r>
    </w:p>
    <w:p w14:paraId="60350B91" w14:textId="77777777" w:rsidR="00796ED2" w:rsidRDefault="00796ED2" w:rsidP="00796ED2">
      <w:pPr>
        <w:pStyle w:val="Code"/>
      </w:pPr>
      <w:r>
        <w:t xml:space="preserve">           5       0.66      0.72      0.69      5000</w:t>
      </w:r>
    </w:p>
    <w:p w14:paraId="6E099802" w14:textId="77777777" w:rsidR="00796ED2" w:rsidRDefault="00796ED2" w:rsidP="00796ED2">
      <w:pPr>
        <w:pStyle w:val="Code"/>
      </w:pPr>
      <w:r>
        <w:t xml:space="preserve">           6       0.74      0.83      0.78      5000</w:t>
      </w:r>
    </w:p>
    <w:p w14:paraId="011978DF" w14:textId="77777777" w:rsidR="00796ED2" w:rsidRDefault="00796ED2" w:rsidP="00796ED2">
      <w:pPr>
        <w:pStyle w:val="Code"/>
      </w:pPr>
      <w:r>
        <w:t xml:space="preserve">           7       0.77      0.74      0.75      5000</w:t>
      </w:r>
    </w:p>
    <w:p w14:paraId="493EA51B" w14:textId="77777777" w:rsidR="00796ED2" w:rsidRDefault="00796ED2" w:rsidP="00796ED2">
      <w:pPr>
        <w:pStyle w:val="Code"/>
      </w:pPr>
      <w:r>
        <w:t xml:space="preserve">           8       0.79      0.85      0.82      5000</w:t>
      </w:r>
    </w:p>
    <w:p w14:paraId="0350C917" w14:textId="77777777" w:rsidR="00796ED2" w:rsidRDefault="00796ED2" w:rsidP="00796ED2">
      <w:pPr>
        <w:pStyle w:val="Code"/>
      </w:pPr>
      <w:r>
        <w:t xml:space="preserve">           9       0.83      0.74      0.78      5000</w:t>
      </w:r>
    </w:p>
    <w:p w14:paraId="4D3F32D9" w14:textId="77777777" w:rsidR="00796ED2" w:rsidRDefault="00796ED2" w:rsidP="00796ED2">
      <w:pPr>
        <w:pStyle w:val="Code"/>
      </w:pPr>
    </w:p>
    <w:p w14:paraId="0C8E9138" w14:textId="77777777" w:rsidR="00796ED2" w:rsidRDefault="00796ED2" w:rsidP="00796ED2">
      <w:pPr>
        <w:pStyle w:val="Code"/>
      </w:pPr>
      <w:r>
        <w:t xml:space="preserve">    accuracy                           0.74     50000</w:t>
      </w:r>
    </w:p>
    <w:p w14:paraId="5465C86A" w14:textId="77777777" w:rsidR="00796ED2" w:rsidRDefault="00796ED2" w:rsidP="00796ED2">
      <w:pPr>
        <w:pStyle w:val="Code"/>
      </w:pPr>
      <w:r>
        <w:t xml:space="preserve">   macro avg       0.74      0.74      0.74     50000</w:t>
      </w:r>
    </w:p>
    <w:p w14:paraId="56B77D11" w14:textId="5FC677C0" w:rsidR="00796ED2" w:rsidRDefault="00796ED2" w:rsidP="00796ED2">
      <w:pPr>
        <w:pStyle w:val="Code"/>
      </w:pPr>
      <w:r>
        <w:t>weighted avg       0.74      0.74      0.74     50000</w:t>
      </w:r>
    </w:p>
    <w:p w14:paraId="2FA6B00B" w14:textId="6C60C020" w:rsidR="00796ED2" w:rsidRPr="00796ED2" w:rsidRDefault="00796ED2" w:rsidP="00796ED2">
      <w:pPr>
        <w:spacing w:line="240" w:lineRule="auto"/>
        <w:rPr>
          <w:rFonts w:ascii="Fira Code" w:hAnsi="Fira Code"/>
          <w:lang w:bidi="fa-IR"/>
          <w14:ligatures w14:val="all"/>
        </w:rPr>
      </w:pPr>
      <w:r>
        <w:t>Per Class Precision &amp; Recall &amp; F1-Score over Test set:</w:t>
      </w:r>
    </w:p>
    <w:p w14:paraId="4CE9D168" w14:textId="2916A693" w:rsidR="00796ED2" w:rsidRDefault="00796ED2" w:rsidP="00796ED2">
      <w:pPr>
        <w:spacing w:line="240" w:lineRule="auto"/>
        <w:rPr>
          <w:rFonts w:ascii="Fira Code" w:hAnsi="Fira Code"/>
          <w:lang w:bidi="fa-IR"/>
          <w14:ligatures w14:val="all"/>
        </w:rPr>
      </w:pPr>
      <w:r>
        <w:t>Overall Precision &amp; Recall &amp; F1-Score &amp; Accuracy over Test set:</w:t>
      </w:r>
    </w:p>
    <w:p w14:paraId="32B8D6C8" w14:textId="77777777" w:rsidR="00796ED2" w:rsidRDefault="00796ED2" w:rsidP="00796ED2">
      <w:pPr>
        <w:pStyle w:val="Code"/>
      </w:pPr>
      <w:r>
        <w:t>[Test]:</w:t>
      </w:r>
    </w:p>
    <w:p w14:paraId="78148A7F" w14:textId="77777777" w:rsidR="00796ED2" w:rsidRDefault="00796ED2" w:rsidP="00796ED2">
      <w:pPr>
        <w:pStyle w:val="Code"/>
      </w:pPr>
      <w:r>
        <w:t xml:space="preserve">              precision    recall  f1-score   support</w:t>
      </w:r>
    </w:p>
    <w:p w14:paraId="47123428" w14:textId="77777777" w:rsidR="00796ED2" w:rsidRDefault="00796ED2" w:rsidP="00796ED2">
      <w:pPr>
        <w:pStyle w:val="Code"/>
      </w:pPr>
    </w:p>
    <w:p w14:paraId="2067AC7D" w14:textId="77777777" w:rsidR="00796ED2" w:rsidRDefault="00796ED2" w:rsidP="00796ED2">
      <w:pPr>
        <w:pStyle w:val="Code"/>
      </w:pPr>
      <w:r>
        <w:t xml:space="preserve">           0       0.77      0.71      0.74      1000</w:t>
      </w:r>
    </w:p>
    <w:p w14:paraId="4450F59A" w14:textId="77777777" w:rsidR="00796ED2" w:rsidRDefault="00796ED2" w:rsidP="00796ED2">
      <w:pPr>
        <w:pStyle w:val="Code"/>
      </w:pPr>
      <w:r>
        <w:t xml:space="preserve">           1       0.73      0.83      0.78      1000</w:t>
      </w:r>
    </w:p>
    <w:p w14:paraId="70EAE5A4" w14:textId="77777777" w:rsidR="00796ED2" w:rsidRDefault="00796ED2" w:rsidP="00796ED2">
      <w:pPr>
        <w:pStyle w:val="Code"/>
      </w:pPr>
      <w:r>
        <w:t xml:space="preserve">           2       0.60      0.62      0.61      1000</w:t>
      </w:r>
    </w:p>
    <w:p w14:paraId="7E78B677" w14:textId="77777777" w:rsidR="00796ED2" w:rsidRDefault="00796ED2" w:rsidP="00796ED2">
      <w:pPr>
        <w:pStyle w:val="Code"/>
      </w:pPr>
      <w:r>
        <w:t xml:space="preserve">           3       0.58      0.48      0.52      1000</w:t>
      </w:r>
    </w:p>
    <w:p w14:paraId="77FCF707" w14:textId="77777777" w:rsidR="00796ED2" w:rsidRDefault="00796ED2" w:rsidP="00796ED2">
      <w:pPr>
        <w:pStyle w:val="Code"/>
      </w:pPr>
      <w:r>
        <w:t xml:space="preserve">           4       0.67      0.60      0.63      1000</w:t>
      </w:r>
    </w:p>
    <w:p w14:paraId="3E9DB4DD" w14:textId="77777777" w:rsidR="00796ED2" w:rsidRDefault="00796ED2" w:rsidP="00796ED2">
      <w:pPr>
        <w:pStyle w:val="Code"/>
      </w:pPr>
      <w:r>
        <w:t xml:space="preserve">           5       0.63      0.69      0.66      1000</w:t>
      </w:r>
    </w:p>
    <w:p w14:paraId="43305CB9" w14:textId="77777777" w:rsidR="00796ED2" w:rsidRDefault="00796ED2" w:rsidP="00796ED2">
      <w:pPr>
        <w:pStyle w:val="Code"/>
      </w:pPr>
      <w:r>
        <w:t xml:space="preserve">           6       0.68      0.76      0.72      1000</w:t>
      </w:r>
    </w:p>
    <w:p w14:paraId="31620843" w14:textId="77777777" w:rsidR="00796ED2" w:rsidRDefault="00796ED2" w:rsidP="00796ED2">
      <w:pPr>
        <w:pStyle w:val="Code"/>
      </w:pPr>
      <w:r>
        <w:t xml:space="preserve">           7       0.75      0.69      0.72      1000</w:t>
      </w:r>
    </w:p>
    <w:p w14:paraId="18E3D120" w14:textId="77777777" w:rsidR="00796ED2" w:rsidRDefault="00796ED2" w:rsidP="00796ED2">
      <w:pPr>
        <w:pStyle w:val="Code"/>
      </w:pPr>
      <w:r>
        <w:t xml:space="preserve">           8       0.73      0.80      0.76      1000</w:t>
      </w:r>
    </w:p>
    <w:p w14:paraId="76DA89D8" w14:textId="77777777" w:rsidR="00796ED2" w:rsidRDefault="00796ED2" w:rsidP="00796ED2">
      <w:pPr>
        <w:pStyle w:val="Code"/>
      </w:pPr>
      <w:r>
        <w:t xml:space="preserve">           9       0.79      0.71      0.75      1000</w:t>
      </w:r>
    </w:p>
    <w:p w14:paraId="38E71FC7" w14:textId="77777777" w:rsidR="00796ED2" w:rsidRDefault="00796ED2" w:rsidP="00796ED2">
      <w:pPr>
        <w:pStyle w:val="Code"/>
      </w:pPr>
    </w:p>
    <w:p w14:paraId="15BAD5F6" w14:textId="77777777" w:rsidR="00796ED2" w:rsidRDefault="00796ED2" w:rsidP="00796ED2">
      <w:pPr>
        <w:pStyle w:val="Code"/>
      </w:pPr>
      <w:r>
        <w:t xml:space="preserve">    accuracy                           0.69     10000</w:t>
      </w:r>
    </w:p>
    <w:p w14:paraId="3BAEE87A" w14:textId="77777777" w:rsidR="00796ED2" w:rsidRDefault="00796ED2" w:rsidP="00796ED2">
      <w:pPr>
        <w:pStyle w:val="Code"/>
      </w:pPr>
      <w:r>
        <w:t xml:space="preserve">   macro avg       0.69      0.69      0.69     10000</w:t>
      </w:r>
    </w:p>
    <w:p w14:paraId="65011670" w14:textId="40196D4F" w:rsidR="00796ED2" w:rsidRDefault="00796ED2" w:rsidP="00796ED2">
      <w:pPr>
        <w:pStyle w:val="Code"/>
      </w:pPr>
      <w:r>
        <w:t>weighted avg       0.69      0.69      0.69     10000</w:t>
      </w:r>
    </w:p>
    <w:p w14:paraId="6E85D2C0" w14:textId="7F092D17" w:rsidR="00796ED2" w:rsidRDefault="00796ED2" w:rsidP="00796ED2">
      <w:pPr>
        <w:pStyle w:val="Heading3"/>
        <w:numPr>
          <w:ilvl w:val="0"/>
          <w:numId w:val="24"/>
        </w:numPr>
      </w:pPr>
      <w:bookmarkStart w:id="8" w:name="_Toc123321583"/>
      <w:r>
        <w:lastRenderedPageBreak/>
        <w:t>Part 6.3 (VGG16 – Last 5 Layers)</w:t>
      </w:r>
      <w:bookmarkEnd w:id="8"/>
    </w:p>
    <w:p w14:paraId="1EF2F402" w14:textId="450D7FBA" w:rsidR="00796ED2" w:rsidRDefault="00796ED2" w:rsidP="00796ED2">
      <w:r>
        <w:t xml:space="preserve">Training Script: </w:t>
      </w:r>
      <w:hyperlink r:id="rId141" w:history="1">
        <w:r w:rsidRPr="00C50470">
          <w:rPr>
            <w:rStyle w:val="Hyperlink"/>
          </w:rPr>
          <w:t>&lt;cifar10-</w:t>
        </w:r>
        <w:r>
          <w:rPr>
            <w:rStyle w:val="Hyperlink"/>
          </w:rPr>
          <w:t>vgg16-last5</w:t>
        </w:r>
        <w:r w:rsidRPr="00C50470">
          <w:rPr>
            <w:rStyle w:val="Hyperlink"/>
          </w:rPr>
          <w:t>.ipynb&gt;</w:t>
        </w:r>
      </w:hyperlink>
    </w:p>
    <w:p w14:paraId="6987A5B3" w14:textId="5C820C4B" w:rsidR="00796ED2" w:rsidRDefault="00796ED2" w:rsidP="00796ED2">
      <w:r>
        <w:t xml:space="preserve">Result Script: </w:t>
      </w:r>
      <w:hyperlink r:id="rId142" w:history="1">
        <w:r w:rsidRPr="00C50470">
          <w:rPr>
            <w:rStyle w:val="Hyperlink"/>
          </w:rPr>
          <w:t>&lt;results-</w:t>
        </w:r>
        <w:r>
          <w:rPr>
            <w:rStyle w:val="Hyperlink"/>
          </w:rPr>
          <w:t>vgg16-last5</w:t>
        </w:r>
        <w:r w:rsidRPr="00C50470">
          <w:rPr>
            <w:rStyle w:val="Hyperlink"/>
          </w:rPr>
          <w:t>.ipynb&gt;</w:t>
        </w:r>
      </w:hyperlink>
    </w:p>
    <w:p w14:paraId="13ECADFB" w14:textId="77777777" w:rsidR="00796ED2" w:rsidRDefault="00796ED2" w:rsidP="00796ED2">
      <w:r>
        <w:t>Architecture:</w:t>
      </w:r>
    </w:p>
    <w:p w14:paraId="79DB2383" w14:textId="77777777" w:rsidR="00796ED2" w:rsidRDefault="00796ED2" w:rsidP="00796ED2">
      <w:pPr>
        <w:jc w:val="center"/>
      </w:pPr>
      <w:r>
        <w:rPr>
          <w:noProof/>
        </w:rPr>
        <w:drawing>
          <wp:inline distT="0" distB="0" distL="0" distR="0" wp14:anchorId="0B4AFC1B" wp14:editId="56B64A9C">
            <wp:extent cx="5486400" cy="1524635"/>
            <wp:effectExtent l="0" t="0" r="0" b="0"/>
            <wp:docPr id="134" name="Picture 134" descr="VGG16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architectur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1524635"/>
                    </a:xfrm>
                    <a:prstGeom prst="rect">
                      <a:avLst/>
                    </a:prstGeom>
                    <a:noFill/>
                    <a:ln>
                      <a:noFill/>
                    </a:ln>
                  </pic:spPr>
                </pic:pic>
              </a:graphicData>
            </a:graphic>
          </wp:inline>
        </w:drawing>
      </w:r>
    </w:p>
    <w:p w14:paraId="66EE54AB" w14:textId="77777777" w:rsidR="00796ED2" w:rsidRDefault="00796ED2" w:rsidP="00796ED2">
      <w:pPr>
        <w:jc w:val="center"/>
      </w:pPr>
    </w:p>
    <w:p w14:paraId="60331C87" w14:textId="77777777" w:rsidR="00796ED2" w:rsidRDefault="00796ED2" w:rsidP="00796ED2">
      <w:pPr>
        <w:jc w:val="center"/>
      </w:pPr>
    </w:p>
    <w:p w14:paraId="23DA6347" w14:textId="77777777" w:rsidR="00796ED2" w:rsidRDefault="00796ED2" w:rsidP="00796ED2">
      <w:pPr>
        <w:jc w:val="center"/>
      </w:pPr>
    </w:p>
    <w:p w14:paraId="0C1F546B" w14:textId="77777777" w:rsidR="00796ED2" w:rsidRDefault="00796ED2" w:rsidP="00796ED2">
      <w:pPr>
        <w:jc w:val="center"/>
      </w:pPr>
    </w:p>
    <w:p w14:paraId="28F63423" w14:textId="77777777" w:rsidR="00796ED2" w:rsidRDefault="00796ED2" w:rsidP="00796ED2">
      <w:pPr>
        <w:jc w:val="center"/>
      </w:pPr>
    </w:p>
    <w:p w14:paraId="083ADD16" w14:textId="77777777" w:rsidR="00796ED2" w:rsidRDefault="00796ED2" w:rsidP="00796ED2">
      <w:pPr>
        <w:jc w:val="center"/>
      </w:pPr>
    </w:p>
    <w:p w14:paraId="55405B93" w14:textId="77777777" w:rsidR="00796ED2" w:rsidRDefault="00796ED2" w:rsidP="00796ED2">
      <w:pPr>
        <w:jc w:val="center"/>
      </w:pPr>
    </w:p>
    <w:p w14:paraId="2105F44A" w14:textId="77777777" w:rsidR="00796ED2" w:rsidRDefault="00796ED2" w:rsidP="00796ED2">
      <w:pPr>
        <w:jc w:val="center"/>
      </w:pPr>
    </w:p>
    <w:p w14:paraId="7C798535" w14:textId="77777777" w:rsidR="00796ED2" w:rsidRDefault="00796ED2" w:rsidP="00796ED2">
      <w:pPr>
        <w:jc w:val="center"/>
      </w:pPr>
    </w:p>
    <w:p w14:paraId="5CF849A6" w14:textId="77777777" w:rsidR="00796ED2" w:rsidRDefault="00796ED2" w:rsidP="00796ED2">
      <w:pPr>
        <w:jc w:val="center"/>
      </w:pPr>
    </w:p>
    <w:p w14:paraId="3C2E47D6" w14:textId="77777777" w:rsidR="00796ED2" w:rsidRDefault="00796ED2" w:rsidP="00796ED2">
      <w:pPr>
        <w:jc w:val="center"/>
      </w:pPr>
    </w:p>
    <w:p w14:paraId="5686B11C" w14:textId="77777777" w:rsidR="00796ED2" w:rsidRDefault="00796ED2" w:rsidP="00796ED2">
      <w:pPr>
        <w:jc w:val="center"/>
      </w:pPr>
    </w:p>
    <w:p w14:paraId="08456D3F" w14:textId="77777777" w:rsidR="00796ED2" w:rsidRDefault="00796ED2" w:rsidP="00796ED2">
      <w:pPr>
        <w:jc w:val="center"/>
      </w:pPr>
    </w:p>
    <w:p w14:paraId="6A7CB6D7" w14:textId="77777777" w:rsidR="00796ED2" w:rsidRDefault="00796ED2" w:rsidP="00796ED2">
      <w:pPr>
        <w:jc w:val="center"/>
      </w:pPr>
    </w:p>
    <w:p w14:paraId="4D7F55B5" w14:textId="77777777" w:rsidR="00796ED2" w:rsidRDefault="00796ED2" w:rsidP="00796ED2">
      <w:r>
        <w:lastRenderedPageBreak/>
        <w:t>Some Sample Predictions:</w:t>
      </w:r>
    </w:p>
    <w:p w14:paraId="2907E768" w14:textId="741BA456" w:rsidR="00796ED2" w:rsidRDefault="00796ED2" w:rsidP="00796ED2">
      <w:r w:rsidRPr="00796ED2">
        <w:rPr>
          <w:noProof/>
        </w:rPr>
        <w:drawing>
          <wp:inline distT="0" distB="0" distL="0" distR="0" wp14:anchorId="637C5E6B" wp14:editId="21B403BB">
            <wp:extent cx="5486400" cy="45256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86400" cy="4525645"/>
                    </a:xfrm>
                    <a:prstGeom prst="rect">
                      <a:avLst/>
                    </a:prstGeom>
                  </pic:spPr>
                </pic:pic>
              </a:graphicData>
            </a:graphic>
          </wp:inline>
        </w:drawing>
      </w:r>
    </w:p>
    <w:p w14:paraId="2F4554C7" w14:textId="77777777" w:rsidR="00796ED2" w:rsidRDefault="00796ED2" w:rsidP="00796ED2">
      <w:r>
        <w:t>Confusion Matrix:</w:t>
      </w:r>
    </w:p>
    <w:p w14:paraId="11D22186" w14:textId="0E01FC56" w:rsidR="00796ED2" w:rsidRDefault="000F496B" w:rsidP="00796ED2">
      <w:r w:rsidRPr="000F496B">
        <w:rPr>
          <w:noProof/>
        </w:rPr>
        <w:drawing>
          <wp:inline distT="0" distB="0" distL="0" distR="0" wp14:anchorId="7D3A1839" wp14:editId="7059BB09">
            <wp:extent cx="5486400" cy="2417445"/>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86400" cy="2417445"/>
                    </a:xfrm>
                    <a:prstGeom prst="rect">
                      <a:avLst/>
                    </a:prstGeom>
                  </pic:spPr>
                </pic:pic>
              </a:graphicData>
            </a:graphic>
          </wp:inline>
        </w:drawing>
      </w:r>
    </w:p>
    <w:p w14:paraId="56A58146" w14:textId="0A368555" w:rsidR="00796ED2" w:rsidRDefault="00796ED2" w:rsidP="000F496B">
      <w:pPr>
        <w:rPr>
          <w:rFonts w:ascii="Fira Code" w:hAnsi="Fira Code"/>
          <w:lang w:bidi="fa-IR"/>
          <w14:ligatures w14:val="all"/>
        </w:rPr>
      </w:pPr>
      <w:r>
        <w:lastRenderedPageBreak/>
        <w:t>Per Class Train Accuracy:</w:t>
      </w:r>
    </w:p>
    <w:p w14:paraId="6009DAAE" w14:textId="77777777" w:rsidR="000F496B" w:rsidRDefault="000F496B" w:rsidP="000F496B">
      <w:pPr>
        <w:pStyle w:val="Code"/>
      </w:pPr>
      <w:r>
        <w:t>Train accuracy of airplane    :</w:t>
      </w:r>
      <w:r>
        <w:tab/>
        <w:t>85.02% (4251/5000)</w:t>
      </w:r>
    </w:p>
    <w:p w14:paraId="75172C4F" w14:textId="77777777" w:rsidR="000F496B" w:rsidRDefault="000F496B" w:rsidP="000F496B">
      <w:pPr>
        <w:pStyle w:val="Code"/>
      </w:pPr>
      <w:r>
        <w:t>Train accuracy of automobile  :</w:t>
      </w:r>
      <w:r>
        <w:tab/>
        <w:t>94.84% (4742/5000)</w:t>
      </w:r>
    </w:p>
    <w:p w14:paraId="150BD082" w14:textId="77777777" w:rsidR="000F496B" w:rsidRDefault="000F496B" w:rsidP="000F496B">
      <w:pPr>
        <w:pStyle w:val="Code"/>
      </w:pPr>
      <w:r>
        <w:t>Train accuracy of bird        :</w:t>
      </w:r>
      <w:r>
        <w:tab/>
        <w:t>84.00% (4200/5000)</w:t>
      </w:r>
    </w:p>
    <w:p w14:paraId="014ABDCF" w14:textId="77777777" w:rsidR="000F496B" w:rsidRDefault="000F496B" w:rsidP="000F496B">
      <w:pPr>
        <w:pStyle w:val="Code"/>
      </w:pPr>
      <w:r>
        <w:t>Train accuracy of cat         :</w:t>
      </w:r>
      <w:r>
        <w:tab/>
        <w:t>70.96% (3548/5000)</w:t>
      </w:r>
    </w:p>
    <w:p w14:paraId="2B60529E" w14:textId="77777777" w:rsidR="000F496B" w:rsidRDefault="000F496B" w:rsidP="000F496B">
      <w:pPr>
        <w:pStyle w:val="Code"/>
      </w:pPr>
      <w:r>
        <w:t>Train accuracy of deer        :</w:t>
      </w:r>
      <w:r>
        <w:tab/>
        <w:t>82.08% (4104/5000)</w:t>
      </w:r>
    </w:p>
    <w:p w14:paraId="294E3584" w14:textId="77777777" w:rsidR="000F496B" w:rsidRDefault="000F496B" w:rsidP="000F496B">
      <w:pPr>
        <w:pStyle w:val="Code"/>
      </w:pPr>
      <w:r>
        <w:t>Train accuracy of dog         :</w:t>
      </w:r>
      <w:r>
        <w:tab/>
        <w:t>75.12% (3756/5000)</w:t>
      </w:r>
    </w:p>
    <w:p w14:paraId="3867DE2F" w14:textId="77777777" w:rsidR="000F496B" w:rsidRDefault="000F496B" w:rsidP="000F496B">
      <w:pPr>
        <w:pStyle w:val="Code"/>
      </w:pPr>
      <w:r>
        <w:t>Train accuracy of frog        :</w:t>
      </w:r>
      <w:r>
        <w:tab/>
        <w:t>92.42% (4621/5000)</w:t>
      </w:r>
    </w:p>
    <w:p w14:paraId="03C38F60" w14:textId="77777777" w:rsidR="000F496B" w:rsidRDefault="000F496B" w:rsidP="000F496B">
      <w:pPr>
        <w:pStyle w:val="Code"/>
      </w:pPr>
      <w:r>
        <w:t>Train accuracy of horse       :</w:t>
      </w:r>
      <w:r>
        <w:tab/>
        <w:t>88.82% (4441/5000)</w:t>
      </w:r>
    </w:p>
    <w:p w14:paraId="00600D07" w14:textId="77777777" w:rsidR="000F496B" w:rsidRDefault="000F496B" w:rsidP="000F496B">
      <w:pPr>
        <w:pStyle w:val="Code"/>
      </w:pPr>
      <w:r>
        <w:t>Train accuracy of ship        :</w:t>
      </w:r>
      <w:r>
        <w:tab/>
        <w:t>91.66% (4583/5000)</w:t>
      </w:r>
    </w:p>
    <w:p w14:paraId="68A5C313" w14:textId="7FE06D07" w:rsidR="000F496B" w:rsidRDefault="000F496B" w:rsidP="000F496B">
      <w:pPr>
        <w:pStyle w:val="Code"/>
      </w:pPr>
      <w:r>
        <w:t>Train accuracy of truck       :</w:t>
      </w:r>
      <w:r>
        <w:tab/>
        <w:t>85.12% (4256/5000)</w:t>
      </w:r>
    </w:p>
    <w:p w14:paraId="3C39D113" w14:textId="77777777" w:rsidR="000F496B" w:rsidRDefault="000F496B" w:rsidP="000F496B"/>
    <w:p w14:paraId="43A09D87" w14:textId="6BAF3965" w:rsidR="00796ED2" w:rsidRDefault="00796ED2" w:rsidP="000F496B">
      <w:pPr>
        <w:rPr>
          <w:rFonts w:ascii="Fira Code" w:hAnsi="Fira Code"/>
          <w:lang w:bidi="fa-IR"/>
          <w14:ligatures w14:val="all"/>
        </w:rPr>
      </w:pPr>
      <w:r>
        <w:t>Per Class Test Accuracy:</w:t>
      </w:r>
    </w:p>
    <w:p w14:paraId="751E83DC" w14:textId="77777777" w:rsidR="000F496B" w:rsidRDefault="000F496B" w:rsidP="000F496B">
      <w:pPr>
        <w:pStyle w:val="Code"/>
      </w:pPr>
      <w:r>
        <w:t>Test accuracy of airplane    :</w:t>
      </w:r>
      <w:r>
        <w:tab/>
        <w:t>79.00% (790/1000)</w:t>
      </w:r>
    </w:p>
    <w:p w14:paraId="2EB58FCD" w14:textId="77777777" w:rsidR="000F496B" w:rsidRDefault="000F496B" w:rsidP="000F496B">
      <w:pPr>
        <w:pStyle w:val="Code"/>
      </w:pPr>
      <w:r>
        <w:t>Test accuracy of automobile  :</w:t>
      </w:r>
      <w:r>
        <w:tab/>
        <w:t>92.10% (921/1000)</w:t>
      </w:r>
    </w:p>
    <w:p w14:paraId="065A6F23" w14:textId="77777777" w:rsidR="000F496B" w:rsidRDefault="000F496B" w:rsidP="000F496B">
      <w:pPr>
        <w:pStyle w:val="Code"/>
      </w:pPr>
      <w:r>
        <w:t>Test accuracy of bird        :</w:t>
      </w:r>
      <w:r>
        <w:tab/>
        <w:t>71.80% (718/1000)</w:t>
      </w:r>
    </w:p>
    <w:p w14:paraId="56664604" w14:textId="77777777" w:rsidR="000F496B" w:rsidRDefault="000F496B" w:rsidP="000F496B">
      <w:pPr>
        <w:pStyle w:val="Code"/>
      </w:pPr>
      <w:r>
        <w:t>Test accuracy of cat         :</w:t>
      </w:r>
      <w:r>
        <w:tab/>
        <w:t>59.80% (598/1000)</w:t>
      </w:r>
    </w:p>
    <w:p w14:paraId="2C98D90D" w14:textId="77777777" w:rsidR="000F496B" w:rsidRDefault="000F496B" w:rsidP="000F496B">
      <w:pPr>
        <w:pStyle w:val="Code"/>
      </w:pPr>
      <w:r>
        <w:t>Test accuracy of deer        :</w:t>
      </w:r>
      <w:r>
        <w:tab/>
        <w:t>75.30% (753/1000)</w:t>
      </w:r>
    </w:p>
    <w:p w14:paraId="7ECB9A24" w14:textId="77777777" w:rsidR="000F496B" w:rsidRDefault="000F496B" w:rsidP="000F496B">
      <w:pPr>
        <w:pStyle w:val="Code"/>
      </w:pPr>
      <w:r>
        <w:t>Test accuracy of dog         :</w:t>
      </w:r>
      <w:r>
        <w:tab/>
        <w:t>67.70% (677/1000)</w:t>
      </w:r>
    </w:p>
    <w:p w14:paraId="63E54FC9" w14:textId="77777777" w:rsidR="000F496B" w:rsidRDefault="000F496B" w:rsidP="000F496B">
      <w:pPr>
        <w:pStyle w:val="Code"/>
      </w:pPr>
      <w:r>
        <w:t>Test accuracy of frog        :</w:t>
      </w:r>
      <w:r>
        <w:tab/>
        <w:t>87.30% (873/1000)</w:t>
      </w:r>
    </w:p>
    <w:p w14:paraId="6F32C3D5" w14:textId="77777777" w:rsidR="000F496B" w:rsidRDefault="000F496B" w:rsidP="000F496B">
      <w:pPr>
        <w:pStyle w:val="Code"/>
      </w:pPr>
      <w:r>
        <w:t>Test accuracy of horse       :</w:t>
      </w:r>
      <w:r>
        <w:tab/>
        <w:t>83.10% (831/1000)</w:t>
      </w:r>
    </w:p>
    <w:p w14:paraId="098FBF37" w14:textId="77777777" w:rsidR="000F496B" w:rsidRDefault="000F496B" w:rsidP="000F496B">
      <w:pPr>
        <w:pStyle w:val="Code"/>
      </w:pPr>
      <w:r>
        <w:t>Test accuracy of ship        :</w:t>
      </w:r>
      <w:r>
        <w:tab/>
        <w:t>86.50% (865/1000)</w:t>
      </w:r>
    </w:p>
    <w:p w14:paraId="07030EF3" w14:textId="6AA745C5" w:rsidR="000F496B" w:rsidRDefault="000F496B" w:rsidP="000F496B">
      <w:pPr>
        <w:pStyle w:val="Code"/>
      </w:pPr>
      <w:r>
        <w:t>Test accuracy of truck       :</w:t>
      </w:r>
      <w:r>
        <w:tab/>
        <w:t>79.30% (793/1000)</w:t>
      </w:r>
    </w:p>
    <w:p w14:paraId="03C8266E" w14:textId="77777777" w:rsidR="00796ED2" w:rsidRDefault="00796ED2" w:rsidP="00796ED2"/>
    <w:p w14:paraId="3076EA08" w14:textId="77777777" w:rsidR="00796ED2" w:rsidRDefault="00796ED2" w:rsidP="00796ED2"/>
    <w:p w14:paraId="5CFD04DA" w14:textId="77777777" w:rsidR="00796ED2" w:rsidRDefault="00796ED2" w:rsidP="00796ED2"/>
    <w:p w14:paraId="71B01820" w14:textId="77777777" w:rsidR="00796ED2" w:rsidRDefault="00796ED2" w:rsidP="00796ED2"/>
    <w:p w14:paraId="0B9A8A46" w14:textId="77777777" w:rsidR="00796ED2" w:rsidRDefault="00796ED2" w:rsidP="00796ED2"/>
    <w:p w14:paraId="42B762A4" w14:textId="77777777" w:rsidR="00796ED2" w:rsidRDefault="00796ED2" w:rsidP="00796ED2">
      <w:pPr>
        <w:spacing w:line="240" w:lineRule="auto"/>
      </w:pPr>
    </w:p>
    <w:p w14:paraId="105004CC" w14:textId="1116A9A3" w:rsidR="00796ED2" w:rsidRDefault="00796ED2" w:rsidP="00796ED2">
      <w:pPr>
        <w:spacing w:line="240" w:lineRule="auto"/>
      </w:pPr>
    </w:p>
    <w:p w14:paraId="2D767CA0" w14:textId="77777777" w:rsidR="000F496B" w:rsidRDefault="000F496B" w:rsidP="00796ED2">
      <w:pPr>
        <w:spacing w:line="240" w:lineRule="auto"/>
      </w:pPr>
    </w:p>
    <w:p w14:paraId="68D4CA11" w14:textId="77777777" w:rsidR="00796ED2" w:rsidRDefault="00796ED2" w:rsidP="00796ED2">
      <w:pPr>
        <w:spacing w:line="240" w:lineRule="auto"/>
      </w:pPr>
    </w:p>
    <w:p w14:paraId="4658E4B6" w14:textId="77777777" w:rsidR="00796ED2" w:rsidRDefault="00796ED2" w:rsidP="00796ED2">
      <w:pPr>
        <w:spacing w:line="240" w:lineRule="auto"/>
      </w:pPr>
      <w:r>
        <w:lastRenderedPageBreak/>
        <w:t>Per Class Precision &amp; Recall &amp; F1-Score o Train set:</w:t>
      </w:r>
    </w:p>
    <w:p w14:paraId="3FC13786" w14:textId="77777777" w:rsidR="000F496B" w:rsidRDefault="00796ED2" w:rsidP="000F496B">
      <w:pPr>
        <w:spacing w:line="240" w:lineRule="auto"/>
        <w:rPr>
          <w:rFonts w:ascii="Fira Code" w:hAnsi="Fira Code"/>
          <w:lang w:bidi="fa-IR"/>
          <w14:ligatures w14:val="all"/>
        </w:rPr>
      </w:pPr>
      <w:r>
        <w:t>Overall Precision &amp; Recall &amp; F1-Score &amp; Accuracy over Train set:</w:t>
      </w:r>
    </w:p>
    <w:p w14:paraId="58400E60" w14:textId="77777777" w:rsidR="000F496B" w:rsidRDefault="000F496B" w:rsidP="000F496B">
      <w:pPr>
        <w:pStyle w:val="Code"/>
      </w:pPr>
      <w:r>
        <w:t>[Train]:</w:t>
      </w:r>
    </w:p>
    <w:p w14:paraId="2C745184" w14:textId="77777777" w:rsidR="000F496B" w:rsidRDefault="000F496B" w:rsidP="000F496B">
      <w:pPr>
        <w:pStyle w:val="Code"/>
      </w:pPr>
      <w:r>
        <w:t xml:space="preserve">              precision    recall  f1-score   support</w:t>
      </w:r>
    </w:p>
    <w:p w14:paraId="05680A3A" w14:textId="77777777" w:rsidR="000F496B" w:rsidRDefault="000F496B" w:rsidP="000F496B">
      <w:pPr>
        <w:pStyle w:val="Code"/>
      </w:pPr>
    </w:p>
    <w:p w14:paraId="035CFB50" w14:textId="77777777" w:rsidR="000F496B" w:rsidRDefault="000F496B" w:rsidP="000F496B">
      <w:pPr>
        <w:pStyle w:val="Code"/>
      </w:pPr>
      <w:r>
        <w:t xml:space="preserve">           0       0.89      0.85      0.87      5000</w:t>
      </w:r>
    </w:p>
    <w:p w14:paraId="2121CDEF" w14:textId="77777777" w:rsidR="000F496B" w:rsidRDefault="000F496B" w:rsidP="000F496B">
      <w:pPr>
        <w:pStyle w:val="Code"/>
      </w:pPr>
      <w:r>
        <w:t xml:space="preserve">           1       0.84      0.95      0.89      5000</w:t>
      </w:r>
    </w:p>
    <w:p w14:paraId="28E60133" w14:textId="77777777" w:rsidR="000F496B" w:rsidRDefault="000F496B" w:rsidP="000F496B">
      <w:pPr>
        <w:pStyle w:val="Code"/>
      </w:pPr>
      <w:r>
        <w:t xml:space="preserve">           2       0.82      0.84      0.83      5000</w:t>
      </w:r>
    </w:p>
    <w:p w14:paraId="1AC8BDEC" w14:textId="77777777" w:rsidR="000F496B" w:rsidRDefault="000F496B" w:rsidP="000F496B">
      <w:pPr>
        <w:pStyle w:val="Code"/>
      </w:pPr>
      <w:r>
        <w:t xml:space="preserve">           3       0.78      0.71      0.74      5000</w:t>
      </w:r>
    </w:p>
    <w:p w14:paraId="222AC9A6" w14:textId="77777777" w:rsidR="000F496B" w:rsidRDefault="000F496B" w:rsidP="000F496B">
      <w:pPr>
        <w:pStyle w:val="Code"/>
      </w:pPr>
      <w:r>
        <w:t xml:space="preserve">           4       0.83      0.82      0.82      5000</w:t>
      </w:r>
    </w:p>
    <w:p w14:paraId="5E86A0A5" w14:textId="77777777" w:rsidR="000F496B" w:rsidRDefault="000F496B" w:rsidP="000F496B">
      <w:pPr>
        <w:pStyle w:val="Code"/>
      </w:pPr>
      <w:r>
        <w:t xml:space="preserve">           5       0.83      0.75      0.79      5000</w:t>
      </w:r>
    </w:p>
    <w:p w14:paraId="6DCDD4BF" w14:textId="77777777" w:rsidR="000F496B" w:rsidRDefault="000F496B" w:rsidP="000F496B">
      <w:pPr>
        <w:pStyle w:val="Code"/>
      </w:pPr>
      <w:r>
        <w:t xml:space="preserve">           6       0.84      0.92      0.88      5000</w:t>
      </w:r>
    </w:p>
    <w:p w14:paraId="0C67986E" w14:textId="77777777" w:rsidR="000F496B" w:rsidRDefault="000F496B" w:rsidP="000F496B">
      <w:pPr>
        <w:pStyle w:val="Code"/>
      </w:pPr>
      <w:r>
        <w:t xml:space="preserve">           7       0.86      0.89      0.87      5000</w:t>
      </w:r>
    </w:p>
    <w:p w14:paraId="7D4F5CF1" w14:textId="77777777" w:rsidR="000F496B" w:rsidRDefault="000F496B" w:rsidP="000F496B">
      <w:pPr>
        <w:pStyle w:val="Code"/>
      </w:pPr>
      <w:r>
        <w:t xml:space="preserve">           8       0.90      0.92      0.91      5000</w:t>
      </w:r>
    </w:p>
    <w:p w14:paraId="68AD9776" w14:textId="77777777" w:rsidR="000F496B" w:rsidRDefault="000F496B" w:rsidP="000F496B">
      <w:pPr>
        <w:pStyle w:val="Code"/>
      </w:pPr>
      <w:r>
        <w:t xml:space="preserve">           9       0.91      0.85      0.88      5000</w:t>
      </w:r>
    </w:p>
    <w:p w14:paraId="66988B44" w14:textId="77777777" w:rsidR="000F496B" w:rsidRDefault="000F496B" w:rsidP="000F496B">
      <w:pPr>
        <w:pStyle w:val="Code"/>
      </w:pPr>
    </w:p>
    <w:p w14:paraId="0523A425" w14:textId="77777777" w:rsidR="000F496B" w:rsidRDefault="000F496B" w:rsidP="000F496B">
      <w:pPr>
        <w:pStyle w:val="Code"/>
      </w:pPr>
      <w:r>
        <w:t xml:space="preserve">    accuracy                           0.85     50000</w:t>
      </w:r>
    </w:p>
    <w:p w14:paraId="435CDD42" w14:textId="77777777" w:rsidR="000F496B" w:rsidRDefault="000F496B" w:rsidP="000F496B">
      <w:pPr>
        <w:pStyle w:val="Code"/>
      </w:pPr>
      <w:r>
        <w:t xml:space="preserve">   macro avg       0.85      0.85      0.85     50000</w:t>
      </w:r>
    </w:p>
    <w:p w14:paraId="153C1631" w14:textId="5CA10132" w:rsidR="000F496B" w:rsidRDefault="000F496B" w:rsidP="000F496B">
      <w:pPr>
        <w:pStyle w:val="Code"/>
      </w:pPr>
      <w:r>
        <w:t>weighted avg       0.85      0.85      0.85     50000</w:t>
      </w:r>
    </w:p>
    <w:p w14:paraId="4BF8D183" w14:textId="727BDF8D" w:rsidR="00796ED2" w:rsidRPr="00796ED2" w:rsidRDefault="00796ED2" w:rsidP="000F496B">
      <w:pPr>
        <w:spacing w:line="240" w:lineRule="auto"/>
        <w:rPr>
          <w:rFonts w:ascii="Fira Code" w:hAnsi="Fira Code"/>
          <w:lang w:bidi="fa-IR"/>
          <w14:ligatures w14:val="all"/>
        </w:rPr>
      </w:pPr>
      <w:r>
        <w:t>Per Class Precision &amp; Recall &amp; F1-Score over Test set:</w:t>
      </w:r>
    </w:p>
    <w:p w14:paraId="0556E301" w14:textId="082B7231" w:rsidR="004965ED" w:rsidRDefault="00796ED2" w:rsidP="000F496B">
      <w:pPr>
        <w:spacing w:line="240" w:lineRule="auto"/>
        <w:rPr>
          <w:rFonts w:ascii="Fira Code" w:hAnsi="Fira Code"/>
          <w:lang w:bidi="fa-IR"/>
          <w14:ligatures w14:val="all"/>
        </w:rPr>
      </w:pPr>
      <w:r>
        <w:t>Overall Precision &amp; Recall &amp; F1-Score &amp; Accuracy over Test set:</w:t>
      </w:r>
    </w:p>
    <w:p w14:paraId="3EB4A04A" w14:textId="77777777" w:rsidR="000F496B" w:rsidRDefault="000F496B" w:rsidP="000F496B">
      <w:pPr>
        <w:pStyle w:val="Code"/>
      </w:pPr>
      <w:r>
        <w:t>[Test]:</w:t>
      </w:r>
    </w:p>
    <w:p w14:paraId="32761CF0" w14:textId="77777777" w:rsidR="000F496B" w:rsidRDefault="000F496B" w:rsidP="000F496B">
      <w:pPr>
        <w:pStyle w:val="Code"/>
      </w:pPr>
      <w:r>
        <w:t xml:space="preserve">              precision    recall  f1-score   support</w:t>
      </w:r>
    </w:p>
    <w:p w14:paraId="7840E5CC" w14:textId="77777777" w:rsidR="000F496B" w:rsidRDefault="000F496B" w:rsidP="000F496B">
      <w:pPr>
        <w:pStyle w:val="Code"/>
      </w:pPr>
    </w:p>
    <w:p w14:paraId="6CBCAF4E" w14:textId="77777777" w:rsidR="000F496B" w:rsidRDefault="000F496B" w:rsidP="000F496B">
      <w:pPr>
        <w:pStyle w:val="Code"/>
      </w:pPr>
      <w:r>
        <w:t xml:space="preserve">           0       0.82      0.79      0.81      1000</w:t>
      </w:r>
    </w:p>
    <w:p w14:paraId="1D9E2844" w14:textId="77777777" w:rsidR="000F496B" w:rsidRDefault="000F496B" w:rsidP="000F496B">
      <w:pPr>
        <w:pStyle w:val="Code"/>
      </w:pPr>
      <w:r>
        <w:t xml:space="preserve">           1       0.80      0.92      0.86      1000</w:t>
      </w:r>
    </w:p>
    <w:p w14:paraId="577B85F4" w14:textId="77777777" w:rsidR="000F496B" w:rsidRDefault="000F496B" w:rsidP="000F496B">
      <w:pPr>
        <w:pStyle w:val="Code"/>
      </w:pPr>
      <w:r>
        <w:t xml:space="preserve">           2       0.71      0.72      0.72      1000</w:t>
      </w:r>
    </w:p>
    <w:p w14:paraId="38CEC5E5" w14:textId="77777777" w:rsidR="000F496B" w:rsidRDefault="000F496B" w:rsidP="000F496B">
      <w:pPr>
        <w:pStyle w:val="Code"/>
      </w:pPr>
      <w:r>
        <w:t xml:space="preserve">           3       0.69      0.60      0.64      1000</w:t>
      </w:r>
    </w:p>
    <w:p w14:paraId="6F8ABD60" w14:textId="77777777" w:rsidR="000F496B" w:rsidRDefault="000F496B" w:rsidP="000F496B">
      <w:pPr>
        <w:pStyle w:val="Code"/>
      </w:pPr>
      <w:r>
        <w:t xml:space="preserve">           4       0.75      0.75      0.75      1000</w:t>
      </w:r>
    </w:p>
    <w:p w14:paraId="38900E40" w14:textId="77777777" w:rsidR="000F496B" w:rsidRDefault="000F496B" w:rsidP="000F496B">
      <w:pPr>
        <w:pStyle w:val="Code"/>
      </w:pPr>
      <w:r>
        <w:t xml:space="preserve">           5       0.76      0.68      0.72      1000</w:t>
      </w:r>
    </w:p>
    <w:p w14:paraId="097F8931" w14:textId="77777777" w:rsidR="000F496B" w:rsidRDefault="000F496B" w:rsidP="000F496B">
      <w:pPr>
        <w:pStyle w:val="Code"/>
      </w:pPr>
      <w:r>
        <w:t xml:space="preserve">           6       0.75      0.87      0.81      1000</w:t>
      </w:r>
    </w:p>
    <w:p w14:paraId="7CBECB67" w14:textId="77777777" w:rsidR="000F496B" w:rsidRDefault="000F496B" w:rsidP="000F496B">
      <w:pPr>
        <w:pStyle w:val="Code"/>
      </w:pPr>
      <w:r>
        <w:t xml:space="preserve">           7       0.81      0.83      0.82      1000</w:t>
      </w:r>
    </w:p>
    <w:p w14:paraId="3E8E2DDF" w14:textId="77777777" w:rsidR="000F496B" w:rsidRDefault="000F496B" w:rsidP="000F496B">
      <w:pPr>
        <w:pStyle w:val="Code"/>
      </w:pPr>
      <w:r>
        <w:t xml:space="preserve">           8       0.85      0.86      0.86      1000</w:t>
      </w:r>
    </w:p>
    <w:p w14:paraId="6F829CCD" w14:textId="77777777" w:rsidR="000F496B" w:rsidRDefault="000F496B" w:rsidP="000F496B">
      <w:pPr>
        <w:pStyle w:val="Code"/>
      </w:pPr>
      <w:r>
        <w:t xml:space="preserve">           9       0.87      0.79      0.83      1000</w:t>
      </w:r>
    </w:p>
    <w:p w14:paraId="00C647AF" w14:textId="77777777" w:rsidR="000F496B" w:rsidRDefault="000F496B" w:rsidP="000F496B">
      <w:pPr>
        <w:pStyle w:val="Code"/>
      </w:pPr>
    </w:p>
    <w:p w14:paraId="51B8A491" w14:textId="77777777" w:rsidR="000F496B" w:rsidRDefault="000F496B" w:rsidP="000F496B">
      <w:pPr>
        <w:pStyle w:val="Code"/>
      </w:pPr>
      <w:r>
        <w:t xml:space="preserve">    accuracy                           0.78     10000</w:t>
      </w:r>
    </w:p>
    <w:p w14:paraId="338E3E05" w14:textId="77777777" w:rsidR="000F496B" w:rsidRDefault="000F496B" w:rsidP="000F496B">
      <w:pPr>
        <w:pStyle w:val="Code"/>
      </w:pPr>
      <w:r>
        <w:t xml:space="preserve">   macro avg       0.78      0.78      0.78     10000</w:t>
      </w:r>
    </w:p>
    <w:p w14:paraId="05C87CEC" w14:textId="4A8D1780" w:rsidR="000F496B" w:rsidRDefault="000F496B" w:rsidP="000F496B">
      <w:pPr>
        <w:pStyle w:val="Code"/>
      </w:pPr>
      <w:r>
        <w:t>weighted avg       0.78      0.78      0.78     10000</w:t>
      </w:r>
    </w:p>
    <w:p w14:paraId="21CB667D" w14:textId="56FDA9D6" w:rsidR="00E0653B" w:rsidRDefault="00E0653B" w:rsidP="00E0653B">
      <w:pPr>
        <w:pStyle w:val="Heading3"/>
        <w:numPr>
          <w:ilvl w:val="0"/>
          <w:numId w:val="24"/>
        </w:numPr>
      </w:pPr>
      <w:bookmarkStart w:id="9" w:name="_Toc123321584"/>
      <w:r>
        <w:lastRenderedPageBreak/>
        <w:t>Results &amp; Comparisons</w:t>
      </w:r>
      <w:bookmarkEnd w:id="9"/>
    </w:p>
    <w:tbl>
      <w:tblPr>
        <w:tblStyle w:val="TableGrid"/>
        <w:tblW w:w="0" w:type="auto"/>
        <w:tblLook w:val="04A0" w:firstRow="1" w:lastRow="0" w:firstColumn="1" w:lastColumn="0" w:noHBand="0" w:noVBand="1"/>
      </w:tblPr>
      <w:tblGrid>
        <w:gridCol w:w="2157"/>
        <w:gridCol w:w="2157"/>
        <w:gridCol w:w="2158"/>
        <w:gridCol w:w="2158"/>
      </w:tblGrid>
      <w:tr w:rsidR="00E0653B" w14:paraId="2784D7AD" w14:textId="77777777" w:rsidTr="00E0653B">
        <w:tc>
          <w:tcPr>
            <w:tcW w:w="2157" w:type="dxa"/>
          </w:tcPr>
          <w:p w14:paraId="06E95576" w14:textId="083CD971" w:rsidR="00E0653B" w:rsidRDefault="00E0653B" w:rsidP="00E0653B">
            <w:r>
              <w:t>Model</w:t>
            </w:r>
          </w:p>
        </w:tc>
        <w:tc>
          <w:tcPr>
            <w:tcW w:w="2157" w:type="dxa"/>
          </w:tcPr>
          <w:p w14:paraId="4080478A" w14:textId="77244A23" w:rsidR="00E0653B" w:rsidRDefault="00E0653B" w:rsidP="00E0653B">
            <w:r>
              <w:t>Accuracy (Test)</w:t>
            </w:r>
          </w:p>
        </w:tc>
        <w:tc>
          <w:tcPr>
            <w:tcW w:w="2158" w:type="dxa"/>
          </w:tcPr>
          <w:p w14:paraId="14455167" w14:textId="4BF23CA5" w:rsidR="00E0653B" w:rsidRDefault="00E0653B" w:rsidP="00E0653B">
            <w:r>
              <w:t>Layers Count</w:t>
            </w:r>
          </w:p>
        </w:tc>
        <w:tc>
          <w:tcPr>
            <w:tcW w:w="2158" w:type="dxa"/>
          </w:tcPr>
          <w:p w14:paraId="42508ED8" w14:textId="459E2F23" w:rsidR="00E0653B" w:rsidRDefault="00E0653B" w:rsidP="00E0653B">
            <w:r>
              <w:t>Training Epochs</w:t>
            </w:r>
          </w:p>
        </w:tc>
      </w:tr>
      <w:tr w:rsidR="00E0653B" w14:paraId="1D71A373" w14:textId="77777777" w:rsidTr="00E0653B">
        <w:tc>
          <w:tcPr>
            <w:tcW w:w="2157" w:type="dxa"/>
          </w:tcPr>
          <w:p w14:paraId="2E52CE35" w14:textId="1D222EBD" w:rsidR="00E0653B" w:rsidRDefault="00E0653B" w:rsidP="00E0653B">
            <w:r w:rsidRPr="00E0653B">
              <w:rPr>
                <w:sz w:val="20"/>
                <w:szCs w:val="20"/>
              </w:rPr>
              <w:t>Random Classifier</w:t>
            </w:r>
          </w:p>
        </w:tc>
        <w:tc>
          <w:tcPr>
            <w:tcW w:w="2157" w:type="dxa"/>
          </w:tcPr>
          <w:p w14:paraId="39BD903C" w14:textId="64ECC408" w:rsidR="00E0653B" w:rsidRDefault="00E0653B" w:rsidP="00E0653B">
            <w:r>
              <w:t>0.1</w:t>
            </w:r>
          </w:p>
        </w:tc>
        <w:tc>
          <w:tcPr>
            <w:tcW w:w="2158" w:type="dxa"/>
          </w:tcPr>
          <w:p w14:paraId="3853247D" w14:textId="0EACB833" w:rsidR="00E0653B" w:rsidRDefault="00E0653B" w:rsidP="00E0653B">
            <w:r>
              <w:t>0</w:t>
            </w:r>
          </w:p>
        </w:tc>
        <w:tc>
          <w:tcPr>
            <w:tcW w:w="2158" w:type="dxa"/>
          </w:tcPr>
          <w:p w14:paraId="68ABAF51" w14:textId="6A2957D2" w:rsidR="00E0653B" w:rsidRDefault="00E0653B" w:rsidP="00E0653B">
            <w:r>
              <w:t>0</w:t>
            </w:r>
          </w:p>
        </w:tc>
      </w:tr>
      <w:tr w:rsidR="00E0653B" w14:paraId="3DEB5C02" w14:textId="77777777" w:rsidTr="00E0653B">
        <w:tc>
          <w:tcPr>
            <w:tcW w:w="2157" w:type="dxa"/>
          </w:tcPr>
          <w:p w14:paraId="2B983145" w14:textId="72AEBFD2" w:rsidR="00E0653B" w:rsidRDefault="00E0653B" w:rsidP="00E0653B">
            <w:r>
              <w:t>MLP</w:t>
            </w:r>
          </w:p>
        </w:tc>
        <w:tc>
          <w:tcPr>
            <w:tcW w:w="2157" w:type="dxa"/>
          </w:tcPr>
          <w:p w14:paraId="08A6EA47" w14:textId="3501CCA8" w:rsidR="00E0653B" w:rsidRDefault="00E0653B" w:rsidP="00E0653B">
            <w:r>
              <w:t>0.51</w:t>
            </w:r>
          </w:p>
        </w:tc>
        <w:tc>
          <w:tcPr>
            <w:tcW w:w="2158" w:type="dxa"/>
          </w:tcPr>
          <w:p w14:paraId="067660D7" w14:textId="30F20A2C" w:rsidR="00E0653B" w:rsidRDefault="00E0653B" w:rsidP="00E0653B">
            <w:r>
              <w:t>3</w:t>
            </w:r>
          </w:p>
        </w:tc>
        <w:tc>
          <w:tcPr>
            <w:tcW w:w="2158" w:type="dxa"/>
          </w:tcPr>
          <w:p w14:paraId="066DD0AE" w14:textId="41E4E253" w:rsidR="00E0653B" w:rsidRDefault="00E0653B" w:rsidP="00E0653B">
            <w:r>
              <w:t>18</w:t>
            </w:r>
          </w:p>
        </w:tc>
      </w:tr>
      <w:tr w:rsidR="00E0653B" w14:paraId="33E1044D" w14:textId="77777777" w:rsidTr="00E0653B">
        <w:tc>
          <w:tcPr>
            <w:tcW w:w="2157" w:type="dxa"/>
          </w:tcPr>
          <w:p w14:paraId="0935866E" w14:textId="04CB56CF" w:rsidR="00E0653B" w:rsidRDefault="00E0653B" w:rsidP="00E0653B">
            <w:r>
              <w:t>CNN</w:t>
            </w:r>
          </w:p>
        </w:tc>
        <w:tc>
          <w:tcPr>
            <w:tcW w:w="2157" w:type="dxa"/>
          </w:tcPr>
          <w:p w14:paraId="6572EB4C" w14:textId="07CDEFB6" w:rsidR="00E0653B" w:rsidRDefault="00E0653B" w:rsidP="00E0653B">
            <w:r w:rsidRPr="00E0653B">
              <w:t>0.85</w:t>
            </w:r>
          </w:p>
        </w:tc>
        <w:tc>
          <w:tcPr>
            <w:tcW w:w="2158" w:type="dxa"/>
          </w:tcPr>
          <w:p w14:paraId="04B9AB70" w14:textId="37D53A76" w:rsidR="00E0653B" w:rsidRDefault="00E0653B" w:rsidP="00E0653B">
            <w:r>
              <w:t>9</w:t>
            </w:r>
          </w:p>
        </w:tc>
        <w:tc>
          <w:tcPr>
            <w:tcW w:w="2158" w:type="dxa"/>
          </w:tcPr>
          <w:p w14:paraId="61F29F95" w14:textId="77156E8D" w:rsidR="00E0653B" w:rsidRDefault="00E0653B" w:rsidP="00E0653B">
            <w:r>
              <w:t>120</w:t>
            </w:r>
          </w:p>
        </w:tc>
      </w:tr>
      <w:tr w:rsidR="00E0653B" w14:paraId="4D309876" w14:textId="77777777" w:rsidTr="00E0653B">
        <w:tc>
          <w:tcPr>
            <w:tcW w:w="2157" w:type="dxa"/>
          </w:tcPr>
          <w:p w14:paraId="5A6ECA66" w14:textId="62277BDF" w:rsidR="00E0653B" w:rsidRDefault="00E0653B" w:rsidP="00E0653B">
            <w:r>
              <w:t>CNN-BN-DO</w:t>
            </w:r>
          </w:p>
        </w:tc>
        <w:tc>
          <w:tcPr>
            <w:tcW w:w="2157" w:type="dxa"/>
          </w:tcPr>
          <w:p w14:paraId="67578F62" w14:textId="1FC81220" w:rsidR="00E0653B" w:rsidRPr="006B0211" w:rsidRDefault="00E0653B" w:rsidP="00E0653B">
            <w:pPr>
              <w:rPr>
                <w:b/>
                <w:bCs/>
                <w:u w:val="single"/>
              </w:rPr>
            </w:pPr>
            <w:r w:rsidRPr="006B0211">
              <w:rPr>
                <w:b/>
                <w:bCs/>
                <w:u w:val="single"/>
              </w:rPr>
              <w:t>0.89</w:t>
            </w:r>
          </w:p>
        </w:tc>
        <w:tc>
          <w:tcPr>
            <w:tcW w:w="2158" w:type="dxa"/>
          </w:tcPr>
          <w:p w14:paraId="252484C2" w14:textId="3529B09F" w:rsidR="00E0653B" w:rsidRDefault="00E0653B" w:rsidP="00E0653B">
            <w:r>
              <w:t>9</w:t>
            </w:r>
          </w:p>
        </w:tc>
        <w:tc>
          <w:tcPr>
            <w:tcW w:w="2158" w:type="dxa"/>
          </w:tcPr>
          <w:p w14:paraId="0505DE5F" w14:textId="193E9BCC" w:rsidR="00E0653B" w:rsidRDefault="00E0653B" w:rsidP="00E0653B">
            <w:r>
              <w:t>120</w:t>
            </w:r>
          </w:p>
        </w:tc>
      </w:tr>
      <w:tr w:rsidR="00E0653B" w14:paraId="37F9728B" w14:textId="77777777" w:rsidTr="00E0653B">
        <w:tc>
          <w:tcPr>
            <w:tcW w:w="2157" w:type="dxa"/>
          </w:tcPr>
          <w:p w14:paraId="4C4C3F29" w14:textId="596C269F" w:rsidR="00E0653B" w:rsidRDefault="00E0653B" w:rsidP="00E0653B">
            <w:r>
              <w:t>VGG16-Last2</w:t>
            </w:r>
          </w:p>
        </w:tc>
        <w:tc>
          <w:tcPr>
            <w:tcW w:w="2157" w:type="dxa"/>
          </w:tcPr>
          <w:p w14:paraId="241FE6FB" w14:textId="2512892A" w:rsidR="00E0653B" w:rsidRDefault="00E0653B" w:rsidP="00E0653B">
            <w:r>
              <w:t>0.62</w:t>
            </w:r>
          </w:p>
        </w:tc>
        <w:tc>
          <w:tcPr>
            <w:tcW w:w="2158" w:type="dxa"/>
          </w:tcPr>
          <w:p w14:paraId="76ECF1EA" w14:textId="2D704242" w:rsidR="00E0653B" w:rsidRDefault="00E0653B" w:rsidP="00E0653B">
            <w:r>
              <w:t>16</w:t>
            </w:r>
          </w:p>
        </w:tc>
        <w:tc>
          <w:tcPr>
            <w:tcW w:w="2158" w:type="dxa"/>
          </w:tcPr>
          <w:p w14:paraId="7B0989D4" w14:textId="16458971" w:rsidR="00E0653B" w:rsidRDefault="00E0653B" w:rsidP="00E0653B">
            <w:r>
              <w:t>30</w:t>
            </w:r>
          </w:p>
        </w:tc>
      </w:tr>
      <w:tr w:rsidR="00E0653B" w14:paraId="0AA611E6" w14:textId="77777777" w:rsidTr="00E0653B">
        <w:tc>
          <w:tcPr>
            <w:tcW w:w="2157" w:type="dxa"/>
          </w:tcPr>
          <w:p w14:paraId="1FE51F91" w14:textId="5324DD35" w:rsidR="00E0653B" w:rsidRDefault="00E0653B" w:rsidP="00E0653B">
            <w:r>
              <w:t>VGG16-Last3</w:t>
            </w:r>
          </w:p>
        </w:tc>
        <w:tc>
          <w:tcPr>
            <w:tcW w:w="2157" w:type="dxa"/>
          </w:tcPr>
          <w:p w14:paraId="33F8BA38" w14:textId="484728FF" w:rsidR="00E0653B" w:rsidRDefault="00E0653B" w:rsidP="00E0653B">
            <w:r>
              <w:t>0.69</w:t>
            </w:r>
          </w:p>
        </w:tc>
        <w:tc>
          <w:tcPr>
            <w:tcW w:w="2158" w:type="dxa"/>
          </w:tcPr>
          <w:p w14:paraId="680CC730" w14:textId="1C60B55D" w:rsidR="00E0653B" w:rsidRDefault="00E0653B" w:rsidP="00E0653B">
            <w:r>
              <w:t>16</w:t>
            </w:r>
          </w:p>
        </w:tc>
        <w:tc>
          <w:tcPr>
            <w:tcW w:w="2158" w:type="dxa"/>
          </w:tcPr>
          <w:p w14:paraId="4D427C44" w14:textId="66FE9D12" w:rsidR="00E0653B" w:rsidRDefault="00E0653B" w:rsidP="00E0653B">
            <w:r>
              <w:t>30</w:t>
            </w:r>
          </w:p>
        </w:tc>
      </w:tr>
      <w:tr w:rsidR="00E0653B" w14:paraId="22975913" w14:textId="77777777" w:rsidTr="00E0653B">
        <w:tc>
          <w:tcPr>
            <w:tcW w:w="2157" w:type="dxa"/>
          </w:tcPr>
          <w:p w14:paraId="4662B37D" w14:textId="6CFCAA4E" w:rsidR="00E0653B" w:rsidRDefault="00E0653B" w:rsidP="00E0653B">
            <w:r>
              <w:t>VGG16-Last5</w:t>
            </w:r>
          </w:p>
        </w:tc>
        <w:tc>
          <w:tcPr>
            <w:tcW w:w="2157" w:type="dxa"/>
          </w:tcPr>
          <w:p w14:paraId="538CA23E" w14:textId="341E7337" w:rsidR="00E0653B" w:rsidRDefault="00E0653B" w:rsidP="00E0653B">
            <w:r>
              <w:t>0.78</w:t>
            </w:r>
          </w:p>
        </w:tc>
        <w:tc>
          <w:tcPr>
            <w:tcW w:w="2158" w:type="dxa"/>
          </w:tcPr>
          <w:p w14:paraId="55390A93" w14:textId="1FE9F6FF" w:rsidR="00E0653B" w:rsidRDefault="00E0653B" w:rsidP="00E0653B">
            <w:r>
              <w:t>16</w:t>
            </w:r>
          </w:p>
        </w:tc>
        <w:tc>
          <w:tcPr>
            <w:tcW w:w="2158" w:type="dxa"/>
          </w:tcPr>
          <w:p w14:paraId="08579261" w14:textId="3E4C4302" w:rsidR="00E0653B" w:rsidRDefault="00E0653B" w:rsidP="00E0653B">
            <w:r>
              <w:t>30</w:t>
            </w:r>
          </w:p>
        </w:tc>
      </w:tr>
    </w:tbl>
    <w:p w14:paraId="0902CF1F" w14:textId="74F51E4B" w:rsidR="004965ED" w:rsidRDefault="004965ED" w:rsidP="004965ED"/>
    <w:p w14:paraId="7A982805" w14:textId="28B3187D" w:rsidR="006B0211" w:rsidRDefault="006B0211" w:rsidP="006B0211">
      <w:pPr>
        <w:pStyle w:val="ListParagraph"/>
        <w:numPr>
          <w:ilvl w:val="1"/>
          <w:numId w:val="24"/>
        </w:numPr>
      </w:pPr>
      <w:r>
        <w:t>Adding more batch normalization and dropout to the same model will result in test accuracy increment. These two layers helped model to reach better generalization over test data.</w:t>
      </w:r>
    </w:p>
    <w:p w14:paraId="79BF3D96" w14:textId="139ED5A6" w:rsidR="006B0211" w:rsidRDefault="006B0211" w:rsidP="006B0211">
      <w:pPr>
        <w:pStyle w:val="ListParagraph"/>
        <w:numPr>
          <w:ilvl w:val="1"/>
          <w:numId w:val="24"/>
        </w:numPr>
      </w:pPr>
      <w:r>
        <w:t>Training more VGG16 layers results in accuracy increment. Although increasing the epochs should help. (I had no more resource to train them until 120 epochs).</w:t>
      </w:r>
    </w:p>
    <w:p w14:paraId="4F76FDFF" w14:textId="6DD8CC47" w:rsidR="006B0211" w:rsidRDefault="006B0211" w:rsidP="006B0211">
      <w:pPr>
        <w:pStyle w:val="ListParagraph"/>
        <w:numPr>
          <w:ilvl w:val="1"/>
          <w:numId w:val="24"/>
        </w:numPr>
      </w:pPr>
      <w:r>
        <w:t>MLP network did worse than CNN networks but still works better than random classifier which is going to assign random labels from set of our 10 labels to input samples.</w:t>
      </w:r>
    </w:p>
    <w:p w14:paraId="24E14700" w14:textId="77777777" w:rsidR="006B0211" w:rsidRDefault="006B0211" w:rsidP="004965ED"/>
    <w:p w14:paraId="112F5945" w14:textId="77777777" w:rsidR="006B0211" w:rsidRDefault="006B0211" w:rsidP="004965ED"/>
    <w:p w14:paraId="3A340E45" w14:textId="77777777" w:rsidR="006B0211" w:rsidRDefault="006B0211" w:rsidP="004965ED"/>
    <w:p w14:paraId="74E5DB7D" w14:textId="77777777" w:rsidR="006B0211" w:rsidRDefault="006B0211" w:rsidP="004965ED"/>
    <w:p w14:paraId="08EED94E" w14:textId="77777777" w:rsidR="006B0211" w:rsidRDefault="006B0211" w:rsidP="004965ED"/>
    <w:p w14:paraId="5576D2B4" w14:textId="77777777" w:rsidR="006B0211" w:rsidRDefault="006B0211" w:rsidP="004965ED"/>
    <w:p w14:paraId="64F77DCD" w14:textId="77777777" w:rsidR="006B0211" w:rsidRDefault="006B0211" w:rsidP="004965ED"/>
    <w:p w14:paraId="32E81597" w14:textId="77777777" w:rsidR="006B0211" w:rsidRDefault="006B0211" w:rsidP="004965ED"/>
    <w:p w14:paraId="316560F0" w14:textId="77777777" w:rsidR="006B0211" w:rsidRDefault="006B0211" w:rsidP="004965ED"/>
    <w:p w14:paraId="18E9F637" w14:textId="0C90FDCD" w:rsidR="004965ED" w:rsidRPr="006B0211" w:rsidRDefault="006B0211" w:rsidP="004965ED">
      <w:pPr>
        <w:rPr>
          <w:color w:val="4E9747" w:themeColor="accent4" w:themeShade="BF"/>
        </w:rPr>
      </w:pPr>
      <w:r w:rsidRPr="006B0211">
        <w:rPr>
          <w:color w:val="4E9747" w:themeColor="accent4" w:themeShade="BF"/>
        </w:rPr>
        <w:lastRenderedPageBreak/>
        <w:t>Advantages of transfer learning:</w:t>
      </w:r>
    </w:p>
    <w:p w14:paraId="7A7E7EEF" w14:textId="3F210B95" w:rsidR="006B0211" w:rsidRDefault="006B0211" w:rsidP="004965ED">
      <w:r>
        <w:t>You can reach generalization faster by using previously trained embedders or just tweaking the last layers of embedder.</w:t>
      </w:r>
    </w:p>
    <w:p w14:paraId="71C62D91" w14:textId="342B8FDE" w:rsidR="006B0211" w:rsidRDefault="006B0211" w:rsidP="004965ED">
      <w:r>
        <w:t>It needs less resource to train than training a model from scratch.</w:t>
      </w:r>
    </w:p>
    <w:p w14:paraId="063AFC36" w14:textId="1944AB42" w:rsidR="006B0211" w:rsidRDefault="006B0211" w:rsidP="004965ED">
      <w:r>
        <w:t>You can use knowledge from similar domains in your work.</w:t>
      </w:r>
    </w:p>
    <w:p w14:paraId="7A6AD52B" w14:textId="2CA8C71D" w:rsidR="006B0211" w:rsidRPr="006B0211" w:rsidRDefault="006B0211" w:rsidP="004965ED">
      <w:pPr>
        <w:rPr>
          <w:color w:val="4E9747" w:themeColor="accent4" w:themeShade="BF"/>
        </w:rPr>
      </w:pPr>
      <w:r w:rsidRPr="006B0211">
        <w:rPr>
          <w:color w:val="4E9747" w:themeColor="accent4" w:themeShade="BF"/>
        </w:rPr>
        <w:t>Dataset size and similarity for transfer learning:</w:t>
      </w:r>
    </w:p>
    <w:p w14:paraId="33CC49D1" w14:textId="7BA05731" w:rsidR="006B0211" w:rsidRDefault="006B0211" w:rsidP="006B0211">
      <w:pPr>
        <w:jc w:val="center"/>
      </w:pPr>
      <w:r>
        <w:rPr>
          <w:noProof/>
        </w:rPr>
        <w:drawing>
          <wp:inline distT="0" distB="0" distL="0" distR="0" wp14:anchorId="0C123A90" wp14:editId="09040E2C">
            <wp:extent cx="5108575" cy="35115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108575" cy="3511550"/>
                    </a:xfrm>
                    <a:prstGeom prst="rect">
                      <a:avLst/>
                    </a:prstGeom>
                    <a:noFill/>
                  </pic:spPr>
                </pic:pic>
              </a:graphicData>
            </a:graphic>
          </wp:inline>
        </w:drawing>
      </w:r>
    </w:p>
    <w:p w14:paraId="65ACE0B0" w14:textId="34349B20" w:rsidR="004965ED" w:rsidRDefault="004965ED" w:rsidP="004965ED"/>
    <w:p w14:paraId="612FF6A3" w14:textId="0815A728" w:rsidR="004965ED" w:rsidRDefault="004965ED" w:rsidP="004965ED"/>
    <w:p w14:paraId="41BA5823" w14:textId="77777777" w:rsidR="004965ED" w:rsidRPr="00BE545D" w:rsidRDefault="004965ED" w:rsidP="004965ED"/>
    <w:sectPr w:rsidR="004965ED" w:rsidRPr="00BE545D">
      <w:footerReference w:type="default" r:id="rId146"/>
      <w:footerReference w:type="first" r:id="rId147"/>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613F8" w14:textId="77777777" w:rsidR="001A2DC6" w:rsidRDefault="001A2DC6">
      <w:pPr>
        <w:spacing w:after="0" w:line="240" w:lineRule="auto"/>
      </w:pPr>
      <w:r>
        <w:separator/>
      </w:r>
    </w:p>
  </w:endnote>
  <w:endnote w:type="continuationSeparator" w:id="0">
    <w:p w14:paraId="177589CE" w14:textId="77777777" w:rsidR="001A2DC6" w:rsidRDefault="001A2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 Nazanin">
    <w:altName w:val="Arial"/>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altName w:val="Gadugi"/>
    <w:charset w:val="00"/>
    <w:family w:val="modern"/>
    <w:pitch w:val="fixed"/>
    <w:sig w:usb0="E00002EF" w:usb1="1201F9FB" w:usb2="02002018"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14:paraId="481F5FDC" w14:textId="77777777" w:rsidR="00C36963" w:rsidRDefault="00A95A8F">
        <w:pPr>
          <w:pStyle w:val="Footer"/>
        </w:pPr>
        <w:r>
          <w:fldChar w:fldCharType="begin"/>
        </w:r>
        <w:r>
          <w:instrText xml:space="preserve"> PAGE   \* MERGEFORMAT </w:instrText>
        </w:r>
        <w:r>
          <w:fldChar w:fldCharType="separate"/>
        </w:r>
        <w:r w:rsidR="00B52456">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889591"/>
      <w:docPartObj>
        <w:docPartGallery w:val="Page Numbers (Bottom of Page)"/>
        <w:docPartUnique/>
      </w:docPartObj>
    </w:sdtPr>
    <w:sdtEndPr>
      <w:rPr>
        <w:noProof/>
      </w:rPr>
    </w:sdtEndPr>
    <w:sdtContent>
      <w:p w14:paraId="75375060" w14:textId="77777777" w:rsidR="00687519" w:rsidRDefault="00687519">
        <w:pPr>
          <w:pStyle w:val="Footer"/>
        </w:pPr>
        <w:r>
          <w:fldChar w:fldCharType="begin"/>
        </w:r>
        <w:r>
          <w:instrText xml:space="preserve"> PAGE   \* MERGEFORMAT </w:instrText>
        </w:r>
        <w:r>
          <w:fldChar w:fldCharType="separate"/>
        </w:r>
        <w:r w:rsidR="00B52456">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4BCB2" w14:textId="77777777" w:rsidR="001A2DC6" w:rsidRDefault="001A2DC6">
      <w:pPr>
        <w:spacing w:after="0" w:line="240" w:lineRule="auto"/>
      </w:pPr>
      <w:r>
        <w:separator/>
      </w:r>
    </w:p>
  </w:footnote>
  <w:footnote w:type="continuationSeparator" w:id="0">
    <w:p w14:paraId="075A0E15" w14:textId="77777777" w:rsidR="001A2DC6" w:rsidRDefault="001A2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28114E2"/>
    <w:multiLevelType w:val="hybridMultilevel"/>
    <w:tmpl w:val="902A3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21548"/>
    <w:multiLevelType w:val="hybridMultilevel"/>
    <w:tmpl w:val="22D0E796"/>
    <w:lvl w:ilvl="0" w:tplc="DE0C1D02">
      <w:start w:val="1"/>
      <w:numFmt w:val="decimal"/>
      <w:pStyle w:val="Cod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4817D4"/>
    <w:multiLevelType w:val="hybridMultilevel"/>
    <w:tmpl w:val="C32CE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8575435">
    <w:abstractNumId w:val="9"/>
  </w:num>
  <w:num w:numId="2" w16cid:durableId="315228776">
    <w:abstractNumId w:val="15"/>
  </w:num>
  <w:num w:numId="3" w16cid:durableId="887034201">
    <w:abstractNumId w:val="15"/>
  </w:num>
  <w:num w:numId="4" w16cid:durableId="1521509748">
    <w:abstractNumId w:val="15"/>
  </w:num>
  <w:num w:numId="5" w16cid:durableId="377240884">
    <w:abstractNumId w:val="15"/>
  </w:num>
  <w:num w:numId="6" w16cid:durableId="215555084">
    <w:abstractNumId w:val="8"/>
  </w:num>
  <w:num w:numId="7" w16cid:durableId="1862352321">
    <w:abstractNumId w:val="20"/>
  </w:num>
  <w:num w:numId="8" w16cid:durableId="1907915043">
    <w:abstractNumId w:val="7"/>
  </w:num>
  <w:num w:numId="9" w16cid:durableId="715355554">
    <w:abstractNumId w:val="6"/>
  </w:num>
  <w:num w:numId="10" w16cid:durableId="1532185150">
    <w:abstractNumId w:val="5"/>
  </w:num>
  <w:num w:numId="11" w16cid:durableId="1405371333">
    <w:abstractNumId w:val="4"/>
  </w:num>
  <w:num w:numId="12" w16cid:durableId="760220066">
    <w:abstractNumId w:val="3"/>
  </w:num>
  <w:num w:numId="13" w16cid:durableId="11500282">
    <w:abstractNumId w:val="2"/>
  </w:num>
  <w:num w:numId="14" w16cid:durableId="474880817">
    <w:abstractNumId w:val="1"/>
  </w:num>
  <w:num w:numId="15" w16cid:durableId="1682463129">
    <w:abstractNumId w:val="0"/>
  </w:num>
  <w:num w:numId="16" w16cid:durableId="766849997">
    <w:abstractNumId w:val="17"/>
  </w:num>
  <w:num w:numId="17" w16cid:durableId="345864428">
    <w:abstractNumId w:val="14"/>
  </w:num>
  <w:num w:numId="18" w16cid:durableId="1082602655">
    <w:abstractNumId w:val="12"/>
  </w:num>
  <w:num w:numId="19" w16cid:durableId="1463621520">
    <w:abstractNumId w:val="16"/>
  </w:num>
  <w:num w:numId="20" w16cid:durableId="1257517862">
    <w:abstractNumId w:val="10"/>
  </w:num>
  <w:num w:numId="21" w16cid:durableId="650408104">
    <w:abstractNumId w:val="13"/>
  </w:num>
  <w:num w:numId="22" w16cid:durableId="1377047161">
    <w:abstractNumId w:val="18"/>
  </w:num>
  <w:num w:numId="23" w16cid:durableId="345330086">
    <w:abstractNumId w:val="11"/>
  </w:num>
  <w:num w:numId="24" w16cid:durableId="153507297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D06"/>
    <w:rsid w:val="000B7B88"/>
    <w:rsid w:val="000E493E"/>
    <w:rsid w:val="000F496B"/>
    <w:rsid w:val="0012498E"/>
    <w:rsid w:val="001303FA"/>
    <w:rsid w:val="00155242"/>
    <w:rsid w:val="001A2DC6"/>
    <w:rsid w:val="00344C3D"/>
    <w:rsid w:val="0038267A"/>
    <w:rsid w:val="003A1C49"/>
    <w:rsid w:val="003E3691"/>
    <w:rsid w:val="003F15D7"/>
    <w:rsid w:val="00414F89"/>
    <w:rsid w:val="00452CBA"/>
    <w:rsid w:val="004623D7"/>
    <w:rsid w:val="00495344"/>
    <w:rsid w:val="004965ED"/>
    <w:rsid w:val="00553DE5"/>
    <w:rsid w:val="00687519"/>
    <w:rsid w:val="00690AD1"/>
    <w:rsid w:val="006A2C55"/>
    <w:rsid w:val="006B0211"/>
    <w:rsid w:val="0079685B"/>
    <w:rsid w:val="00796ED2"/>
    <w:rsid w:val="00886600"/>
    <w:rsid w:val="008E25F9"/>
    <w:rsid w:val="009F72AF"/>
    <w:rsid w:val="00A00758"/>
    <w:rsid w:val="00A3065A"/>
    <w:rsid w:val="00A77817"/>
    <w:rsid w:val="00A927D5"/>
    <w:rsid w:val="00A95A8F"/>
    <w:rsid w:val="00B042F3"/>
    <w:rsid w:val="00B21A78"/>
    <w:rsid w:val="00B52456"/>
    <w:rsid w:val="00BE545D"/>
    <w:rsid w:val="00BE6B04"/>
    <w:rsid w:val="00C36963"/>
    <w:rsid w:val="00C50470"/>
    <w:rsid w:val="00C51E8A"/>
    <w:rsid w:val="00C5530D"/>
    <w:rsid w:val="00DB3E96"/>
    <w:rsid w:val="00DD7F2A"/>
    <w:rsid w:val="00E0653B"/>
    <w:rsid w:val="00E24955"/>
    <w:rsid w:val="00E27E0C"/>
    <w:rsid w:val="00E6093D"/>
    <w:rsid w:val="00E725A5"/>
    <w:rsid w:val="00E91D06"/>
    <w:rsid w:val="00EC245C"/>
    <w:rsid w:val="00F467A6"/>
    <w:rsid w:val="00F84A13"/>
    <w:rsid w:val="00F8672B"/>
    <w:rsid w:val="00FD49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240D3"/>
  <w15:chartTrackingRefBased/>
  <w15:docId w15:val="{30D7F741-8097-409A-85CD-9701C69F3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691"/>
    <w:rPr>
      <w:rFonts w:cs="B Nazanin"/>
    </w:rPr>
  </w:style>
  <w:style w:type="paragraph" w:styleId="Heading1">
    <w:name w:val="heading 1"/>
    <w:basedOn w:val="Normal"/>
    <w:next w:val="Normal"/>
    <w:link w:val="Heading1Char"/>
    <w:uiPriority w:val="9"/>
    <w:qFormat/>
    <w:rsid w:val="003E3691"/>
    <w:pPr>
      <w:keepNext/>
      <w:keepLines/>
      <w:spacing w:after="3700" w:line="240" w:lineRule="auto"/>
      <w:contextualSpacing/>
      <w:outlineLvl w:val="0"/>
    </w:pPr>
    <w:rPr>
      <w:rFonts w:asciiTheme="majorHAnsi" w:eastAsiaTheme="majorEastAsia" w:hAnsiTheme="majorHAnsi"/>
      <w:b/>
      <w:caps/>
      <w:color w:val="2A2A2A" w:themeColor="text2"/>
      <w:sz w:val="90"/>
      <w:szCs w:val="32"/>
    </w:rPr>
  </w:style>
  <w:style w:type="paragraph" w:styleId="Heading2">
    <w:name w:val="heading 2"/>
    <w:basedOn w:val="Normal"/>
    <w:next w:val="Normal"/>
    <w:link w:val="Heading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rsid w:val="00886600"/>
    <w:pPr>
      <w:keepNext/>
      <w:keepLines/>
      <w:spacing w:before="317" w:after="317"/>
      <w:contextualSpacing/>
      <w:outlineLvl w:val="2"/>
    </w:pPr>
    <w:rPr>
      <w:rFonts w:asciiTheme="majorHAnsi" w:eastAsiaTheme="majorEastAsia" w:hAnsiTheme="majorHAnsi"/>
      <w:b/>
      <w:color w:val="4E9747" w:themeColor="accent4" w:themeShade="BF"/>
    </w:rPr>
  </w:style>
  <w:style w:type="paragraph" w:styleId="Heading4">
    <w:name w:val="heading 4"/>
    <w:basedOn w:val="Normal"/>
    <w:next w:val="Normal"/>
    <w:link w:val="Heading4Ch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691"/>
    <w:rPr>
      <w:rFonts w:asciiTheme="majorHAnsi" w:eastAsiaTheme="majorEastAsia" w:hAnsiTheme="majorHAnsi" w:cs="B Nazanin"/>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qFormat/>
    <w:rsid w:val="00886600"/>
    <w:pPr>
      <w:spacing w:before="320" w:after="320" w:line="264" w:lineRule="auto"/>
      <w:contextualSpacing/>
    </w:pPr>
    <w:rPr>
      <w:b/>
      <w:iCs/>
      <w:color w:val="4E9747" w:themeColor="accent4" w:themeShade="BF"/>
      <w:sz w:val="54"/>
    </w:rPr>
  </w:style>
  <w:style w:type="character" w:customStyle="1" w:styleId="QuoteChar">
    <w:name w:val="Quote Char"/>
    <w:basedOn w:val="DefaultParagraphFont"/>
    <w:link w:val="Quote"/>
    <w:uiPriority w:val="10"/>
    <w:rsid w:val="00886600"/>
    <w:rPr>
      <w:rFonts w:cs="B Nazanin"/>
      <w:b/>
      <w:iCs/>
      <w:color w:val="4E9747" w:themeColor="accent4"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86600"/>
    <w:rPr>
      <w:rFonts w:asciiTheme="majorHAnsi" w:eastAsiaTheme="majorEastAsia" w:hAnsiTheme="majorHAnsi" w:cs="B Nazanin"/>
      <w:b/>
      <w:color w:val="4E9747" w:themeColor="accent4"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qFormat/>
    <w:rsid w:val="00886600"/>
    <w:rPr>
      <w:rFonts w:cs="B Nazanin"/>
      <w:b w:val="0"/>
      <w:i w:val="0"/>
      <w:iCs/>
      <w:color w:val="4E9747" w:themeColor="accent4"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sid w:val="00886600"/>
    <w:pPr>
      <w:spacing w:after="0" w:line="240" w:lineRule="auto"/>
    </w:pPr>
    <w:rPr>
      <w:b/>
      <w:color w:val="75BB6E" w:themeColor="accent4"/>
      <w:sz w:val="38"/>
      <w:szCs w:val="38"/>
    </w:rPr>
  </w:style>
  <w:style w:type="character" w:customStyle="1" w:styleId="FooterChar">
    <w:name w:val="Footer Char"/>
    <w:basedOn w:val="DefaultParagraphFont"/>
    <w:link w:val="Footer"/>
    <w:uiPriority w:val="99"/>
    <w:rsid w:val="00886600"/>
    <w:rPr>
      <w:rFonts w:cs="B Nazanin"/>
      <w:b/>
      <w:color w:val="75BB6E" w:themeColor="accent4"/>
      <w:sz w:val="38"/>
      <w:szCs w:val="38"/>
    </w:rPr>
  </w:style>
  <w:style w:type="paragraph" w:styleId="BalloonText">
    <w:name w:val="Balloon Text"/>
    <w:basedOn w:val="Normal"/>
    <w:link w:val="BalloonTextChar"/>
    <w:uiPriority w:val="99"/>
    <w:semiHidden/>
    <w:unhideWhenUsed/>
    <w:rsid w:val="00F84A13"/>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rsid w:val="003E3691"/>
    <w:pPr>
      <w:spacing w:after="280" w:line="240" w:lineRule="auto"/>
      <w:contextualSpacing/>
    </w:pPr>
    <w:rPr>
      <w:rFonts w:asciiTheme="majorHAnsi" w:eastAsiaTheme="majorEastAsia" w:hAnsiTheme="majorHAnsi"/>
      <w:b/>
      <w:caps/>
      <w:color w:val="2A2A2A" w:themeColor="text2"/>
      <w:kern w:val="28"/>
      <w:sz w:val="100"/>
      <w:szCs w:val="56"/>
    </w:rPr>
  </w:style>
  <w:style w:type="character" w:customStyle="1" w:styleId="TitleChar">
    <w:name w:val="Title Char"/>
    <w:basedOn w:val="DefaultParagraphFont"/>
    <w:link w:val="Title"/>
    <w:uiPriority w:val="1"/>
    <w:rsid w:val="003E3691"/>
    <w:rPr>
      <w:rFonts w:asciiTheme="majorHAnsi" w:eastAsiaTheme="majorEastAsia" w:hAnsiTheme="majorHAnsi" w:cs="B Nazanin"/>
      <w:b/>
      <w:caps/>
      <w:color w:val="2A2A2A" w:themeColor="text2"/>
      <w:kern w:val="28"/>
      <w:sz w:val="100"/>
      <w:szCs w:val="56"/>
    </w:rPr>
  </w:style>
  <w:style w:type="paragraph" w:styleId="Subtitle">
    <w:name w:val="Subtitle"/>
    <w:basedOn w:val="Normal"/>
    <w:next w:val="Author"/>
    <w:link w:val="SubtitleChar"/>
    <w:uiPriority w:val="2"/>
    <w:qFormat/>
    <w:rsid w:val="00886600"/>
    <w:pPr>
      <w:numPr>
        <w:ilvl w:val="1"/>
      </w:numPr>
      <w:spacing w:after="160"/>
    </w:pPr>
    <w:rPr>
      <w:rFonts w:asciiTheme="majorHAnsi" w:eastAsiaTheme="minorEastAsia" w:hAnsiTheme="majorHAnsi"/>
      <w:b/>
      <w:color w:val="75BB6E" w:themeColor="accent4"/>
      <w:sz w:val="50"/>
      <w:szCs w:val="22"/>
    </w:rPr>
  </w:style>
  <w:style w:type="character" w:customStyle="1" w:styleId="SubtitleChar">
    <w:name w:val="Subtitle Char"/>
    <w:basedOn w:val="DefaultParagraphFont"/>
    <w:link w:val="Subtitle"/>
    <w:uiPriority w:val="2"/>
    <w:rsid w:val="00886600"/>
    <w:rPr>
      <w:rFonts w:asciiTheme="majorHAnsi" w:eastAsiaTheme="minorEastAsia" w:hAnsiTheme="majorHAnsi" w:cs="B Nazanin"/>
      <w:b/>
      <w:color w:val="75BB6E" w:themeColor="accent4"/>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after="0"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paragraph" w:customStyle="1" w:styleId="Code">
    <w:name w:val="Code"/>
    <w:basedOn w:val="Normal"/>
    <w:link w:val="CodeChar"/>
    <w:qFormat/>
    <w:rsid w:val="00F467A6"/>
    <w:pPr>
      <w:numPr>
        <w:numId w:val="22"/>
      </w:numPr>
      <w:pBdr>
        <w:top w:val="single" w:sz="4" w:space="1" w:color="auto"/>
        <w:left w:val="single" w:sz="4" w:space="4" w:color="auto"/>
        <w:bottom w:val="single" w:sz="4" w:space="1" w:color="auto"/>
        <w:right w:val="single" w:sz="4" w:space="4" w:color="auto"/>
      </w:pBdr>
      <w:spacing w:after="0" w:line="240" w:lineRule="auto"/>
      <w:ind w:left="360"/>
    </w:pPr>
    <w:rPr>
      <w:rFonts w:ascii="Fira Code" w:hAnsi="Fira Code"/>
      <w:lang w:bidi="fa-IR"/>
      <w14:ligatures w14:val="all"/>
    </w:rPr>
  </w:style>
  <w:style w:type="character" w:customStyle="1" w:styleId="CodeChar">
    <w:name w:val="Code Char"/>
    <w:basedOn w:val="DefaultParagraphFont"/>
    <w:link w:val="Code"/>
    <w:rsid w:val="00F467A6"/>
    <w:rPr>
      <w:rFonts w:ascii="Fira Code" w:hAnsi="Fira Code" w:cs="B Nazanin"/>
      <w:lang w:bidi="fa-IR"/>
      <w14:ligatures w14:val="all"/>
    </w:rPr>
  </w:style>
  <w:style w:type="character" w:styleId="UnresolvedMention">
    <w:name w:val="Unresolved Mention"/>
    <w:basedOn w:val="DefaultParagraphFont"/>
    <w:uiPriority w:val="99"/>
    <w:semiHidden/>
    <w:unhideWhenUsed/>
    <w:rsid w:val="000B7B88"/>
    <w:rPr>
      <w:color w:val="605E5C"/>
      <w:shd w:val="clear" w:color="auto" w:fill="E1DFDD"/>
    </w:rPr>
  </w:style>
  <w:style w:type="paragraph" w:styleId="TOC3">
    <w:name w:val="toc 3"/>
    <w:basedOn w:val="Normal"/>
    <w:next w:val="Normal"/>
    <w:autoRedefine/>
    <w:uiPriority w:val="39"/>
    <w:unhideWhenUsed/>
    <w:rsid w:val="00E2495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74865">
      <w:bodyDiv w:val="1"/>
      <w:marLeft w:val="0"/>
      <w:marRight w:val="0"/>
      <w:marTop w:val="0"/>
      <w:marBottom w:val="0"/>
      <w:divBdr>
        <w:top w:val="none" w:sz="0" w:space="0" w:color="auto"/>
        <w:left w:val="none" w:sz="0" w:space="0" w:color="auto"/>
        <w:bottom w:val="none" w:sz="0" w:space="0" w:color="auto"/>
        <w:right w:val="none" w:sz="0" w:space="0" w:color="auto"/>
      </w:divBdr>
    </w:div>
    <w:div w:id="474761377">
      <w:bodyDiv w:val="1"/>
      <w:marLeft w:val="0"/>
      <w:marRight w:val="0"/>
      <w:marTop w:val="0"/>
      <w:marBottom w:val="0"/>
      <w:divBdr>
        <w:top w:val="none" w:sz="0" w:space="0" w:color="auto"/>
        <w:left w:val="none" w:sz="0" w:space="0" w:color="auto"/>
        <w:bottom w:val="none" w:sz="0" w:space="0" w:color="auto"/>
        <w:right w:val="none" w:sz="0" w:space="0" w:color="auto"/>
      </w:divBdr>
      <w:divsChild>
        <w:div w:id="1230115051">
          <w:marLeft w:val="0"/>
          <w:marRight w:val="0"/>
          <w:marTop w:val="0"/>
          <w:marBottom w:val="0"/>
          <w:divBdr>
            <w:top w:val="none" w:sz="0" w:space="0" w:color="auto"/>
            <w:left w:val="none" w:sz="0" w:space="0" w:color="auto"/>
            <w:bottom w:val="none" w:sz="0" w:space="0" w:color="auto"/>
            <w:right w:val="none" w:sz="0" w:space="0" w:color="auto"/>
          </w:divBdr>
          <w:divsChild>
            <w:div w:id="1265846897">
              <w:marLeft w:val="0"/>
              <w:marRight w:val="0"/>
              <w:marTop w:val="0"/>
              <w:marBottom w:val="0"/>
              <w:divBdr>
                <w:top w:val="none" w:sz="0" w:space="0" w:color="auto"/>
                <w:left w:val="none" w:sz="0" w:space="0" w:color="auto"/>
                <w:bottom w:val="none" w:sz="0" w:space="0" w:color="auto"/>
                <w:right w:val="none" w:sz="0" w:space="0" w:color="auto"/>
              </w:divBdr>
            </w:div>
            <w:div w:id="1620379343">
              <w:marLeft w:val="0"/>
              <w:marRight w:val="0"/>
              <w:marTop w:val="0"/>
              <w:marBottom w:val="0"/>
              <w:divBdr>
                <w:top w:val="none" w:sz="0" w:space="0" w:color="auto"/>
                <w:left w:val="none" w:sz="0" w:space="0" w:color="auto"/>
                <w:bottom w:val="none" w:sz="0" w:space="0" w:color="auto"/>
                <w:right w:val="none" w:sz="0" w:space="0" w:color="auto"/>
              </w:divBdr>
            </w:div>
            <w:div w:id="955795984">
              <w:marLeft w:val="0"/>
              <w:marRight w:val="0"/>
              <w:marTop w:val="0"/>
              <w:marBottom w:val="0"/>
              <w:divBdr>
                <w:top w:val="none" w:sz="0" w:space="0" w:color="auto"/>
                <w:left w:val="none" w:sz="0" w:space="0" w:color="auto"/>
                <w:bottom w:val="none" w:sz="0" w:space="0" w:color="auto"/>
                <w:right w:val="none" w:sz="0" w:space="0" w:color="auto"/>
              </w:divBdr>
            </w:div>
            <w:div w:id="1619609049">
              <w:marLeft w:val="0"/>
              <w:marRight w:val="0"/>
              <w:marTop w:val="0"/>
              <w:marBottom w:val="0"/>
              <w:divBdr>
                <w:top w:val="none" w:sz="0" w:space="0" w:color="auto"/>
                <w:left w:val="none" w:sz="0" w:space="0" w:color="auto"/>
                <w:bottom w:val="none" w:sz="0" w:space="0" w:color="auto"/>
                <w:right w:val="none" w:sz="0" w:space="0" w:color="auto"/>
              </w:divBdr>
            </w:div>
            <w:div w:id="926575737">
              <w:marLeft w:val="0"/>
              <w:marRight w:val="0"/>
              <w:marTop w:val="0"/>
              <w:marBottom w:val="0"/>
              <w:divBdr>
                <w:top w:val="none" w:sz="0" w:space="0" w:color="auto"/>
                <w:left w:val="none" w:sz="0" w:space="0" w:color="auto"/>
                <w:bottom w:val="none" w:sz="0" w:space="0" w:color="auto"/>
                <w:right w:val="none" w:sz="0" w:space="0" w:color="auto"/>
              </w:divBdr>
            </w:div>
            <w:div w:id="230848576">
              <w:marLeft w:val="0"/>
              <w:marRight w:val="0"/>
              <w:marTop w:val="0"/>
              <w:marBottom w:val="0"/>
              <w:divBdr>
                <w:top w:val="none" w:sz="0" w:space="0" w:color="auto"/>
                <w:left w:val="none" w:sz="0" w:space="0" w:color="auto"/>
                <w:bottom w:val="none" w:sz="0" w:space="0" w:color="auto"/>
                <w:right w:val="none" w:sz="0" w:space="0" w:color="auto"/>
              </w:divBdr>
            </w:div>
            <w:div w:id="16991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7861">
      <w:bodyDiv w:val="1"/>
      <w:marLeft w:val="0"/>
      <w:marRight w:val="0"/>
      <w:marTop w:val="0"/>
      <w:marBottom w:val="0"/>
      <w:divBdr>
        <w:top w:val="none" w:sz="0" w:space="0" w:color="auto"/>
        <w:left w:val="none" w:sz="0" w:space="0" w:color="auto"/>
        <w:bottom w:val="none" w:sz="0" w:space="0" w:color="auto"/>
        <w:right w:val="none" w:sz="0" w:space="0" w:color="auto"/>
      </w:divBdr>
      <w:divsChild>
        <w:div w:id="824470106">
          <w:marLeft w:val="0"/>
          <w:marRight w:val="0"/>
          <w:marTop w:val="0"/>
          <w:marBottom w:val="0"/>
          <w:divBdr>
            <w:top w:val="none" w:sz="0" w:space="0" w:color="auto"/>
            <w:left w:val="none" w:sz="0" w:space="0" w:color="auto"/>
            <w:bottom w:val="none" w:sz="0" w:space="0" w:color="auto"/>
            <w:right w:val="none" w:sz="0" w:space="0" w:color="auto"/>
          </w:divBdr>
          <w:divsChild>
            <w:div w:id="1176842962">
              <w:marLeft w:val="0"/>
              <w:marRight w:val="0"/>
              <w:marTop w:val="0"/>
              <w:marBottom w:val="0"/>
              <w:divBdr>
                <w:top w:val="none" w:sz="0" w:space="0" w:color="auto"/>
                <w:left w:val="none" w:sz="0" w:space="0" w:color="auto"/>
                <w:bottom w:val="none" w:sz="0" w:space="0" w:color="auto"/>
                <w:right w:val="none" w:sz="0" w:space="0" w:color="auto"/>
              </w:divBdr>
            </w:div>
            <w:div w:id="108719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5841">
      <w:bodyDiv w:val="1"/>
      <w:marLeft w:val="0"/>
      <w:marRight w:val="0"/>
      <w:marTop w:val="0"/>
      <w:marBottom w:val="0"/>
      <w:divBdr>
        <w:top w:val="none" w:sz="0" w:space="0" w:color="auto"/>
        <w:left w:val="none" w:sz="0" w:space="0" w:color="auto"/>
        <w:bottom w:val="none" w:sz="0" w:space="0" w:color="auto"/>
        <w:right w:val="none" w:sz="0" w:space="0" w:color="auto"/>
      </w:divBdr>
      <w:divsChild>
        <w:div w:id="1276787554">
          <w:marLeft w:val="0"/>
          <w:marRight w:val="0"/>
          <w:marTop w:val="0"/>
          <w:marBottom w:val="0"/>
          <w:divBdr>
            <w:top w:val="none" w:sz="0" w:space="0" w:color="auto"/>
            <w:left w:val="none" w:sz="0" w:space="0" w:color="auto"/>
            <w:bottom w:val="none" w:sz="0" w:space="0" w:color="auto"/>
            <w:right w:val="none" w:sz="0" w:space="0" w:color="auto"/>
          </w:divBdr>
          <w:divsChild>
            <w:div w:id="1175609786">
              <w:marLeft w:val="0"/>
              <w:marRight w:val="0"/>
              <w:marTop w:val="0"/>
              <w:marBottom w:val="0"/>
              <w:divBdr>
                <w:top w:val="none" w:sz="0" w:space="0" w:color="auto"/>
                <w:left w:val="none" w:sz="0" w:space="0" w:color="auto"/>
                <w:bottom w:val="none" w:sz="0" w:space="0" w:color="auto"/>
                <w:right w:val="none" w:sz="0" w:space="0" w:color="auto"/>
              </w:divBdr>
            </w:div>
            <w:div w:id="1128934709">
              <w:marLeft w:val="0"/>
              <w:marRight w:val="0"/>
              <w:marTop w:val="0"/>
              <w:marBottom w:val="0"/>
              <w:divBdr>
                <w:top w:val="none" w:sz="0" w:space="0" w:color="auto"/>
                <w:left w:val="none" w:sz="0" w:space="0" w:color="auto"/>
                <w:bottom w:val="none" w:sz="0" w:space="0" w:color="auto"/>
                <w:right w:val="none" w:sz="0" w:space="0" w:color="auto"/>
              </w:divBdr>
            </w:div>
            <w:div w:id="15759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2564">
      <w:bodyDiv w:val="1"/>
      <w:marLeft w:val="0"/>
      <w:marRight w:val="0"/>
      <w:marTop w:val="0"/>
      <w:marBottom w:val="0"/>
      <w:divBdr>
        <w:top w:val="none" w:sz="0" w:space="0" w:color="auto"/>
        <w:left w:val="none" w:sz="0" w:space="0" w:color="auto"/>
        <w:bottom w:val="none" w:sz="0" w:space="0" w:color="auto"/>
        <w:right w:val="none" w:sz="0" w:space="0" w:color="auto"/>
      </w:divBdr>
      <w:divsChild>
        <w:div w:id="53740649">
          <w:marLeft w:val="0"/>
          <w:marRight w:val="0"/>
          <w:marTop w:val="0"/>
          <w:marBottom w:val="0"/>
          <w:divBdr>
            <w:top w:val="none" w:sz="0" w:space="0" w:color="auto"/>
            <w:left w:val="none" w:sz="0" w:space="0" w:color="auto"/>
            <w:bottom w:val="none" w:sz="0" w:space="0" w:color="auto"/>
            <w:right w:val="none" w:sz="0" w:space="0" w:color="auto"/>
          </w:divBdr>
          <w:divsChild>
            <w:div w:id="569077120">
              <w:marLeft w:val="0"/>
              <w:marRight w:val="0"/>
              <w:marTop w:val="0"/>
              <w:marBottom w:val="0"/>
              <w:divBdr>
                <w:top w:val="none" w:sz="0" w:space="0" w:color="auto"/>
                <w:left w:val="none" w:sz="0" w:space="0" w:color="auto"/>
                <w:bottom w:val="none" w:sz="0" w:space="0" w:color="auto"/>
                <w:right w:val="none" w:sz="0" w:space="0" w:color="auto"/>
              </w:divBdr>
            </w:div>
            <w:div w:id="1588920896">
              <w:marLeft w:val="0"/>
              <w:marRight w:val="0"/>
              <w:marTop w:val="0"/>
              <w:marBottom w:val="0"/>
              <w:divBdr>
                <w:top w:val="none" w:sz="0" w:space="0" w:color="auto"/>
                <w:left w:val="none" w:sz="0" w:space="0" w:color="auto"/>
                <w:bottom w:val="none" w:sz="0" w:space="0" w:color="auto"/>
                <w:right w:val="none" w:sz="0" w:space="0" w:color="auto"/>
              </w:divBdr>
            </w:div>
            <w:div w:id="140675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227">
      <w:bodyDiv w:val="1"/>
      <w:marLeft w:val="0"/>
      <w:marRight w:val="0"/>
      <w:marTop w:val="0"/>
      <w:marBottom w:val="0"/>
      <w:divBdr>
        <w:top w:val="none" w:sz="0" w:space="0" w:color="auto"/>
        <w:left w:val="none" w:sz="0" w:space="0" w:color="auto"/>
        <w:bottom w:val="none" w:sz="0" w:space="0" w:color="auto"/>
        <w:right w:val="none" w:sz="0" w:space="0" w:color="auto"/>
      </w:divBdr>
      <w:divsChild>
        <w:div w:id="241720552">
          <w:marLeft w:val="0"/>
          <w:marRight w:val="0"/>
          <w:marTop w:val="0"/>
          <w:marBottom w:val="0"/>
          <w:divBdr>
            <w:top w:val="none" w:sz="0" w:space="0" w:color="auto"/>
            <w:left w:val="none" w:sz="0" w:space="0" w:color="auto"/>
            <w:bottom w:val="none" w:sz="0" w:space="0" w:color="auto"/>
            <w:right w:val="none" w:sz="0" w:space="0" w:color="auto"/>
          </w:divBdr>
          <w:divsChild>
            <w:div w:id="1949466093">
              <w:marLeft w:val="0"/>
              <w:marRight w:val="0"/>
              <w:marTop w:val="0"/>
              <w:marBottom w:val="0"/>
              <w:divBdr>
                <w:top w:val="none" w:sz="0" w:space="0" w:color="auto"/>
                <w:left w:val="none" w:sz="0" w:space="0" w:color="auto"/>
                <w:bottom w:val="none" w:sz="0" w:space="0" w:color="auto"/>
                <w:right w:val="none" w:sz="0" w:space="0" w:color="auto"/>
              </w:divBdr>
            </w:div>
            <w:div w:id="605426615">
              <w:marLeft w:val="0"/>
              <w:marRight w:val="0"/>
              <w:marTop w:val="0"/>
              <w:marBottom w:val="0"/>
              <w:divBdr>
                <w:top w:val="none" w:sz="0" w:space="0" w:color="auto"/>
                <w:left w:val="none" w:sz="0" w:space="0" w:color="auto"/>
                <w:bottom w:val="none" w:sz="0" w:space="0" w:color="auto"/>
                <w:right w:val="none" w:sz="0" w:space="0" w:color="auto"/>
              </w:divBdr>
            </w:div>
            <w:div w:id="1329674022">
              <w:marLeft w:val="0"/>
              <w:marRight w:val="0"/>
              <w:marTop w:val="0"/>
              <w:marBottom w:val="0"/>
              <w:divBdr>
                <w:top w:val="none" w:sz="0" w:space="0" w:color="auto"/>
                <w:left w:val="none" w:sz="0" w:space="0" w:color="auto"/>
                <w:bottom w:val="none" w:sz="0" w:space="0" w:color="auto"/>
                <w:right w:val="none" w:sz="0" w:space="0" w:color="auto"/>
              </w:divBdr>
            </w:div>
            <w:div w:id="1093479288">
              <w:marLeft w:val="0"/>
              <w:marRight w:val="0"/>
              <w:marTop w:val="0"/>
              <w:marBottom w:val="0"/>
              <w:divBdr>
                <w:top w:val="none" w:sz="0" w:space="0" w:color="auto"/>
                <w:left w:val="none" w:sz="0" w:space="0" w:color="auto"/>
                <w:bottom w:val="none" w:sz="0" w:space="0" w:color="auto"/>
                <w:right w:val="none" w:sz="0" w:space="0" w:color="auto"/>
              </w:divBdr>
            </w:div>
            <w:div w:id="611789608">
              <w:marLeft w:val="0"/>
              <w:marRight w:val="0"/>
              <w:marTop w:val="0"/>
              <w:marBottom w:val="0"/>
              <w:divBdr>
                <w:top w:val="none" w:sz="0" w:space="0" w:color="auto"/>
                <w:left w:val="none" w:sz="0" w:space="0" w:color="auto"/>
                <w:bottom w:val="none" w:sz="0" w:space="0" w:color="auto"/>
                <w:right w:val="none" w:sz="0" w:space="0" w:color="auto"/>
              </w:divBdr>
            </w:div>
            <w:div w:id="573593347">
              <w:marLeft w:val="0"/>
              <w:marRight w:val="0"/>
              <w:marTop w:val="0"/>
              <w:marBottom w:val="0"/>
              <w:divBdr>
                <w:top w:val="none" w:sz="0" w:space="0" w:color="auto"/>
                <w:left w:val="none" w:sz="0" w:space="0" w:color="auto"/>
                <w:bottom w:val="none" w:sz="0" w:space="0" w:color="auto"/>
                <w:right w:val="none" w:sz="0" w:space="0" w:color="auto"/>
              </w:divBdr>
            </w:div>
            <w:div w:id="648945449">
              <w:marLeft w:val="0"/>
              <w:marRight w:val="0"/>
              <w:marTop w:val="0"/>
              <w:marBottom w:val="0"/>
              <w:divBdr>
                <w:top w:val="none" w:sz="0" w:space="0" w:color="auto"/>
                <w:left w:val="none" w:sz="0" w:space="0" w:color="auto"/>
                <w:bottom w:val="none" w:sz="0" w:space="0" w:color="auto"/>
                <w:right w:val="none" w:sz="0" w:space="0" w:color="auto"/>
              </w:divBdr>
            </w:div>
            <w:div w:id="1903907930">
              <w:marLeft w:val="0"/>
              <w:marRight w:val="0"/>
              <w:marTop w:val="0"/>
              <w:marBottom w:val="0"/>
              <w:divBdr>
                <w:top w:val="none" w:sz="0" w:space="0" w:color="auto"/>
                <w:left w:val="none" w:sz="0" w:space="0" w:color="auto"/>
                <w:bottom w:val="none" w:sz="0" w:space="0" w:color="auto"/>
                <w:right w:val="none" w:sz="0" w:space="0" w:color="auto"/>
              </w:divBdr>
            </w:div>
            <w:div w:id="877814286">
              <w:marLeft w:val="0"/>
              <w:marRight w:val="0"/>
              <w:marTop w:val="0"/>
              <w:marBottom w:val="0"/>
              <w:divBdr>
                <w:top w:val="none" w:sz="0" w:space="0" w:color="auto"/>
                <w:left w:val="none" w:sz="0" w:space="0" w:color="auto"/>
                <w:bottom w:val="none" w:sz="0" w:space="0" w:color="auto"/>
                <w:right w:val="none" w:sz="0" w:space="0" w:color="auto"/>
              </w:divBdr>
            </w:div>
            <w:div w:id="1788308050">
              <w:marLeft w:val="0"/>
              <w:marRight w:val="0"/>
              <w:marTop w:val="0"/>
              <w:marBottom w:val="0"/>
              <w:divBdr>
                <w:top w:val="none" w:sz="0" w:space="0" w:color="auto"/>
                <w:left w:val="none" w:sz="0" w:space="0" w:color="auto"/>
                <w:bottom w:val="none" w:sz="0" w:space="0" w:color="auto"/>
                <w:right w:val="none" w:sz="0" w:space="0" w:color="auto"/>
              </w:divBdr>
            </w:div>
            <w:div w:id="37825804">
              <w:marLeft w:val="0"/>
              <w:marRight w:val="0"/>
              <w:marTop w:val="0"/>
              <w:marBottom w:val="0"/>
              <w:divBdr>
                <w:top w:val="none" w:sz="0" w:space="0" w:color="auto"/>
                <w:left w:val="none" w:sz="0" w:space="0" w:color="auto"/>
                <w:bottom w:val="none" w:sz="0" w:space="0" w:color="auto"/>
                <w:right w:val="none" w:sz="0" w:space="0" w:color="auto"/>
              </w:divBdr>
            </w:div>
            <w:div w:id="688530140">
              <w:marLeft w:val="0"/>
              <w:marRight w:val="0"/>
              <w:marTop w:val="0"/>
              <w:marBottom w:val="0"/>
              <w:divBdr>
                <w:top w:val="none" w:sz="0" w:space="0" w:color="auto"/>
                <w:left w:val="none" w:sz="0" w:space="0" w:color="auto"/>
                <w:bottom w:val="none" w:sz="0" w:space="0" w:color="auto"/>
                <w:right w:val="none" w:sz="0" w:space="0" w:color="auto"/>
              </w:divBdr>
            </w:div>
            <w:div w:id="1506550839">
              <w:marLeft w:val="0"/>
              <w:marRight w:val="0"/>
              <w:marTop w:val="0"/>
              <w:marBottom w:val="0"/>
              <w:divBdr>
                <w:top w:val="none" w:sz="0" w:space="0" w:color="auto"/>
                <w:left w:val="none" w:sz="0" w:space="0" w:color="auto"/>
                <w:bottom w:val="none" w:sz="0" w:space="0" w:color="auto"/>
                <w:right w:val="none" w:sz="0" w:space="0" w:color="auto"/>
              </w:divBdr>
            </w:div>
            <w:div w:id="15825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5318">
      <w:bodyDiv w:val="1"/>
      <w:marLeft w:val="0"/>
      <w:marRight w:val="0"/>
      <w:marTop w:val="0"/>
      <w:marBottom w:val="0"/>
      <w:divBdr>
        <w:top w:val="none" w:sz="0" w:space="0" w:color="auto"/>
        <w:left w:val="none" w:sz="0" w:space="0" w:color="auto"/>
        <w:bottom w:val="none" w:sz="0" w:space="0" w:color="auto"/>
        <w:right w:val="none" w:sz="0" w:space="0" w:color="auto"/>
      </w:divBdr>
      <w:divsChild>
        <w:div w:id="311102777">
          <w:marLeft w:val="0"/>
          <w:marRight w:val="0"/>
          <w:marTop w:val="0"/>
          <w:marBottom w:val="0"/>
          <w:divBdr>
            <w:top w:val="none" w:sz="0" w:space="0" w:color="auto"/>
            <w:left w:val="none" w:sz="0" w:space="0" w:color="auto"/>
            <w:bottom w:val="none" w:sz="0" w:space="0" w:color="auto"/>
            <w:right w:val="none" w:sz="0" w:space="0" w:color="auto"/>
          </w:divBdr>
          <w:divsChild>
            <w:div w:id="5583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781">
      <w:bodyDiv w:val="1"/>
      <w:marLeft w:val="0"/>
      <w:marRight w:val="0"/>
      <w:marTop w:val="0"/>
      <w:marBottom w:val="0"/>
      <w:divBdr>
        <w:top w:val="none" w:sz="0" w:space="0" w:color="auto"/>
        <w:left w:val="none" w:sz="0" w:space="0" w:color="auto"/>
        <w:bottom w:val="none" w:sz="0" w:space="0" w:color="auto"/>
        <w:right w:val="none" w:sz="0" w:space="0" w:color="auto"/>
      </w:divBdr>
      <w:divsChild>
        <w:div w:id="436221338">
          <w:marLeft w:val="0"/>
          <w:marRight w:val="0"/>
          <w:marTop w:val="0"/>
          <w:marBottom w:val="0"/>
          <w:divBdr>
            <w:top w:val="none" w:sz="0" w:space="0" w:color="auto"/>
            <w:left w:val="none" w:sz="0" w:space="0" w:color="auto"/>
            <w:bottom w:val="none" w:sz="0" w:space="0" w:color="auto"/>
            <w:right w:val="none" w:sz="0" w:space="0" w:color="auto"/>
          </w:divBdr>
          <w:divsChild>
            <w:div w:id="16911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hyperlink" Target="results/results-vgg16-last3.ipynb" TargetMode="Externa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10.png"/><Relationship Id="rId149"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https://pytorch.org/vision/stable/generated/torchvision.datasets.CIFAR10.html" TargetMode="External"/><Relationship Id="rId118" Type="http://schemas.openxmlformats.org/officeDocument/2006/relationships/image" Target="media/image104.png"/><Relationship Id="rId134" Type="http://schemas.openxmlformats.org/officeDocument/2006/relationships/image" Target="media/image114.png"/><Relationship Id="rId139" Type="http://schemas.openxmlformats.org/officeDocument/2006/relationships/image" Target="media/image117.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08.png"/><Relationship Id="rId129" Type="http://schemas.openxmlformats.org/officeDocument/2006/relationships/image" Target="media/image11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18.png"/><Relationship Id="rId145" Type="http://schemas.openxmlformats.org/officeDocument/2006/relationships/image" Target="media/image12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train/cifar10-mlp.ipynb" TargetMode="External"/><Relationship Id="rId119" Type="http://schemas.openxmlformats.org/officeDocument/2006/relationships/image" Target="media/image105.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12.png"/><Relationship Id="rId135" Type="http://schemas.openxmlformats.org/officeDocument/2006/relationships/image" Target="media/image115.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train/cifar10-cnn.ipynb" TargetMode="External"/><Relationship Id="rId125" Type="http://schemas.openxmlformats.org/officeDocument/2006/relationships/image" Target="media/image109.png"/><Relationship Id="rId141" Type="http://schemas.openxmlformats.org/officeDocument/2006/relationships/hyperlink" Target="train/cifar10-vgg.ipynb" TargetMode="External"/><Relationship Id="rId146" Type="http://schemas.openxmlformats.org/officeDocument/2006/relationships/footer" Target="footer1.xml"/><Relationship Id="rId7" Type="http://schemas.openxmlformats.org/officeDocument/2006/relationships/image" Target="media/image1.jp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s://pytorch.org/vision/stable/datasets.html" TargetMode="External"/><Relationship Id="rId115" Type="http://schemas.openxmlformats.org/officeDocument/2006/relationships/hyperlink" Target="results/results-mlp.ipynb" TargetMode="External"/><Relationship Id="rId131" Type="http://schemas.openxmlformats.org/officeDocument/2006/relationships/image" Target="media/image113.png"/><Relationship Id="rId136" Type="http://schemas.openxmlformats.org/officeDocument/2006/relationships/image" Target="media/image116.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hyperlink" Target="train/cifar10-cnn-bn-do.ipynb" TargetMode="External"/><Relationship Id="rId147" Type="http://schemas.openxmlformats.org/officeDocument/2006/relationships/footer" Target="footer2.xml"/><Relationship Id="rId8" Type="http://schemas.openxmlformats.org/officeDocument/2006/relationships/hyperlink" Target="pattern.ipynb"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yperlink" Target="results/results-cnn.ipynb" TargetMode="External"/><Relationship Id="rId142" Type="http://schemas.openxmlformats.org/officeDocument/2006/relationships/hyperlink" Target="results/results-vgg16-last5.ipynb" TargetMode="Externa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2.png"/><Relationship Id="rId137" Type="http://schemas.openxmlformats.org/officeDocument/2006/relationships/hyperlink" Target="train/cifar10-vgg.ipynb"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file:///C:\Users\Erfan\Desktop\Desktop_Ubuntu\proj3\data-analysis.ipynb" TargetMode="External"/><Relationship Id="rId132" Type="http://schemas.openxmlformats.org/officeDocument/2006/relationships/hyperlink" Target="train/cifar10-vgg.ipynb"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hyperlink" Target="results/results-cnn-bn-do.ipynb"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06.png"/><Relationship Id="rId143" Type="http://schemas.openxmlformats.org/officeDocument/2006/relationships/image" Target="media/image119.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data-analysis.ipynb"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hyperlink" Target="https://www.cs.toronto.edu/~kriz/cifar.html" TargetMode="External"/><Relationship Id="rId133" Type="http://schemas.openxmlformats.org/officeDocument/2006/relationships/hyperlink" Target="results/results-vgg16-last2.ipynb" TargetMode="Externa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07.png"/><Relationship Id="rId144" Type="http://schemas.openxmlformats.org/officeDocument/2006/relationships/image" Target="media/image120.png"/><Relationship Id="rId90" Type="http://schemas.openxmlformats.org/officeDocument/2006/relationships/image" Target="media/image8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fan\Documents\Custom%20Office%20Templates\Erfan_Report_Green.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Erfan_Report_Green.dotx</Template>
  <TotalTime>543</TotalTime>
  <Pages>1</Pages>
  <Words>4040</Words>
  <Characters>23028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Moosavi Monazzah</dc:creator>
  <cp:keywords/>
  <dc:description/>
  <cp:lastModifiedBy>Erfan Moosavi Monazzah</cp:lastModifiedBy>
  <cp:revision>18</cp:revision>
  <cp:lastPrinted>2022-12-30T16:13:00Z</cp:lastPrinted>
  <dcterms:created xsi:type="dcterms:W3CDTF">2022-12-30T03:29:00Z</dcterms:created>
  <dcterms:modified xsi:type="dcterms:W3CDTF">2022-12-30T16:15:00Z</dcterms:modified>
</cp:coreProperties>
</file>