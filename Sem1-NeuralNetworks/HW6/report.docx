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5B932" w14:textId="1600023E" w:rsidR="00C36963" w:rsidRDefault="00F62957">
      <w:pPr>
        <w:pStyle w:val="Title"/>
      </w:pPr>
      <w:r>
        <w:t>NN Ex6</w:t>
      </w:r>
      <w:r w:rsidR="003E3691">
        <w:tab/>
      </w:r>
    </w:p>
    <w:p w14:paraId="546E9565" w14:textId="3B9225DA" w:rsidR="00C36963" w:rsidRDefault="00F62957">
      <w:pPr>
        <w:pStyle w:val="Subtitle"/>
      </w:pPr>
      <w:r>
        <w:t>January 12, 2023</w:t>
      </w:r>
    </w:p>
    <w:p w14:paraId="3166228D" w14:textId="77777777" w:rsidR="00C36963" w:rsidRDefault="00A95A8F">
      <w:r>
        <w:rPr>
          <w:noProof/>
          <w:lang w:eastAsia="en-US"/>
        </w:rPr>
        <w:drawing>
          <wp:inline distT="0" distB="0" distL="0" distR="0" wp14:anchorId="1C1B74D8" wp14:editId="645E3CE9">
            <wp:extent cx="5486400" cy="3657600"/>
            <wp:effectExtent l="0" t="0" r="0" b="0"/>
            <wp:docPr id="2" name="Picture 2" descr="A leaf on tree b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648536A" w14:textId="6AB71301" w:rsidR="00C36963" w:rsidRDefault="00F62957">
      <w:pPr>
        <w:pStyle w:val="Author"/>
      </w:pPr>
      <w:r>
        <w:t>S.M. Erfan Moosavi Monazzah</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cs="B Nazanin"/>
          <w:bCs/>
          <w:noProof/>
        </w:rPr>
      </w:sdtEndPr>
      <w:sdtContent>
        <w:p w14:paraId="0FB4DB55" w14:textId="77777777" w:rsidR="00C36963" w:rsidRDefault="00A95A8F">
          <w:pPr>
            <w:pStyle w:val="TOCHeading"/>
          </w:pPr>
          <w:r>
            <w:rPr>
              <w:rStyle w:val="Emphasis"/>
            </w:rPr>
            <w:t>TAble of</w:t>
          </w:r>
          <w:r>
            <w:rPr>
              <w:rStyle w:val="Emphasis"/>
            </w:rPr>
            <w:br/>
          </w:r>
          <w:r>
            <w:t>Contents</w:t>
          </w:r>
        </w:p>
        <w:p w14:paraId="284F0CD8" w14:textId="65D877E8" w:rsidR="00C36963" w:rsidRDefault="00A95A8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Pr>
              <w:iCs/>
              <w:noProof/>
              <w:color w:val="F75952" w:themeColor="accent1"/>
            </w:rPr>
            <w:t>Emphasis</w:t>
          </w:r>
          <w:r>
            <w:rPr>
              <w:noProof/>
            </w:rPr>
            <w:t xml:space="preserve"> Heading 1</w:t>
          </w:r>
          <w:r>
            <w:rPr>
              <w:noProof/>
            </w:rPr>
            <w:tab/>
          </w:r>
          <w:r>
            <w:rPr>
              <w:noProof/>
            </w:rPr>
            <w:fldChar w:fldCharType="begin"/>
          </w:r>
          <w:r>
            <w:rPr>
              <w:noProof/>
            </w:rPr>
            <w:instrText xml:space="preserve"> PAGEREF _Toc408396851 \h </w:instrText>
          </w:r>
          <w:r>
            <w:rPr>
              <w:noProof/>
            </w:rPr>
            <w:fldChar w:fldCharType="separate"/>
          </w:r>
          <w:r w:rsidR="00A319E8">
            <w:rPr>
              <w:b w:val="0"/>
              <w:bCs w:val="0"/>
              <w:noProof/>
            </w:rPr>
            <w:t>Error! Bookmark not defined.</w:t>
          </w:r>
          <w:r>
            <w:rPr>
              <w:noProof/>
            </w:rPr>
            <w:fldChar w:fldCharType="end"/>
          </w:r>
        </w:p>
        <w:p w14:paraId="7BAC8073" w14:textId="4A53BD6D" w:rsidR="00C36963" w:rsidRDefault="00A95A8F">
          <w:pPr>
            <w:pStyle w:val="TOC2"/>
            <w:rPr>
              <w:rFonts w:eastAsiaTheme="minorEastAsia"/>
              <w:bCs w:val="0"/>
              <w:noProof/>
              <w:color w:val="auto"/>
              <w:sz w:val="22"/>
              <w:szCs w:val="22"/>
              <w:lang w:eastAsia="en-US"/>
            </w:rPr>
          </w:pPr>
          <w:r>
            <w:rPr>
              <w:noProof/>
            </w:rPr>
            <w:t>Heading 2</w:t>
          </w:r>
          <w:r>
            <w:rPr>
              <w:noProof/>
            </w:rPr>
            <w:tab/>
          </w:r>
          <w:r>
            <w:rPr>
              <w:noProof/>
            </w:rPr>
            <w:fldChar w:fldCharType="begin"/>
          </w:r>
          <w:r>
            <w:rPr>
              <w:noProof/>
            </w:rPr>
            <w:instrText xml:space="preserve"> PAGEREF _Toc408396852 \h </w:instrText>
          </w:r>
          <w:r>
            <w:rPr>
              <w:noProof/>
            </w:rPr>
            <w:fldChar w:fldCharType="separate"/>
          </w:r>
          <w:r w:rsidR="00A319E8">
            <w:rPr>
              <w:b/>
              <w:bCs w:val="0"/>
              <w:noProof/>
            </w:rPr>
            <w:t>Error! Bookmark not defined.</w:t>
          </w:r>
          <w:r>
            <w:rPr>
              <w:noProof/>
            </w:rPr>
            <w:fldChar w:fldCharType="end"/>
          </w:r>
        </w:p>
        <w:p w14:paraId="23C8AEA5" w14:textId="72DE2C42" w:rsidR="00C36963" w:rsidRDefault="00A95A8F">
          <w:pPr>
            <w:pStyle w:val="TOC2"/>
            <w:rPr>
              <w:rFonts w:eastAsiaTheme="minorEastAsia"/>
              <w:bCs w:val="0"/>
              <w:noProof/>
              <w:color w:val="auto"/>
              <w:sz w:val="22"/>
              <w:szCs w:val="22"/>
              <w:lang w:eastAsia="en-US"/>
            </w:rPr>
          </w:pPr>
          <w:r>
            <w:rPr>
              <w:noProof/>
            </w:rPr>
            <w:t>Heading 2</w:t>
          </w:r>
          <w:r>
            <w:rPr>
              <w:noProof/>
            </w:rPr>
            <w:tab/>
          </w:r>
          <w:r>
            <w:rPr>
              <w:noProof/>
            </w:rPr>
            <w:fldChar w:fldCharType="begin"/>
          </w:r>
          <w:r>
            <w:rPr>
              <w:noProof/>
            </w:rPr>
            <w:instrText xml:space="preserve"> PAGEREF _Toc408396853 \h </w:instrText>
          </w:r>
          <w:r>
            <w:rPr>
              <w:noProof/>
            </w:rPr>
            <w:fldChar w:fldCharType="separate"/>
          </w:r>
          <w:r w:rsidR="00A319E8">
            <w:rPr>
              <w:b/>
              <w:bCs w:val="0"/>
              <w:noProof/>
            </w:rPr>
            <w:t>Error! Bookmark not defined.</w:t>
          </w:r>
          <w:r>
            <w:rPr>
              <w:noProof/>
            </w:rPr>
            <w:fldChar w:fldCharType="end"/>
          </w:r>
        </w:p>
        <w:p w14:paraId="1B8AB349" w14:textId="0C60F837" w:rsidR="00C36963" w:rsidRDefault="00A95A8F" w:rsidP="00F62957">
          <w:pPr>
            <w:sectPr w:rsidR="00C36963">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14:paraId="18E17392" w14:textId="58BDFE75" w:rsidR="00C36963" w:rsidRDefault="004E3189" w:rsidP="004E3189">
      <w:pPr>
        <w:pStyle w:val="Heading3"/>
        <w:numPr>
          <w:ilvl w:val="0"/>
          <w:numId w:val="24"/>
        </w:numPr>
      </w:pPr>
      <w:r>
        <w:lastRenderedPageBreak/>
        <w:t>Fuzzy Control</w:t>
      </w:r>
    </w:p>
    <w:p w14:paraId="0BD7C232" w14:textId="27F856C5" w:rsidR="004E3189" w:rsidRDefault="004E3189" w:rsidP="004E3189">
      <w:pPr>
        <w:pStyle w:val="ListParagraph"/>
        <w:numPr>
          <w:ilvl w:val="1"/>
          <w:numId w:val="24"/>
        </w:numPr>
      </w:pPr>
      <w:r>
        <w:t>Fuzzy Control Design Steps</w:t>
      </w:r>
    </w:p>
    <w:p w14:paraId="7D25844D" w14:textId="779BF03C" w:rsidR="004E3189" w:rsidRDefault="004E3189" w:rsidP="004E3189">
      <w:pPr>
        <w:pStyle w:val="ListParagraph"/>
        <w:numPr>
          <w:ilvl w:val="2"/>
          <w:numId w:val="24"/>
        </w:numPr>
      </w:pPr>
      <w:r>
        <w:t>Defining input and output variables and define fuzzy linguistic variables.</w:t>
      </w:r>
    </w:p>
    <w:p w14:paraId="2DFD03EB" w14:textId="4E122506" w:rsidR="004E3189" w:rsidRDefault="004E3189" w:rsidP="004E3189">
      <w:pPr>
        <w:pStyle w:val="ListParagraph"/>
        <w:numPr>
          <w:ilvl w:val="2"/>
          <w:numId w:val="24"/>
        </w:numPr>
      </w:pPr>
      <w:r>
        <w:t>Define fuzzification methods for each input and output variable. This method converts numerical inputs to fuzzy terms.</w:t>
      </w:r>
    </w:p>
    <w:p w14:paraId="3FCA5827" w14:textId="10255835" w:rsidR="004E3189" w:rsidRDefault="004E3189" w:rsidP="004E3189">
      <w:pPr>
        <w:pStyle w:val="ListParagraph"/>
        <w:numPr>
          <w:ilvl w:val="2"/>
          <w:numId w:val="24"/>
        </w:numPr>
      </w:pPr>
      <w:r>
        <w:t>Extract the rules by asking them from experts or learning them.</w:t>
      </w:r>
    </w:p>
    <w:p w14:paraId="03B5A6ED" w14:textId="4E9170DA" w:rsidR="004E3189" w:rsidRDefault="003275BA" w:rsidP="004E3189">
      <w:pPr>
        <w:pStyle w:val="ListParagraph"/>
        <w:numPr>
          <w:ilvl w:val="2"/>
          <w:numId w:val="24"/>
        </w:numPr>
      </w:pPr>
      <w:r>
        <w:t>Designing</w:t>
      </w:r>
      <w:r w:rsidR="004E3189">
        <w:t xml:space="preserve"> the inference engine</w:t>
      </w:r>
    </w:p>
    <w:p w14:paraId="312016C9" w14:textId="4DB2C174" w:rsidR="004E3189" w:rsidRDefault="004E3189" w:rsidP="004E3189">
      <w:pPr>
        <w:pStyle w:val="ListParagraph"/>
        <w:numPr>
          <w:ilvl w:val="2"/>
          <w:numId w:val="24"/>
        </w:numPr>
      </w:pPr>
      <w:r>
        <w:t>Define defuzzification methods: these methods convert fuzzy terms back to numerical values.</w:t>
      </w:r>
    </w:p>
    <w:p w14:paraId="5DB45D53" w14:textId="3A647CA7" w:rsidR="00F876E7" w:rsidRDefault="00F876E7" w:rsidP="00F876E7"/>
    <w:p w14:paraId="3C0EF457" w14:textId="24C0825A" w:rsidR="00F876E7" w:rsidRDefault="00F876E7" w:rsidP="00F876E7"/>
    <w:p w14:paraId="08557AE2" w14:textId="5257EED1" w:rsidR="00F876E7" w:rsidRDefault="00F876E7" w:rsidP="00F876E7"/>
    <w:p w14:paraId="1271A30B" w14:textId="2C888BAE" w:rsidR="00F876E7" w:rsidRDefault="00F876E7" w:rsidP="00F876E7"/>
    <w:p w14:paraId="0D634BE9" w14:textId="3563D7E0" w:rsidR="00F876E7" w:rsidRDefault="00F876E7" w:rsidP="00F876E7"/>
    <w:p w14:paraId="525D88FC" w14:textId="695D18DD" w:rsidR="00F876E7" w:rsidRDefault="00F876E7" w:rsidP="00F876E7"/>
    <w:p w14:paraId="338FD703" w14:textId="30386A2E" w:rsidR="00F876E7" w:rsidRDefault="00F876E7" w:rsidP="00F876E7"/>
    <w:p w14:paraId="7F4E2340" w14:textId="73AB4575" w:rsidR="00F876E7" w:rsidRDefault="00F876E7" w:rsidP="00F876E7"/>
    <w:p w14:paraId="0C949969" w14:textId="3BCE0705" w:rsidR="00F876E7" w:rsidRDefault="00F876E7" w:rsidP="00F876E7"/>
    <w:p w14:paraId="69F0154B" w14:textId="3A6DCD37" w:rsidR="00F876E7" w:rsidRDefault="00F876E7" w:rsidP="00F876E7"/>
    <w:p w14:paraId="21669132" w14:textId="76DCF950" w:rsidR="00F876E7" w:rsidRDefault="00F876E7" w:rsidP="00F876E7"/>
    <w:p w14:paraId="16555D36" w14:textId="63E5B0DD" w:rsidR="00F876E7" w:rsidRDefault="00F876E7" w:rsidP="00F876E7"/>
    <w:p w14:paraId="7DBEFCBA" w14:textId="77777777" w:rsidR="00F876E7" w:rsidRDefault="00F876E7" w:rsidP="00F876E7"/>
    <w:p w14:paraId="520DC85C" w14:textId="2A7A0EB2" w:rsidR="004E3189" w:rsidRDefault="004E3189" w:rsidP="00DB49AB">
      <w:pPr>
        <w:pStyle w:val="ListParagraph"/>
        <w:numPr>
          <w:ilvl w:val="1"/>
          <w:numId w:val="24"/>
        </w:numPr>
      </w:pPr>
      <w:r>
        <w:lastRenderedPageBreak/>
        <w:t>X1 and x2 membership functions:</w:t>
      </w:r>
    </w:p>
    <w:p w14:paraId="66FF4F8B" w14:textId="564EE716" w:rsidR="00F876E7" w:rsidRDefault="003275BA" w:rsidP="003275BA">
      <w:pPr>
        <w:ind w:left="360"/>
      </w:pPr>
      <w:r>
        <w:rPr>
          <w:noProof/>
        </w:rPr>
        <w:drawing>
          <wp:inline distT="0" distB="0" distL="0" distR="0" wp14:anchorId="078B2E0F" wp14:editId="0C87D956">
            <wp:extent cx="4901387" cy="6751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0332" cy="6777415"/>
                    </a:xfrm>
                    <a:prstGeom prst="rect">
                      <a:avLst/>
                    </a:prstGeom>
                  </pic:spPr>
                </pic:pic>
              </a:graphicData>
            </a:graphic>
          </wp:inline>
        </w:drawing>
      </w:r>
    </w:p>
    <w:p w14:paraId="4ADD0478" w14:textId="6ADF01EB" w:rsidR="003275BA" w:rsidRPr="003275BA" w:rsidRDefault="003275BA" w:rsidP="004E3189">
      <w:pPr>
        <w:pStyle w:val="ListParagraph"/>
        <w:numPr>
          <w:ilvl w:val="1"/>
          <w:numId w:val="24"/>
        </w:numPr>
        <w:rPr>
          <w:highlight w:val="yellow"/>
        </w:rPr>
      </w:pPr>
      <w:r w:rsidRPr="003275BA">
        <w:rPr>
          <w:highlight w:val="yellow"/>
        </w:rPr>
        <w:t>Solution in image above.</w:t>
      </w:r>
    </w:p>
    <w:p w14:paraId="085986A4" w14:textId="74FBA0C7" w:rsidR="003275BA" w:rsidRDefault="003275BA" w:rsidP="003275BA"/>
    <w:p w14:paraId="7453D6EB" w14:textId="77777777" w:rsidR="003275BA" w:rsidRDefault="003275BA" w:rsidP="003275BA"/>
    <w:p w14:paraId="36909A69" w14:textId="74C1F280" w:rsidR="003275BA" w:rsidRDefault="003275BA" w:rsidP="003275BA">
      <w:pPr>
        <w:pStyle w:val="ListParagraph"/>
        <w:numPr>
          <w:ilvl w:val="0"/>
          <w:numId w:val="24"/>
        </w:numPr>
      </w:pPr>
      <w:r>
        <w:lastRenderedPageBreak/>
        <w:t>Fuzzy Controller + Python</w:t>
      </w:r>
      <w:r w:rsidR="0003303F">
        <w:t xml:space="preserve"> </w:t>
      </w:r>
      <w:hyperlink r:id="rId9" w:history="1">
        <w:r w:rsidR="0003303F" w:rsidRPr="0003303F">
          <w:rPr>
            <w:rStyle w:val="Hyperlink"/>
          </w:rPr>
          <w:t>&lt;q2.ipynb&gt;</w:t>
        </w:r>
      </w:hyperlink>
    </w:p>
    <w:p w14:paraId="3A9B024D" w14:textId="29848BE3" w:rsidR="003275BA" w:rsidRDefault="003275BA" w:rsidP="003275BA">
      <w:pPr>
        <w:pStyle w:val="ListParagraph"/>
        <w:numPr>
          <w:ilvl w:val="1"/>
          <w:numId w:val="24"/>
        </w:numPr>
      </w:pPr>
      <w:r>
        <w:t>Here we imported some libraries.</w:t>
      </w:r>
    </w:p>
    <w:p w14:paraId="5CF73D88" w14:textId="4D4F25D3" w:rsidR="003275BA" w:rsidRDefault="003275BA" w:rsidP="003275BA">
      <w:pPr>
        <w:pStyle w:val="ListParagraph"/>
        <w:numPr>
          <w:ilvl w:val="1"/>
          <w:numId w:val="24"/>
        </w:numPr>
      </w:pPr>
      <w:r>
        <w:t>Defining input and output fuzzy terms along with their universes.</w:t>
      </w:r>
    </w:p>
    <w:p w14:paraId="5DD75FAE" w14:textId="77777777" w:rsidR="009B0208" w:rsidRDefault="009B0208" w:rsidP="009B0208">
      <w:pPr>
        <w:pStyle w:val="Code"/>
      </w:pPr>
      <w:r>
        <w:t>x1 = ctrl.Antecedent(np.linspace(0, 1, 1000), 'healthy') # 1000 points between 0 to 1 inclusive</w:t>
      </w:r>
    </w:p>
    <w:p w14:paraId="2A7E7CF0" w14:textId="77777777" w:rsidR="009B0208" w:rsidRDefault="009B0208" w:rsidP="009B0208">
      <w:pPr>
        <w:pStyle w:val="Code"/>
      </w:pPr>
      <w:r>
        <w:t>x2 = ctrl.Antecedent(np.linspace(0, 1, 1000), 'cancer') # 1000 points between 0 to 1 inclusive</w:t>
      </w:r>
    </w:p>
    <w:p w14:paraId="706AF747" w14:textId="518BDE26" w:rsidR="003275BA" w:rsidRDefault="009B0208" w:rsidP="009B0208">
      <w:pPr>
        <w:pStyle w:val="Code"/>
      </w:pPr>
      <w:r>
        <w:t>y = ctrl.Consequent(np.linspace(0.004, 0.01, 1000), 'dose') # 1000 points between 0.004 to 0.01 inclusive</w:t>
      </w:r>
    </w:p>
    <w:p w14:paraId="520EDBBF" w14:textId="501BAC16" w:rsidR="003275BA" w:rsidRDefault="009B0208" w:rsidP="003275BA">
      <w:pPr>
        <w:pStyle w:val="ListParagraph"/>
        <w:numPr>
          <w:ilvl w:val="1"/>
          <w:numId w:val="24"/>
        </w:numPr>
      </w:pPr>
      <w:r>
        <w:t>Defining membership functions of healthy terms</w:t>
      </w:r>
    </w:p>
    <w:p w14:paraId="3AC03361" w14:textId="02B84602" w:rsidR="009B0208" w:rsidRDefault="009B0208" w:rsidP="009B0208">
      <w:pPr>
        <w:pStyle w:val="ListParagraph"/>
        <w:numPr>
          <w:ilvl w:val="1"/>
          <w:numId w:val="24"/>
        </w:numPr>
      </w:pPr>
      <w:r>
        <w:t xml:space="preserve">Defining membership functions of </w:t>
      </w:r>
      <w:r>
        <w:t>cancer</w:t>
      </w:r>
      <w:r>
        <w:t xml:space="preserve"> terms</w:t>
      </w:r>
    </w:p>
    <w:p w14:paraId="3350C056" w14:textId="4103BEE8" w:rsidR="009B0208" w:rsidRDefault="009B0208" w:rsidP="009B0208">
      <w:pPr>
        <w:pStyle w:val="ListParagraph"/>
        <w:numPr>
          <w:ilvl w:val="1"/>
          <w:numId w:val="24"/>
        </w:numPr>
      </w:pPr>
      <w:r>
        <w:t xml:space="preserve">Defining membership functions of </w:t>
      </w:r>
      <w:r>
        <w:t xml:space="preserve">dose </w:t>
      </w:r>
      <w:r>
        <w:t>terms</w:t>
      </w:r>
    </w:p>
    <w:p w14:paraId="5215B8FB" w14:textId="77777777" w:rsidR="009B0208" w:rsidRDefault="009B0208" w:rsidP="009B0208">
      <w:pPr>
        <w:pStyle w:val="Code"/>
      </w:pPr>
      <w:r>
        <w:t>x1['low'] = fuzz.trapmf(x1.universe, [0, 0, 0.4, 0.7]) # trapezoidal membership</w:t>
      </w:r>
    </w:p>
    <w:p w14:paraId="26666919" w14:textId="77777777" w:rsidR="009B0208" w:rsidRDefault="009B0208" w:rsidP="009B0208">
      <w:pPr>
        <w:pStyle w:val="Code"/>
      </w:pPr>
      <w:r>
        <w:t>x1['med'] = fuzz.trimf(x1.universe, [0.4, 0.7, 0.85]) # triangular membership</w:t>
      </w:r>
    </w:p>
    <w:p w14:paraId="41DABDD9" w14:textId="77777777" w:rsidR="009B0208" w:rsidRDefault="009B0208" w:rsidP="009B0208">
      <w:pPr>
        <w:pStyle w:val="Code"/>
      </w:pPr>
      <w:r>
        <w:t>x1['high'] = fuzz.trapmf(x1.universe, [0.7, 0.85, 1, 1]) # trapezoidal membership</w:t>
      </w:r>
    </w:p>
    <w:p w14:paraId="7FB1F888" w14:textId="77777777" w:rsidR="009B0208" w:rsidRDefault="009B0208" w:rsidP="009B0208">
      <w:pPr>
        <w:pStyle w:val="Code"/>
      </w:pPr>
    </w:p>
    <w:p w14:paraId="47BFADF0" w14:textId="67D1E8C4" w:rsidR="009B0208" w:rsidRDefault="009B0208" w:rsidP="009B0208">
      <w:pPr>
        <w:pStyle w:val="Code"/>
      </w:pPr>
      <w:r>
        <w:t>x1.view()</w:t>
      </w:r>
    </w:p>
    <w:p w14:paraId="7ADBA681" w14:textId="77777777" w:rsidR="009B0208" w:rsidRDefault="009B0208" w:rsidP="009B0208">
      <w:pPr>
        <w:pStyle w:val="Code"/>
      </w:pPr>
    </w:p>
    <w:p w14:paraId="3BD62FEE" w14:textId="77777777" w:rsidR="009B0208" w:rsidRDefault="009B0208" w:rsidP="009B0208">
      <w:pPr>
        <w:pStyle w:val="Code"/>
      </w:pPr>
      <w:r>
        <w:t>x2['low'] = fuzz.trapmf(x2.universe, [0, 0, 0.1, 0.4]) # trapezoidal membership</w:t>
      </w:r>
    </w:p>
    <w:p w14:paraId="22F99A86" w14:textId="77777777" w:rsidR="009B0208" w:rsidRDefault="009B0208" w:rsidP="009B0208">
      <w:pPr>
        <w:pStyle w:val="Code"/>
      </w:pPr>
      <w:r>
        <w:t>x2['med'] = fuzz.trimf(x2.universe, [0.1, 0.4, 0.7]) # triangular membership</w:t>
      </w:r>
    </w:p>
    <w:p w14:paraId="5CA9D115" w14:textId="77777777" w:rsidR="009B0208" w:rsidRDefault="009B0208" w:rsidP="009B0208">
      <w:pPr>
        <w:pStyle w:val="Code"/>
      </w:pPr>
      <w:r>
        <w:t>x2['high'] = fuzz.trapmf(x2.universe, [0.4, 0.6, 1, 1]) # trapezoidal membership</w:t>
      </w:r>
    </w:p>
    <w:p w14:paraId="79C6FAA0" w14:textId="77777777" w:rsidR="009B0208" w:rsidRDefault="009B0208" w:rsidP="009B0208">
      <w:pPr>
        <w:pStyle w:val="Code"/>
      </w:pPr>
    </w:p>
    <w:p w14:paraId="38F9646F" w14:textId="414A6C51" w:rsidR="009B0208" w:rsidRDefault="009B0208" w:rsidP="009B0208">
      <w:pPr>
        <w:pStyle w:val="Code"/>
      </w:pPr>
      <w:r>
        <w:t>x2.view()</w:t>
      </w:r>
    </w:p>
    <w:p w14:paraId="5F2A47CD" w14:textId="77777777" w:rsidR="009B0208" w:rsidRDefault="009B0208" w:rsidP="009B0208">
      <w:pPr>
        <w:pStyle w:val="Code"/>
      </w:pPr>
    </w:p>
    <w:p w14:paraId="4E9AF2E6" w14:textId="77777777" w:rsidR="009B0208" w:rsidRDefault="009B0208" w:rsidP="009B0208">
      <w:pPr>
        <w:pStyle w:val="Code"/>
      </w:pPr>
      <w:r>
        <w:t>y['vlow'] = fuzz.trapmf(y.universe, [0, 0, 5.5e-3, 6.5e-3]) # trapezoidal membership</w:t>
      </w:r>
    </w:p>
    <w:p w14:paraId="29653374" w14:textId="77777777" w:rsidR="009B0208" w:rsidRDefault="009B0208" w:rsidP="009B0208">
      <w:pPr>
        <w:pStyle w:val="Code"/>
      </w:pPr>
      <w:r>
        <w:t>y['low'] = fuzz.trimf(y.universe, [5.5e-3, 6e-3, 7e-3]) # trapezoidal membership</w:t>
      </w:r>
    </w:p>
    <w:p w14:paraId="2A73B113" w14:textId="77777777" w:rsidR="009B0208" w:rsidRDefault="009B0208" w:rsidP="009B0208">
      <w:pPr>
        <w:pStyle w:val="Code"/>
      </w:pPr>
      <w:r>
        <w:t>y['med'] = fuzz.trimf(y.universe, [6.5e-3, 7e-3, 8e-3]) # triangular membership</w:t>
      </w:r>
    </w:p>
    <w:p w14:paraId="335CE7C4" w14:textId="77777777" w:rsidR="009B0208" w:rsidRDefault="009B0208" w:rsidP="009B0208">
      <w:pPr>
        <w:pStyle w:val="Code"/>
      </w:pPr>
      <w:r>
        <w:lastRenderedPageBreak/>
        <w:t>y['high'] = fuzz.trimf(y.universe, [7e-3, 8e-3, 9e-3]) # trapezoidal membership</w:t>
      </w:r>
    </w:p>
    <w:p w14:paraId="0E341715" w14:textId="77777777" w:rsidR="009B0208" w:rsidRDefault="009B0208" w:rsidP="009B0208">
      <w:pPr>
        <w:pStyle w:val="Code"/>
      </w:pPr>
      <w:r>
        <w:t>y['vhigh'] = fuzz.trapmf(y.universe, [8e-3, 9e-3, 10e-3, 10e-3]) # trapezoidal membership</w:t>
      </w:r>
    </w:p>
    <w:p w14:paraId="7F66420A" w14:textId="77777777" w:rsidR="009B0208" w:rsidRDefault="009B0208" w:rsidP="009B0208">
      <w:pPr>
        <w:pStyle w:val="Code"/>
      </w:pPr>
    </w:p>
    <w:p w14:paraId="3A2DCEFE" w14:textId="1100696E" w:rsidR="009B0208" w:rsidRDefault="009B0208" w:rsidP="009B0208">
      <w:pPr>
        <w:pStyle w:val="Code"/>
      </w:pPr>
      <w:r>
        <w:t>y.view()</w:t>
      </w:r>
    </w:p>
    <w:p w14:paraId="50A5A919" w14:textId="16E19A7B" w:rsidR="009B0208" w:rsidRDefault="009B0208" w:rsidP="003275BA">
      <w:pPr>
        <w:pStyle w:val="ListParagraph"/>
        <w:numPr>
          <w:ilvl w:val="1"/>
          <w:numId w:val="24"/>
        </w:numPr>
      </w:pPr>
      <w:r>
        <w:t>In this cell we created our list of rules based on the rule matrix given by the question.</w:t>
      </w:r>
    </w:p>
    <w:p w14:paraId="250183D7" w14:textId="77777777" w:rsidR="009B0208" w:rsidRDefault="009B0208" w:rsidP="009B0208">
      <w:pPr>
        <w:pStyle w:val="Code"/>
      </w:pPr>
      <w:r>
        <w:t>list_rules = []</w:t>
      </w:r>
    </w:p>
    <w:p w14:paraId="462B85CE" w14:textId="77777777" w:rsidR="009B0208" w:rsidRDefault="009B0208" w:rsidP="009B0208">
      <w:pPr>
        <w:pStyle w:val="Code"/>
      </w:pPr>
      <w:r>
        <w:t>list_rules.append(ctrl.Rule(x1['low'] &amp; x2['low'], y['low']))</w:t>
      </w:r>
    </w:p>
    <w:p w14:paraId="0EB8FA3E" w14:textId="77777777" w:rsidR="009B0208" w:rsidRDefault="009B0208" w:rsidP="009B0208">
      <w:pPr>
        <w:pStyle w:val="Code"/>
      </w:pPr>
      <w:r>
        <w:t>list_rules.append(ctrl.Rule(x1['low'] &amp; x2['med'], y['med']))</w:t>
      </w:r>
    </w:p>
    <w:p w14:paraId="6964DE29" w14:textId="77777777" w:rsidR="009B0208" w:rsidRDefault="009B0208" w:rsidP="009B0208">
      <w:pPr>
        <w:pStyle w:val="Code"/>
      </w:pPr>
      <w:r>
        <w:t>list_rules.append(ctrl.Rule(x1['low'] &amp; x2['high'], y['vhigh']))</w:t>
      </w:r>
    </w:p>
    <w:p w14:paraId="5DABA93A" w14:textId="77777777" w:rsidR="009B0208" w:rsidRDefault="009B0208" w:rsidP="009B0208">
      <w:pPr>
        <w:pStyle w:val="Code"/>
      </w:pPr>
      <w:r>
        <w:t>list_rules.append(ctrl.Rule(x1['med']&amp; x2['low'], y['low']))</w:t>
      </w:r>
    </w:p>
    <w:p w14:paraId="1D880A36" w14:textId="77777777" w:rsidR="009B0208" w:rsidRDefault="009B0208" w:rsidP="009B0208">
      <w:pPr>
        <w:pStyle w:val="Code"/>
      </w:pPr>
      <w:r>
        <w:t>list_rules.append(ctrl.Rule(x1['med']&amp; x2['med'], y['med']))</w:t>
      </w:r>
    </w:p>
    <w:p w14:paraId="06FC81ED" w14:textId="77777777" w:rsidR="009B0208" w:rsidRDefault="009B0208" w:rsidP="009B0208">
      <w:pPr>
        <w:pStyle w:val="Code"/>
      </w:pPr>
      <w:r>
        <w:t>list_rules.append(ctrl.Rule(x1['med']&amp; x2['high'], y['high']))</w:t>
      </w:r>
    </w:p>
    <w:p w14:paraId="20111F71" w14:textId="77777777" w:rsidR="009B0208" w:rsidRDefault="009B0208" w:rsidP="009B0208">
      <w:pPr>
        <w:pStyle w:val="Code"/>
      </w:pPr>
      <w:r>
        <w:t>list_rules.append(ctrl.Rule(x1['high'] &amp; x2['low'], y['vlow']))</w:t>
      </w:r>
    </w:p>
    <w:p w14:paraId="4BEFEA52" w14:textId="77777777" w:rsidR="009B0208" w:rsidRDefault="009B0208" w:rsidP="009B0208">
      <w:pPr>
        <w:pStyle w:val="Code"/>
      </w:pPr>
      <w:r>
        <w:t>list_rules.append(ctrl.Rule(x1['high'] &amp; x2['med'], y['low']))</w:t>
      </w:r>
    </w:p>
    <w:p w14:paraId="67F024CB" w14:textId="4DFD3570" w:rsidR="009B0208" w:rsidRDefault="009B0208" w:rsidP="009B0208">
      <w:pPr>
        <w:pStyle w:val="Code"/>
      </w:pPr>
      <w:r>
        <w:t>list_rules.append(ctrl.Rule(x1['high'] &amp; x2['high'], y['med']))</w:t>
      </w:r>
    </w:p>
    <w:p w14:paraId="4C6697FD" w14:textId="5A93CEAD" w:rsidR="009B0208" w:rsidRDefault="009B0208" w:rsidP="003275BA">
      <w:pPr>
        <w:pStyle w:val="ListParagraph"/>
        <w:numPr>
          <w:ilvl w:val="1"/>
          <w:numId w:val="24"/>
        </w:numPr>
      </w:pPr>
      <w:r w:rsidRPr="009B0208">
        <w:t>Now we create the fuzzy controller based on rule list we created out of input and output terms</w:t>
      </w:r>
      <w:r>
        <w:t>.</w:t>
      </w:r>
    </w:p>
    <w:p w14:paraId="736CAE24" w14:textId="4FCEFCD0" w:rsidR="009B0208" w:rsidRDefault="009B0208" w:rsidP="009B0208">
      <w:pPr>
        <w:pStyle w:val="Code"/>
      </w:pPr>
      <w:r w:rsidRPr="009B0208">
        <w:t>dosage_ctrl = ctrl.ControlSystem(list_rules)</w:t>
      </w:r>
    </w:p>
    <w:p w14:paraId="38D1CCD5" w14:textId="41601289" w:rsidR="009B0208" w:rsidRDefault="009B0208" w:rsidP="003275BA">
      <w:pPr>
        <w:pStyle w:val="ListParagraph"/>
        <w:numPr>
          <w:ilvl w:val="1"/>
          <w:numId w:val="24"/>
        </w:numPr>
      </w:pPr>
      <w:r w:rsidRPr="009B0208">
        <w:t>Now based on the above controller we create a system simulation to pass testing inputs and see the output</w:t>
      </w:r>
    </w:p>
    <w:p w14:paraId="1DB3E88A" w14:textId="03BB9856" w:rsidR="009B0208" w:rsidRDefault="009B0208" w:rsidP="009B0208">
      <w:pPr>
        <w:pStyle w:val="Code"/>
      </w:pPr>
      <w:r w:rsidRPr="009B0208">
        <w:t>dosage = ctrl.ControlSystemSimulation(dosage_ctrl)</w:t>
      </w:r>
    </w:p>
    <w:p w14:paraId="3BE0FD3E" w14:textId="75038E77" w:rsidR="009B0208" w:rsidRDefault="009B0208" w:rsidP="003275BA">
      <w:pPr>
        <w:pStyle w:val="ListParagraph"/>
        <w:numPr>
          <w:ilvl w:val="1"/>
          <w:numId w:val="24"/>
        </w:numPr>
      </w:pPr>
      <w:r w:rsidRPr="009B0208">
        <w:t>With having simulalor at hand, we can pass in inputs (in our case healthy and cancer cells density) and see the computation graphs and result</w:t>
      </w:r>
    </w:p>
    <w:p w14:paraId="4F22EB48" w14:textId="77777777" w:rsidR="009B0208" w:rsidRDefault="009B0208" w:rsidP="009B0208">
      <w:pPr>
        <w:pStyle w:val="Code"/>
      </w:pPr>
      <w:r>
        <w:lastRenderedPageBreak/>
        <w:t>dosage.input['healthy'] = 0.65</w:t>
      </w:r>
    </w:p>
    <w:p w14:paraId="09A8F836" w14:textId="77777777" w:rsidR="009B0208" w:rsidRDefault="009B0208" w:rsidP="009B0208">
      <w:pPr>
        <w:pStyle w:val="Code"/>
      </w:pPr>
      <w:r>
        <w:t>dosage.input['cancer'] = 0.5</w:t>
      </w:r>
    </w:p>
    <w:p w14:paraId="3246D4EF" w14:textId="77777777" w:rsidR="009B0208" w:rsidRDefault="009B0208" w:rsidP="009B0208">
      <w:pPr>
        <w:pStyle w:val="Code"/>
      </w:pPr>
      <w:r>
        <w:t>dosage.compute()</w:t>
      </w:r>
    </w:p>
    <w:p w14:paraId="626399D5" w14:textId="77777777" w:rsidR="009B0208" w:rsidRDefault="009B0208" w:rsidP="009B0208">
      <w:pPr>
        <w:pStyle w:val="Code"/>
      </w:pPr>
    </w:p>
    <w:p w14:paraId="22116562" w14:textId="77777777" w:rsidR="009B0208" w:rsidRDefault="009B0208" w:rsidP="009B0208">
      <w:pPr>
        <w:pStyle w:val="Code"/>
      </w:pPr>
      <w:r>
        <w:t>print (f'Appropriate dosage: {dosage.output["dose"]}')</w:t>
      </w:r>
    </w:p>
    <w:p w14:paraId="247D522F" w14:textId="106B34C0" w:rsidR="009B0208" w:rsidRDefault="009B0208" w:rsidP="009B0208">
      <w:pPr>
        <w:pStyle w:val="Code"/>
      </w:pPr>
      <w:r>
        <w:t>y.view(sim=dosage)</w:t>
      </w:r>
    </w:p>
    <w:p w14:paraId="4FD73000" w14:textId="32871EFE" w:rsidR="009B0208" w:rsidRDefault="009B0208" w:rsidP="003275BA">
      <w:pPr>
        <w:pStyle w:val="ListParagraph"/>
        <w:numPr>
          <w:ilvl w:val="1"/>
          <w:numId w:val="24"/>
        </w:numPr>
      </w:pPr>
      <w:r w:rsidRPr="009B0208">
        <w:t>Now the second input pair, since the density of cancer cells got bigger and healthy cells reduced, we expect the drug dosage to increase</w:t>
      </w:r>
    </w:p>
    <w:p w14:paraId="163BFB48" w14:textId="77777777" w:rsidR="009B0208" w:rsidRDefault="009B0208" w:rsidP="009B0208">
      <w:pPr>
        <w:pStyle w:val="Code"/>
      </w:pPr>
      <w:r>
        <w:t>dosage.input['healthy'] = 0.5</w:t>
      </w:r>
    </w:p>
    <w:p w14:paraId="1623BD92" w14:textId="77777777" w:rsidR="009B0208" w:rsidRDefault="009B0208" w:rsidP="009B0208">
      <w:pPr>
        <w:pStyle w:val="Code"/>
      </w:pPr>
      <w:r>
        <w:t>dosage.input['cancer'] = 0.65</w:t>
      </w:r>
    </w:p>
    <w:p w14:paraId="742C374B" w14:textId="77777777" w:rsidR="009B0208" w:rsidRDefault="009B0208" w:rsidP="009B0208">
      <w:pPr>
        <w:pStyle w:val="Code"/>
      </w:pPr>
      <w:r>
        <w:t>dosage.compute()</w:t>
      </w:r>
    </w:p>
    <w:p w14:paraId="5F522D5C" w14:textId="77777777" w:rsidR="009B0208" w:rsidRDefault="009B0208" w:rsidP="009B0208">
      <w:pPr>
        <w:pStyle w:val="Code"/>
      </w:pPr>
    </w:p>
    <w:p w14:paraId="6EA2F8A9" w14:textId="77777777" w:rsidR="009B0208" w:rsidRDefault="009B0208" w:rsidP="009B0208">
      <w:pPr>
        <w:pStyle w:val="Code"/>
      </w:pPr>
      <w:r>
        <w:t>print (f'Appropriate dosage: {dosage.output["dose"]}')</w:t>
      </w:r>
    </w:p>
    <w:p w14:paraId="04BCCD1F" w14:textId="1A247CC7" w:rsidR="009B0208" w:rsidRDefault="009B0208" w:rsidP="009B0208">
      <w:pPr>
        <w:pStyle w:val="Code"/>
      </w:pPr>
      <w:r>
        <w:t>y.view(sim=dosage)</w:t>
      </w:r>
    </w:p>
    <w:p w14:paraId="04D39F7C" w14:textId="2C4FC460" w:rsidR="009B0208" w:rsidRDefault="009B0208" w:rsidP="009B0208"/>
    <w:tbl>
      <w:tblPr>
        <w:tblStyle w:val="TableGrid"/>
        <w:tblW w:w="0" w:type="auto"/>
        <w:tblLook w:val="04A0" w:firstRow="1" w:lastRow="0" w:firstColumn="1" w:lastColumn="0" w:noHBand="0" w:noVBand="1"/>
      </w:tblPr>
      <w:tblGrid>
        <w:gridCol w:w="4320"/>
        <w:gridCol w:w="4320"/>
      </w:tblGrid>
      <w:tr w:rsidR="0003303F" w14:paraId="1A17D132" w14:textId="77777777" w:rsidTr="0003303F">
        <w:tc>
          <w:tcPr>
            <w:tcW w:w="4315" w:type="dxa"/>
            <w:tcBorders>
              <w:top w:val="nil"/>
              <w:left w:val="nil"/>
              <w:bottom w:val="nil"/>
              <w:right w:val="nil"/>
            </w:tcBorders>
          </w:tcPr>
          <w:p w14:paraId="4A0CCF20" w14:textId="4FBEEA9D" w:rsidR="0003303F" w:rsidRDefault="0003303F" w:rsidP="009B0208">
            <w:r w:rsidRPr="0003303F">
              <w:drawing>
                <wp:inline distT="0" distB="0" distL="0" distR="0" wp14:anchorId="6A3B6F76" wp14:editId="27C29F22">
                  <wp:extent cx="2435770" cy="1828800"/>
                  <wp:effectExtent l="133350" t="114300" r="136525"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577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315" w:type="dxa"/>
            <w:tcBorders>
              <w:top w:val="nil"/>
              <w:left w:val="nil"/>
              <w:bottom w:val="nil"/>
              <w:right w:val="nil"/>
            </w:tcBorders>
          </w:tcPr>
          <w:p w14:paraId="6872E067" w14:textId="5CAD8660" w:rsidR="0003303F" w:rsidRDefault="0003303F" w:rsidP="009B0208">
            <w:r w:rsidRPr="0003303F">
              <w:drawing>
                <wp:inline distT="0" distB="0" distL="0" distR="0" wp14:anchorId="0808FB5A" wp14:editId="12E27508">
                  <wp:extent cx="2435769" cy="1828800"/>
                  <wp:effectExtent l="133350" t="114300" r="136525"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5769"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03303F" w14:paraId="4C2815F7" w14:textId="77777777" w:rsidTr="0003303F">
        <w:tc>
          <w:tcPr>
            <w:tcW w:w="8630" w:type="dxa"/>
            <w:gridSpan w:val="2"/>
            <w:tcBorders>
              <w:top w:val="nil"/>
              <w:left w:val="nil"/>
              <w:bottom w:val="nil"/>
              <w:right w:val="nil"/>
            </w:tcBorders>
          </w:tcPr>
          <w:p w14:paraId="7536A36A" w14:textId="673C094B" w:rsidR="0003303F" w:rsidRDefault="0003303F" w:rsidP="0003303F">
            <w:pPr>
              <w:jc w:val="center"/>
            </w:pPr>
            <w:r w:rsidRPr="0003303F">
              <w:drawing>
                <wp:inline distT="0" distB="0" distL="0" distR="0" wp14:anchorId="053D818E" wp14:editId="17351440">
                  <wp:extent cx="2844543" cy="2103120"/>
                  <wp:effectExtent l="114300" t="114300" r="108585" b="144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4543" cy="2103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02E60564" w14:textId="4D698201" w:rsidR="0003303F" w:rsidRDefault="0003303F" w:rsidP="003275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03303F" w14:paraId="70F79081" w14:textId="77777777" w:rsidTr="0003303F">
        <w:tc>
          <w:tcPr>
            <w:tcW w:w="4315" w:type="dxa"/>
          </w:tcPr>
          <w:p w14:paraId="2E7EEDEF" w14:textId="77777777" w:rsidR="0003303F" w:rsidRDefault="0003303F" w:rsidP="0003303F">
            <w:pPr>
              <w:keepNext/>
            </w:pPr>
            <w:r w:rsidRPr="0003303F">
              <w:drawing>
                <wp:inline distT="0" distB="0" distL="0" distR="0" wp14:anchorId="0692CE21" wp14:editId="6133B86E">
                  <wp:extent cx="2473518" cy="1828800"/>
                  <wp:effectExtent l="133350" t="114300" r="136525" b="171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3518"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04DA2B" w14:textId="0204289E" w:rsidR="0003303F" w:rsidRDefault="0003303F" w:rsidP="0003303F">
            <w:pPr>
              <w:pStyle w:val="Caption"/>
            </w:pPr>
            <w:r>
              <w:t xml:space="preserve">Figure </w:t>
            </w:r>
            <w:r>
              <w:fldChar w:fldCharType="begin"/>
            </w:r>
            <w:r>
              <w:instrText xml:space="preserve"> SEQ Figure \* ARABIC </w:instrText>
            </w:r>
            <w:r>
              <w:fldChar w:fldCharType="separate"/>
            </w:r>
            <w:r w:rsidR="00A319E8">
              <w:rPr>
                <w:noProof/>
              </w:rPr>
              <w:t>1</w:t>
            </w:r>
            <w:r>
              <w:fldChar w:fldCharType="end"/>
            </w:r>
            <w:r>
              <w:t>: Healthy 0.65, Cancer 0.5, Dose 0.0079</w:t>
            </w:r>
          </w:p>
        </w:tc>
        <w:tc>
          <w:tcPr>
            <w:tcW w:w="4315" w:type="dxa"/>
          </w:tcPr>
          <w:p w14:paraId="38A96BF3" w14:textId="77777777" w:rsidR="0003303F" w:rsidRDefault="0003303F" w:rsidP="0003303F">
            <w:pPr>
              <w:keepNext/>
            </w:pPr>
            <w:r w:rsidRPr="0003303F">
              <w:drawing>
                <wp:inline distT="0" distB="0" distL="0" distR="0" wp14:anchorId="40B76D4B" wp14:editId="4DE681CE">
                  <wp:extent cx="2473518" cy="1828800"/>
                  <wp:effectExtent l="133350" t="114300" r="13652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3518"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9F260A" w14:textId="2A7D7AE9" w:rsidR="0003303F" w:rsidRDefault="0003303F" w:rsidP="0003303F">
            <w:pPr>
              <w:pStyle w:val="Caption"/>
            </w:pPr>
            <w:r>
              <w:t xml:space="preserve">Figure </w:t>
            </w:r>
            <w:r>
              <w:fldChar w:fldCharType="begin"/>
            </w:r>
            <w:r>
              <w:instrText xml:space="preserve"> SEQ Figure \* ARABIC </w:instrText>
            </w:r>
            <w:r>
              <w:fldChar w:fldCharType="separate"/>
            </w:r>
            <w:r w:rsidR="00A319E8">
              <w:rPr>
                <w:noProof/>
              </w:rPr>
              <w:t>2</w:t>
            </w:r>
            <w:r>
              <w:fldChar w:fldCharType="end"/>
            </w:r>
            <w:r>
              <w:t xml:space="preserve">: </w:t>
            </w:r>
            <w:r w:rsidRPr="00803851">
              <w:t>Healthy 0.5, Cancer 0.</w:t>
            </w:r>
            <w:r>
              <w:t>6</w:t>
            </w:r>
            <w:r w:rsidRPr="00803851">
              <w:t>5, Dose 0.00</w:t>
            </w:r>
            <w:r>
              <w:t>87</w:t>
            </w:r>
          </w:p>
          <w:p w14:paraId="40329E81" w14:textId="53D54AF5" w:rsidR="0003303F" w:rsidRDefault="0003303F" w:rsidP="003275BA"/>
        </w:tc>
      </w:tr>
      <w:tr w:rsidR="0003303F" w14:paraId="3EDFF781" w14:textId="77777777" w:rsidTr="0003303F">
        <w:tc>
          <w:tcPr>
            <w:tcW w:w="4315" w:type="dxa"/>
          </w:tcPr>
          <w:p w14:paraId="0D154515" w14:textId="77777777" w:rsidR="0003303F" w:rsidRDefault="0003303F" w:rsidP="003275BA"/>
          <w:p w14:paraId="422AD743" w14:textId="77777777" w:rsidR="0003303F" w:rsidRDefault="0003303F" w:rsidP="003275BA"/>
          <w:p w14:paraId="53305530" w14:textId="77777777" w:rsidR="0003303F" w:rsidRDefault="0003303F" w:rsidP="003275BA"/>
          <w:p w14:paraId="5630D75E" w14:textId="77777777" w:rsidR="0003303F" w:rsidRDefault="0003303F" w:rsidP="003275BA"/>
          <w:p w14:paraId="1875215E" w14:textId="77777777" w:rsidR="0003303F" w:rsidRDefault="0003303F" w:rsidP="003275BA"/>
          <w:p w14:paraId="3A5A362D" w14:textId="77777777" w:rsidR="0003303F" w:rsidRDefault="0003303F" w:rsidP="003275BA"/>
          <w:p w14:paraId="0E57E268" w14:textId="77777777" w:rsidR="0003303F" w:rsidRDefault="0003303F" w:rsidP="003275BA"/>
          <w:p w14:paraId="6A69A882" w14:textId="77777777" w:rsidR="0003303F" w:rsidRDefault="0003303F" w:rsidP="003275BA"/>
          <w:p w14:paraId="2B93C261" w14:textId="77777777" w:rsidR="0003303F" w:rsidRDefault="0003303F" w:rsidP="003275BA"/>
          <w:p w14:paraId="0E31AE1E" w14:textId="77777777" w:rsidR="0003303F" w:rsidRDefault="0003303F" w:rsidP="003275BA"/>
          <w:p w14:paraId="20C84D5D" w14:textId="77777777" w:rsidR="0003303F" w:rsidRDefault="0003303F" w:rsidP="003275BA"/>
          <w:p w14:paraId="78CE8B1D" w14:textId="77777777" w:rsidR="0003303F" w:rsidRDefault="0003303F" w:rsidP="003275BA"/>
          <w:p w14:paraId="0CD21C1F" w14:textId="77777777" w:rsidR="0003303F" w:rsidRDefault="0003303F" w:rsidP="003275BA"/>
          <w:p w14:paraId="1743F72C" w14:textId="77777777" w:rsidR="0003303F" w:rsidRDefault="0003303F" w:rsidP="003275BA"/>
          <w:p w14:paraId="091D2CFE" w14:textId="77777777" w:rsidR="0003303F" w:rsidRDefault="0003303F" w:rsidP="003275BA"/>
          <w:p w14:paraId="09354E57" w14:textId="77777777" w:rsidR="0003303F" w:rsidRDefault="0003303F" w:rsidP="003275BA"/>
          <w:p w14:paraId="0FF5BB21" w14:textId="77777777" w:rsidR="0003303F" w:rsidRDefault="0003303F" w:rsidP="003275BA"/>
          <w:p w14:paraId="05B13A2B" w14:textId="77777777" w:rsidR="0003303F" w:rsidRDefault="0003303F" w:rsidP="003275BA"/>
          <w:p w14:paraId="5C8D21FF" w14:textId="77777777" w:rsidR="0003303F" w:rsidRDefault="0003303F" w:rsidP="003275BA"/>
          <w:p w14:paraId="0EE9B3F5" w14:textId="77777777" w:rsidR="0003303F" w:rsidRDefault="0003303F" w:rsidP="003275BA"/>
          <w:p w14:paraId="1EA3FFA6" w14:textId="77777777" w:rsidR="0003303F" w:rsidRDefault="0003303F" w:rsidP="003275BA"/>
          <w:p w14:paraId="721EC07E" w14:textId="77777777" w:rsidR="0003303F" w:rsidRDefault="0003303F" w:rsidP="003275BA"/>
          <w:p w14:paraId="3E820C09" w14:textId="77777777" w:rsidR="0003303F" w:rsidRDefault="0003303F" w:rsidP="003275BA"/>
          <w:p w14:paraId="131F753D" w14:textId="77777777" w:rsidR="0003303F" w:rsidRDefault="0003303F" w:rsidP="003275BA"/>
          <w:p w14:paraId="3968477F" w14:textId="77777777" w:rsidR="0003303F" w:rsidRDefault="0003303F" w:rsidP="003275BA"/>
          <w:p w14:paraId="646F964E" w14:textId="38E1618E" w:rsidR="0003303F" w:rsidRDefault="0003303F" w:rsidP="003275BA"/>
        </w:tc>
        <w:tc>
          <w:tcPr>
            <w:tcW w:w="4315" w:type="dxa"/>
          </w:tcPr>
          <w:p w14:paraId="27E6087A" w14:textId="77777777" w:rsidR="0003303F" w:rsidRDefault="0003303F" w:rsidP="003275BA"/>
        </w:tc>
      </w:tr>
    </w:tbl>
    <w:p w14:paraId="63AD2E70" w14:textId="77777777" w:rsidR="0003303F" w:rsidRDefault="0003303F" w:rsidP="003275BA"/>
    <w:p w14:paraId="2B7238C6" w14:textId="5A5EC882" w:rsidR="003275BA" w:rsidRDefault="0003303F" w:rsidP="003275BA">
      <w:pPr>
        <w:pStyle w:val="ListParagraph"/>
        <w:numPr>
          <w:ilvl w:val="0"/>
          <w:numId w:val="24"/>
        </w:numPr>
      </w:pPr>
      <w:r>
        <w:lastRenderedPageBreak/>
        <w:t xml:space="preserve">Car + Fuzzy </w:t>
      </w:r>
      <w:hyperlink r:id="rId15" w:history="1">
        <w:r w:rsidRPr="0003303F">
          <w:rPr>
            <w:rStyle w:val="Hyperlink"/>
          </w:rPr>
          <w:t>&lt;q3.ipynb&gt;</w:t>
        </w:r>
      </w:hyperlink>
      <w:r w:rsidR="00DD5FF3">
        <w:t xml:space="preserve"> (Animations are working in Word Doc)</w:t>
      </w:r>
    </w:p>
    <w:p w14:paraId="4F87366E" w14:textId="013F08D5" w:rsidR="0003303F" w:rsidRDefault="00DD5FF3" w:rsidP="0003303F">
      <w:r>
        <w:rPr>
          <w:noProof/>
        </w:rPr>
        <w:drawing>
          <wp:inline distT="0" distB="0" distL="0" distR="0" wp14:anchorId="0B8BB7AF" wp14:editId="7CAD2F58">
            <wp:extent cx="54864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6A42928B" w14:textId="7EB98946" w:rsidR="00DD5FF3" w:rsidRDefault="00DD5FF3" w:rsidP="0003303F">
      <w:r>
        <w:t>First of all I installed the required libs, then I used the original GYM documentations to set up and run the simulation env.</w:t>
      </w:r>
    </w:p>
    <w:p w14:paraId="2ED4500C" w14:textId="44E07BCD" w:rsidR="00DD5FF3" w:rsidRDefault="00DD5FF3" w:rsidP="0003303F">
      <w:hyperlink r:id="rId17" w:history="1">
        <w:r>
          <w:rPr>
            <w:rStyle w:val="Hyperlink"/>
          </w:rPr>
          <w:t>Basic Usage - Gym Documentation (gymlibrary.dev)</w:t>
        </w:r>
      </w:hyperlink>
    </w:p>
    <w:p w14:paraId="72FA30D3" w14:textId="40BAD4FA" w:rsidR="00DD5FF3" w:rsidRDefault="00DD5FF3" w:rsidP="0003303F">
      <w:r>
        <w:t>Also I read the following article too:</w:t>
      </w:r>
    </w:p>
    <w:p w14:paraId="5A894F7D" w14:textId="3B956D72" w:rsidR="00DD5FF3" w:rsidRDefault="00DD5FF3" w:rsidP="0003303F">
      <w:hyperlink r:id="rId18" w:history="1">
        <w:r>
          <w:rPr>
            <w:rStyle w:val="Hyperlink"/>
          </w:rPr>
          <w:t>Driving Up A Mountain - A Random Walk (jfking50.github.io)</w:t>
        </w:r>
      </w:hyperlink>
    </w:p>
    <w:p w14:paraId="6E947645" w14:textId="04345031" w:rsidR="00DD5FF3" w:rsidRDefault="00DD5FF3" w:rsidP="0003303F">
      <w:r>
        <w:t>For this problem we have two input variables and one output:</w:t>
      </w:r>
    </w:p>
    <w:p w14:paraId="65F52504" w14:textId="751EB580" w:rsidR="00DD5FF3" w:rsidRDefault="00DD5FF3" w:rsidP="0003303F">
      <w:r>
        <w:t>Inputs: Car position and velocity</w:t>
      </w:r>
    </w:p>
    <w:p w14:paraId="3625E4D7" w14:textId="481A374F" w:rsidR="00DD5FF3" w:rsidRDefault="00DD5FF3" w:rsidP="0003303F">
      <w:r>
        <w:t>Output: Car acceleration value</w:t>
      </w:r>
    </w:p>
    <w:p w14:paraId="30C8A578" w14:textId="4F67619B" w:rsidR="00DD5FF3" w:rsidRDefault="00DD5FF3" w:rsidP="0003303F">
      <w:r>
        <w:t>I have created two fuzzy controller for this problem, based on the following strategy:</w:t>
      </w:r>
    </w:p>
    <w:p w14:paraId="3D33D9A6" w14:textId="77777777" w:rsidR="00DD5FF3" w:rsidRDefault="00DD5FF3" w:rsidP="00DD5FF3"/>
    <w:p w14:paraId="09318448" w14:textId="61CC6497" w:rsidR="00DD5FF3" w:rsidRPr="00DD5FF3" w:rsidRDefault="00DD5FF3" w:rsidP="00DD5FF3">
      <w:pPr>
        <w:rPr>
          <w:b/>
          <w:bCs/>
          <w:i/>
          <w:iCs/>
        </w:rPr>
      </w:pPr>
      <w:r w:rsidRPr="00DD5FF3">
        <w:rPr>
          <w:b/>
          <w:bCs/>
          <w:i/>
          <w:iCs/>
        </w:rPr>
        <w:t>If you are on the left side of the curve and going left, keep accelerating left otherwise accelerate in right direction.</w:t>
      </w:r>
    </w:p>
    <w:p w14:paraId="4C185019" w14:textId="793BDA15" w:rsidR="00DD5FF3" w:rsidRDefault="00DD5FF3" w:rsidP="00DD5FF3">
      <w:pPr>
        <w:rPr>
          <w:b/>
          <w:bCs/>
          <w:i/>
          <w:iCs/>
        </w:rPr>
      </w:pPr>
      <w:r w:rsidRPr="00DD5FF3">
        <w:rPr>
          <w:b/>
          <w:bCs/>
          <w:i/>
          <w:iCs/>
        </w:rPr>
        <w:t>If you are on the right side of the curve and going right, keep accelerating right, otherwise accelerate in left direction</w:t>
      </w:r>
      <w:r w:rsidRPr="00DD5FF3">
        <w:rPr>
          <w:b/>
          <w:bCs/>
          <w:i/>
          <w:iCs/>
        </w:rPr>
        <w:t>.</w:t>
      </w:r>
    </w:p>
    <w:p w14:paraId="082A40AF" w14:textId="0C1C99B1" w:rsidR="00DD5FF3" w:rsidRDefault="00DD5FF3" w:rsidP="00DD5FF3">
      <w:r>
        <w:t>As you can see, the output only depends on the second input (velocity) and this strategy works. So for sake of compeleteness first Ive created a controller with two inputs (it does not both inputs though). Then a simpler controller with only one input.</w:t>
      </w:r>
    </w:p>
    <w:p w14:paraId="58D64658" w14:textId="7BC85E8B" w:rsidR="00DD5FF3" w:rsidRDefault="00DD5FF3" w:rsidP="00DD5FF3">
      <w:r>
        <w:t>Ok, lets start with the first two-input controller:</w:t>
      </w:r>
    </w:p>
    <w:p w14:paraId="50DFE81E" w14:textId="07052789" w:rsidR="00DD5FF3" w:rsidRDefault="00DD5FF3" w:rsidP="00DD5FF3">
      <w:r>
        <w:t>The rule base for this controller is the same as above and fuzzy terms are defined as follows:</w:t>
      </w:r>
    </w:p>
    <w:p w14:paraId="30957C36" w14:textId="77777777" w:rsidR="00DD5FF3" w:rsidRDefault="00DD5FF3" w:rsidP="00DD5FF3">
      <w:pPr>
        <w:pStyle w:val="Code"/>
      </w:pPr>
      <w:r>
        <w:t>x1 = ctrl.Antecedent(np.linspace(-1.2, 0.6, 1000), 'position') # 1000 points between 0 to 1 inclusive</w:t>
      </w:r>
    </w:p>
    <w:p w14:paraId="71CAF476" w14:textId="77777777" w:rsidR="00DD5FF3" w:rsidRDefault="00DD5FF3" w:rsidP="00DD5FF3">
      <w:pPr>
        <w:pStyle w:val="Code"/>
      </w:pPr>
      <w:r>
        <w:t>x2 = ctrl.Antecedent(np.linspace(-0.07, 0.07, 1000), 'velocity') # 1000 points between 0 to 1 inclusive</w:t>
      </w:r>
    </w:p>
    <w:p w14:paraId="6BCA6FC2" w14:textId="1B07F3F0" w:rsidR="00DD5FF3" w:rsidRDefault="00DD5FF3" w:rsidP="00DD5FF3">
      <w:pPr>
        <w:pStyle w:val="Code"/>
      </w:pPr>
      <w:r>
        <w:t>y = ctrl.Consequent(np.linspace(-1, 1, 1000), 'action') # 1000 points between 0.004 to 0.01 inclusive</w:t>
      </w:r>
    </w:p>
    <w:p w14:paraId="259C9CF9" w14:textId="77777777" w:rsidR="00DD5FF3" w:rsidRDefault="00DD5FF3" w:rsidP="00DD5FF3">
      <w:pPr>
        <w:pStyle w:val="Code"/>
      </w:pPr>
      <w:r>
        <w:t>x1['left'] = fuzz.trapmf(x1.universe, [-1.2, -1.2, -0.5, -0.1]) # trapezoidal membership</w:t>
      </w:r>
    </w:p>
    <w:p w14:paraId="043EBD93" w14:textId="77777777" w:rsidR="00DD5FF3" w:rsidRDefault="00DD5FF3" w:rsidP="00DD5FF3">
      <w:pPr>
        <w:pStyle w:val="Code"/>
      </w:pPr>
      <w:r>
        <w:t>x1['right'] = fuzz.trapmf(x1.universe, [-0.5, -0.1, 0.6, 0.6]) # trapezoidal membership</w:t>
      </w:r>
    </w:p>
    <w:p w14:paraId="75FB5DF5" w14:textId="77777777" w:rsidR="00DD5FF3" w:rsidRDefault="00DD5FF3" w:rsidP="00DD5FF3">
      <w:pPr>
        <w:pStyle w:val="Code"/>
      </w:pPr>
    </w:p>
    <w:p w14:paraId="1B25FBDB" w14:textId="3A1013FE" w:rsidR="00DD5FF3" w:rsidRDefault="00DD5FF3" w:rsidP="00DD5FF3">
      <w:pPr>
        <w:pStyle w:val="Code"/>
      </w:pPr>
      <w:r>
        <w:t>x1.view()</w:t>
      </w:r>
    </w:p>
    <w:p w14:paraId="3588AA36" w14:textId="77777777" w:rsidR="00DD5FF3" w:rsidRDefault="00DD5FF3" w:rsidP="00DD5FF3">
      <w:pPr>
        <w:pStyle w:val="Code"/>
      </w:pPr>
      <w:r>
        <w:t>x2['neg'] = fuzz.trapmf(x2.universe, [-0.07, -0.07, -0.02, 0.02]) # trapezoidal membership</w:t>
      </w:r>
    </w:p>
    <w:p w14:paraId="56F6B063" w14:textId="77777777" w:rsidR="00DD5FF3" w:rsidRDefault="00DD5FF3" w:rsidP="00DD5FF3">
      <w:pPr>
        <w:pStyle w:val="Code"/>
      </w:pPr>
      <w:r>
        <w:t>x2['pos'] = fuzz.trapmf(x2.universe, [-0.02, 0.02, 0.07, 0.07]) # trapezoidal membership</w:t>
      </w:r>
    </w:p>
    <w:p w14:paraId="50D99D7B" w14:textId="77777777" w:rsidR="00DD5FF3" w:rsidRDefault="00DD5FF3" w:rsidP="00DD5FF3">
      <w:pPr>
        <w:pStyle w:val="Code"/>
      </w:pPr>
    </w:p>
    <w:p w14:paraId="15DBC594" w14:textId="7234EAAF" w:rsidR="00DD5FF3" w:rsidRDefault="00DD5FF3" w:rsidP="00DD5FF3">
      <w:pPr>
        <w:pStyle w:val="Code"/>
      </w:pPr>
      <w:r>
        <w:t>x2.view()</w:t>
      </w:r>
    </w:p>
    <w:p w14:paraId="6916AF23" w14:textId="77777777" w:rsidR="00DD5FF3" w:rsidRDefault="00DD5FF3" w:rsidP="00DD5FF3">
      <w:pPr>
        <w:pStyle w:val="Code"/>
      </w:pPr>
      <w:r>
        <w:t>y['neg'] = fuzz.trapmf(y.universe, [-1, -1, -0.25, 0.25]) # trapezoidal membership</w:t>
      </w:r>
    </w:p>
    <w:p w14:paraId="2649C0FC" w14:textId="77777777" w:rsidR="00DD5FF3" w:rsidRDefault="00DD5FF3" w:rsidP="00DD5FF3">
      <w:pPr>
        <w:pStyle w:val="Code"/>
      </w:pPr>
      <w:r>
        <w:t>y['pos'] = fuzz.trapmf(y.universe, [-0.25, 0.25, 1, 1]) # trapezoidal membership</w:t>
      </w:r>
    </w:p>
    <w:p w14:paraId="767D5345" w14:textId="77777777" w:rsidR="00DD5FF3" w:rsidRDefault="00DD5FF3" w:rsidP="00DD5FF3">
      <w:pPr>
        <w:pStyle w:val="Code"/>
      </w:pPr>
    </w:p>
    <w:p w14:paraId="731C413E" w14:textId="6FF2DFB4" w:rsidR="00DD5FF3" w:rsidRDefault="00DD5FF3" w:rsidP="00DD5FF3">
      <w:pPr>
        <w:pStyle w:val="Code"/>
      </w:pPr>
      <w:r>
        <w:t>y.view()</w:t>
      </w:r>
    </w:p>
    <w:p w14:paraId="3ED6AD8F" w14:textId="77777777" w:rsidR="00DD5FF3" w:rsidRDefault="00DD5FF3" w:rsidP="00DD5FF3">
      <w:pPr>
        <w:pStyle w:val="Code"/>
      </w:pPr>
      <w:r>
        <w:t>list_rules = []</w:t>
      </w:r>
    </w:p>
    <w:p w14:paraId="4CCD1E8A" w14:textId="77777777" w:rsidR="00DD5FF3" w:rsidRDefault="00DD5FF3" w:rsidP="00DD5FF3">
      <w:pPr>
        <w:pStyle w:val="Code"/>
      </w:pPr>
      <w:r>
        <w:t>list_rules.append(ctrl.Rule(x1['left'] &amp; x2['neg'], y['neg']))</w:t>
      </w:r>
    </w:p>
    <w:p w14:paraId="74197AEE" w14:textId="77777777" w:rsidR="00DD5FF3" w:rsidRDefault="00DD5FF3" w:rsidP="00DD5FF3">
      <w:pPr>
        <w:pStyle w:val="Code"/>
      </w:pPr>
      <w:r>
        <w:t>list_rules.append(ctrl.Rule(x1['left'] &amp; x2['pos'], y['pos']))</w:t>
      </w:r>
    </w:p>
    <w:p w14:paraId="108E04C2" w14:textId="77777777" w:rsidR="00DD5FF3" w:rsidRDefault="00DD5FF3" w:rsidP="00DD5FF3">
      <w:pPr>
        <w:pStyle w:val="Code"/>
      </w:pPr>
      <w:r>
        <w:t>list_rules.append(ctrl.Rule(x1['right'] &amp; x2['neg'], y['neg']))</w:t>
      </w:r>
    </w:p>
    <w:p w14:paraId="537CE956" w14:textId="3B42F126" w:rsidR="00DD5FF3" w:rsidRDefault="00DD5FF3" w:rsidP="00DD5FF3">
      <w:pPr>
        <w:pStyle w:val="Code"/>
      </w:pPr>
      <w:r>
        <w:t>list_rules.append(ctrl.Rule(x1['right']&amp; x2['pos'], y['pos']))</w:t>
      </w:r>
    </w:p>
    <w:p w14:paraId="122A0431" w14:textId="7E6E7056" w:rsidR="00DD5FF3" w:rsidRDefault="00DD5FF3" w:rsidP="00DD5FF3">
      <w:pPr>
        <w:jc w:val="center"/>
      </w:pPr>
      <w:r w:rsidRPr="00DD5FF3">
        <w:drawing>
          <wp:inline distT="0" distB="0" distL="0" distR="0" wp14:anchorId="5197B7C6" wp14:editId="10E91715">
            <wp:extent cx="3653654" cy="27432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3654" cy="2743200"/>
                    </a:xfrm>
                    <a:prstGeom prst="rect">
                      <a:avLst/>
                    </a:prstGeom>
                  </pic:spPr>
                </pic:pic>
              </a:graphicData>
            </a:graphic>
          </wp:inline>
        </w:drawing>
      </w:r>
    </w:p>
    <w:p w14:paraId="6DD8A247" w14:textId="7E40EF7D" w:rsidR="00DD5FF3" w:rsidRDefault="00DD5FF3" w:rsidP="00DD5FF3">
      <w:pPr>
        <w:jc w:val="center"/>
      </w:pPr>
      <w:r w:rsidRPr="00DD5FF3">
        <w:drawing>
          <wp:inline distT="0" distB="0" distL="0" distR="0" wp14:anchorId="7BCD8A0A" wp14:editId="47EBE2C2">
            <wp:extent cx="3583858"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3858" cy="2743200"/>
                    </a:xfrm>
                    <a:prstGeom prst="rect">
                      <a:avLst/>
                    </a:prstGeom>
                  </pic:spPr>
                </pic:pic>
              </a:graphicData>
            </a:graphic>
          </wp:inline>
        </w:drawing>
      </w:r>
    </w:p>
    <w:p w14:paraId="1C308074" w14:textId="50CD0700" w:rsidR="00DD5FF3" w:rsidRDefault="00DD5FF3" w:rsidP="00DD5FF3">
      <w:pPr>
        <w:jc w:val="center"/>
      </w:pPr>
      <w:r w:rsidRPr="00DD5FF3">
        <w:lastRenderedPageBreak/>
        <w:drawing>
          <wp:inline distT="0" distB="0" distL="0" distR="0" wp14:anchorId="42F3B305" wp14:editId="417F6EDE">
            <wp:extent cx="3678604"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8604" cy="2743200"/>
                    </a:xfrm>
                    <a:prstGeom prst="rect">
                      <a:avLst/>
                    </a:prstGeom>
                  </pic:spPr>
                </pic:pic>
              </a:graphicData>
            </a:graphic>
          </wp:inline>
        </w:drawing>
      </w:r>
    </w:p>
    <w:p w14:paraId="6B8D18D1" w14:textId="333CDB4A" w:rsidR="00DD5FF3" w:rsidRDefault="00DD5FF3" w:rsidP="00DD5FF3">
      <w:r>
        <w:t>Now with our fuzzy controller at hand, ive created a function to run the game simulation, this function consists of a main loop which controls the maximum number of steps that can be done by agent and in each iteration first we observe the env, then based on our observation we pass two inputs to our fuzzy controller: position and velocity, the fuzzy controller based on these two inputs compute the suitable acceleration which were going to use as our action. Also we have added a control condition to end the loop we reached top of the mountain.</w:t>
      </w:r>
    </w:p>
    <w:p w14:paraId="19FF804A" w14:textId="77777777" w:rsidR="00DD5FF3" w:rsidRDefault="00DD5FF3" w:rsidP="00DD5FF3">
      <w:pPr>
        <w:pStyle w:val="Code"/>
      </w:pPr>
      <w:r>
        <w:t>def print_obs(obs, precision = 2):</w:t>
      </w:r>
    </w:p>
    <w:p w14:paraId="79E9531F" w14:textId="77777777" w:rsidR="00DD5FF3" w:rsidRDefault="00DD5FF3" w:rsidP="00DD5FF3">
      <w:pPr>
        <w:pStyle w:val="Code"/>
      </w:pPr>
      <w:r>
        <w:t xml:space="preserve">    print(f'Position({round(obs[0], precision)}) | Velocity({round(obs[1], precision)})')</w:t>
      </w:r>
    </w:p>
    <w:p w14:paraId="0726CDF7" w14:textId="77777777" w:rsidR="00DD5FF3" w:rsidRDefault="00DD5FF3" w:rsidP="00DD5FF3">
      <w:pPr>
        <w:pStyle w:val="Code"/>
      </w:pPr>
      <w:r>
        <w:t xml:space="preserve">    </w:t>
      </w:r>
    </w:p>
    <w:p w14:paraId="76B84063" w14:textId="77777777" w:rsidR="00DD5FF3" w:rsidRDefault="00DD5FF3" w:rsidP="00DD5FF3">
      <w:pPr>
        <w:pStyle w:val="Code"/>
      </w:pPr>
      <w:r>
        <w:t xml:space="preserve">    </w:t>
      </w:r>
    </w:p>
    <w:p w14:paraId="158B16FF" w14:textId="77777777" w:rsidR="00DD5FF3" w:rsidRDefault="00DD5FF3" w:rsidP="00DD5FF3">
      <w:pPr>
        <w:pStyle w:val="Code"/>
      </w:pPr>
      <w:r>
        <w:t>def run_simulation(max_steps = 500):</w:t>
      </w:r>
    </w:p>
    <w:p w14:paraId="13FDE006" w14:textId="77777777" w:rsidR="00DD5FF3" w:rsidRDefault="00DD5FF3" w:rsidP="00DD5FF3">
      <w:pPr>
        <w:pStyle w:val="Code"/>
      </w:pPr>
      <w:r>
        <w:t xml:space="preserve">    ls_frames = []</w:t>
      </w:r>
    </w:p>
    <w:p w14:paraId="0D88002D" w14:textId="77777777" w:rsidR="00DD5FF3" w:rsidRDefault="00DD5FF3" w:rsidP="00DD5FF3">
      <w:pPr>
        <w:pStyle w:val="Code"/>
      </w:pPr>
      <w:r>
        <w:t xml:space="preserve">    ls_obs = []</w:t>
      </w:r>
    </w:p>
    <w:p w14:paraId="357B8874" w14:textId="77777777" w:rsidR="00DD5FF3" w:rsidRDefault="00DD5FF3" w:rsidP="00DD5FF3">
      <w:pPr>
        <w:pStyle w:val="Code"/>
      </w:pPr>
      <w:r>
        <w:t xml:space="preserve">    ls_actions = []</w:t>
      </w:r>
    </w:p>
    <w:p w14:paraId="5F2E9644" w14:textId="77777777" w:rsidR="00DD5FF3" w:rsidRDefault="00DD5FF3" w:rsidP="00DD5FF3">
      <w:pPr>
        <w:pStyle w:val="Code"/>
      </w:pPr>
      <w:r>
        <w:t xml:space="preserve">    ls_rewards = []</w:t>
      </w:r>
    </w:p>
    <w:p w14:paraId="19479D86" w14:textId="77777777" w:rsidR="00DD5FF3" w:rsidRDefault="00DD5FF3" w:rsidP="00DD5FF3">
      <w:pPr>
        <w:pStyle w:val="Code"/>
      </w:pPr>
      <w:r>
        <w:t xml:space="preserve">    </w:t>
      </w:r>
    </w:p>
    <w:p w14:paraId="6B72E9F4" w14:textId="77777777" w:rsidR="00DD5FF3" w:rsidRDefault="00DD5FF3" w:rsidP="00DD5FF3">
      <w:pPr>
        <w:pStyle w:val="Code"/>
      </w:pPr>
      <w:r>
        <w:t xml:space="preserve">    env = gym.make("MountainCarContinuous-v0")</w:t>
      </w:r>
    </w:p>
    <w:p w14:paraId="32863266" w14:textId="77777777" w:rsidR="00DD5FF3" w:rsidRDefault="00DD5FF3" w:rsidP="00DD5FF3">
      <w:pPr>
        <w:pStyle w:val="Code"/>
      </w:pPr>
      <w:r>
        <w:t xml:space="preserve">    </w:t>
      </w:r>
    </w:p>
    <w:p w14:paraId="6148372A" w14:textId="77777777" w:rsidR="00DD5FF3" w:rsidRDefault="00DD5FF3" w:rsidP="00DD5FF3">
      <w:pPr>
        <w:pStyle w:val="Code"/>
      </w:pPr>
      <w:r>
        <w:t xml:space="preserve">    env.seed(RAND_SEED)</w:t>
      </w:r>
    </w:p>
    <w:p w14:paraId="2A79245F" w14:textId="77777777" w:rsidR="00DD5FF3" w:rsidRDefault="00DD5FF3" w:rsidP="00DD5FF3">
      <w:pPr>
        <w:pStyle w:val="Code"/>
      </w:pPr>
      <w:r>
        <w:t xml:space="preserve">    np.random.seed(RAND_SEED)</w:t>
      </w:r>
    </w:p>
    <w:p w14:paraId="04750963" w14:textId="77777777" w:rsidR="00DD5FF3" w:rsidRDefault="00DD5FF3" w:rsidP="00DD5FF3">
      <w:pPr>
        <w:pStyle w:val="Code"/>
      </w:pPr>
      <w:r>
        <w:t xml:space="preserve">    </w:t>
      </w:r>
    </w:p>
    <w:p w14:paraId="18F5C946" w14:textId="77777777" w:rsidR="00DD5FF3" w:rsidRDefault="00DD5FF3" w:rsidP="00DD5FF3">
      <w:pPr>
        <w:pStyle w:val="Code"/>
      </w:pPr>
      <w:r>
        <w:lastRenderedPageBreak/>
        <w:t xml:space="preserve">    obs = env.reset()</w:t>
      </w:r>
    </w:p>
    <w:p w14:paraId="28373FA6" w14:textId="77777777" w:rsidR="00DD5FF3" w:rsidRDefault="00DD5FF3" w:rsidP="00DD5FF3">
      <w:pPr>
        <w:pStyle w:val="Code"/>
      </w:pPr>
      <w:r>
        <w:t xml:space="preserve">    ls_obs.append(obs)</w:t>
      </w:r>
    </w:p>
    <w:p w14:paraId="6A918623" w14:textId="77777777" w:rsidR="00DD5FF3" w:rsidRDefault="00DD5FF3" w:rsidP="00DD5FF3">
      <w:pPr>
        <w:pStyle w:val="Code"/>
      </w:pPr>
      <w:r>
        <w:t xml:space="preserve">    </w:t>
      </w:r>
    </w:p>
    <w:p w14:paraId="6BD3EDD0" w14:textId="77777777" w:rsidR="00DD5FF3" w:rsidRDefault="00DD5FF3" w:rsidP="00DD5FF3">
      <w:pPr>
        <w:pStyle w:val="Code"/>
      </w:pPr>
      <w:r>
        <w:t xml:space="preserve">    ls_frames.append(env.render('rgb_array'))</w:t>
      </w:r>
    </w:p>
    <w:p w14:paraId="3C57437E" w14:textId="77777777" w:rsidR="00DD5FF3" w:rsidRDefault="00DD5FF3" w:rsidP="00DD5FF3">
      <w:pPr>
        <w:pStyle w:val="Code"/>
      </w:pPr>
    </w:p>
    <w:p w14:paraId="7AC50738" w14:textId="77777777" w:rsidR="00DD5FF3" w:rsidRDefault="00DD5FF3" w:rsidP="00DD5FF3">
      <w:pPr>
        <w:pStyle w:val="Code"/>
      </w:pPr>
      <w:r>
        <w:t xml:space="preserve">    for i in range(max_steps):</w:t>
      </w:r>
    </w:p>
    <w:p w14:paraId="73B2F65D" w14:textId="77777777" w:rsidR="00DD5FF3" w:rsidRDefault="00DD5FF3" w:rsidP="00DD5FF3">
      <w:pPr>
        <w:pStyle w:val="Code"/>
      </w:pPr>
      <w:r>
        <w:t xml:space="preserve">        # action = 1 if i%2==0 else -1</w:t>
      </w:r>
    </w:p>
    <w:p w14:paraId="33A233EA" w14:textId="77777777" w:rsidR="00DD5FF3" w:rsidRDefault="00DD5FF3" w:rsidP="00DD5FF3">
      <w:pPr>
        <w:pStyle w:val="Code"/>
      </w:pPr>
      <w:r>
        <w:t xml:space="preserve">        # action = -1</w:t>
      </w:r>
    </w:p>
    <w:p w14:paraId="70AE61A9" w14:textId="77777777" w:rsidR="00DD5FF3" w:rsidRDefault="00DD5FF3" w:rsidP="00DD5FF3">
      <w:pPr>
        <w:pStyle w:val="Code"/>
      </w:pPr>
      <w:r>
        <w:t xml:space="preserve">        # action = 1 if obs[0] &lt; -0.21 else -1</w:t>
      </w:r>
    </w:p>
    <w:p w14:paraId="6CE57F70" w14:textId="77777777" w:rsidR="00DD5FF3" w:rsidRDefault="00DD5FF3" w:rsidP="00DD5FF3">
      <w:pPr>
        <w:pStyle w:val="Code"/>
      </w:pPr>
      <w:r>
        <w:t xml:space="preserve">        </w:t>
      </w:r>
    </w:p>
    <w:p w14:paraId="3B56CD05" w14:textId="77777777" w:rsidR="00DD5FF3" w:rsidRDefault="00DD5FF3" w:rsidP="00DD5FF3">
      <w:pPr>
        <w:pStyle w:val="Code"/>
      </w:pPr>
      <w:r>
        <w:t xml:space="preserve">        car.input['position'] = obs[0]</w:t>
      </w:r>
    </w:p>
    <w:p w14:paraId="0C0410DC" w14:textId="77777777" w:rsidR="00DD5FF3" w:rsidRDefault="00DD5FF3" w:rsidP="00DD5FF3">
      <w:pPr>
        <w:pStyle w:val="Code"/>
      </w:pPr>
      <w:r>
        <w:t xml:space="preserve">        car.input['velocity'] = obs[1]</w:t>
      </w:r>
    </w:p>
    <w:p w14:paraId="13078BCF" w14:textId="77777777" w:rsidR="00DD5FF3" w:rsidRDefault="00DD5FF3" w:rsidP="00DD5FF3">
      <w:pPr>
        <w:pStyle w:val="Code"/>
      </w:pPr>
      <w:r>
        <w:t xml:space="preserve">        car.compute()</w:t>
      </w:r>
    </w:p>
    <w:p w14:paraId="238B4D68" w14:textId="77777777" w:rsidR="00DD5FF3" w:rsidRDefault="00DD5FF3" w:rsidP="00DD5FF3">
      <w:pPr>
        <w:pStyle w:val="Code"/>
      </w:pPr>
      <w:r>
        <w:t xml:space="preserve">        a = car.output["action"]</w:t>
      </w:r>
    </w:p>
    <w:p w14:paraId="32255404" w14:textId="77777777" w:rsidR="00DD5FF3" w:rsidRDefault="00DD5FF3" w:rsidP="00DD5FF3">
      <w:pPr>
        <w:pStyle w:val="Code"/>
      </w:pPr>
      <w:r>
        <w:t xml:space="preserve">        </w:t>
      </w:r>
    </w:p>
    <w:p w14:paraId="5D14F0FF" w14:textId="77777777" w:rsidR="00DD5FF3" w:rsidRDefault="00DD5FF3" w:rsidP="00DD5FF3">
      <w:pPr>
        <w:pStyle w:val="Code"/>
      </w:pPr>
      <w:r>
        <w:t xml:space="preserve">        </w:t>
      </w:r>
    </w:p>
    <w:p w14:paraId="076E54C9" w14:textId="77777777" w:rsidR="00DD5FF3" w:rsidRDefault="00DD5FF3" w:rsidP="00DD5FF3">
      <w:pPr>
        <w:pStyle w:val="Code"/>
      </w:pPr>
      <w:r>
        <w:t xml:space="preserve">        action = np.array([a])</w:t>
      </w:r>
    </w:p>
    <w:p w14:paraId="2EB756F2" w14:textId="77777777" w:rsidR="00DD5FF3" w:rsidRDefault="00DD5FF3" w:rsidP="00DD5FF3">
      <w:pPr>
        <w:pStyle w:val="Code"/>
      </w:pPr>
      <w:r>
        <w:t xml:space="preserve">        ls_actions.append(action)</w:t>
      </w:r>
    </w:p>
    <w:p w14:paraId="4A8F5708" w14:textId="77777777" w:rsidR="00DD5FF3" w:rsidRDefault="00DD5FF3" w:rsidP="00DD5FF3">
      <w:pPr>
        <w:pStyle w:val="Code"/>
      </w:pPr>
    </w:p>
    <w:p w14:paraId="780AB4EE" w14:textId="77777777" w:rsidR="00DD5FF3" w:rsidRDefault="00DD5FF3" w:rsidP="00DD5FF3">
      <w:pPr>
        <w:pStyle w:val="Code"/>
      </w:pPr>
      <w:r>
        <w:t xml:space="preserve">        obs, reward, done, info = env.step(action)</w:t>
      </w:r>
    </w:p>
    <w:p w14:paraId="4DCC054C" w14:textId="77777777" w:rsidR="00DD5FF3" w:rsidRDefault="00DD5FF3" w:rsidP="00DD5FF3">
      <w:pPr>
        <w:pStyle w:val="Code"/>
      </w:pPr>
      <w:r>
        <w:t xml:space="preserve">        ls_obs.append(obs)</w:t>
      </w:r>
    </w:p>
    <w:p w14:paraId="26F411BF" w14:textId="77777777" w:rsidR="00DD5FF3" w:rsidRDefault="00DD5FF3" w:rsidP="00DD5FF3">
      <w:pPr>
        <w:pStyle w:val="Code"/>
      </w:pPr>
      <w:r>
        <w:t xml:space="preserve">        ls_rewards.append(reward)</w:t>
      </w:r>
    </w:p>
    <w:p w14:paraId="7C599DC1" w14:textId="77777777" w:rsidR="00DD5FF3" w:rsidRDefault="00DD5FF3" w:rsidP="00DD5FF3">
      <w:pPr>
        <w:pStyle w:val="Code"/>
      </w:pPr>
    </w:p>
    <w:p w14:paraId="1505FF5C" w14:textId="77777777" w:rsidR="00DD5FF3" w:rsidRDefault="00DD5FF3" w:rsidP="00DD5FF3">
      <w:pPr>
        <w:pStyle w:val="Code"/>
      </w:pPr>
      <w:r>
        <w:t xml:space="preserve">        ls_frames.append(env.render('rgb_array'))</w:t>
      </w:r>
    </w:p>
    <w:p w14:paraId="222224D8" w14:textId="77777777" w:rsidR="00DD5FF3" w:rsidRDefault="00DD5FF3" w:rsidP="00DD5FF3">
      <w:pPr>
        <w:pStyle w:val="Code"/>
      </w:pPr>
      <w:r>
        <w:t xml:space="preserve">        </w:t>
      </w:r>
    </w:p>
    <w:p w14:paraId="12EC43B2" w14:textId="77777777" w:rsidR="00DD5FF3" w:rsidRDefault="00DD5FF3" w:rsidP="00DD5FF3">
      <w:pPr>
        <w:pStyle w:val="Code"/>
      </w:pPr>
      <w:r>
        <w:t xml:space="preserve">        if done:</w:t>
      </w:r>
    </w:p>
    <w:p w14:paraId="0CEDB33F" w14:textId="77777777" w:rsidR="00DD5FF3" w:rsidRDefault="00DD5FF3" w:rsidP="00DD5FF3">
      <w:pPr>
        <w:pStyle w:val="Code"/>
      </w:pPr>
      <w:r>
        <w:t xml:space="preserve">            break</w:t>
      </w:r>
    </w:p>
    <w:p w14:paraId="1602387A" w14:textId="77777777" w:rsidR="00DD5FF3" w:rsidRDefault="00DD5FF3" w:rsidP="00DD5FF3">
      <w:pPr>
        <w:pStyle w:val="Code"/>
      </w:pPr>
    </w:p>
    <w:p w14:paraId="6E3D69D3" w14:textId="77777777" w:rsidR="00DD5FF3" w:rsidRDefault="00DD5FF3" w:rsidP="00DD5FF3">
      <w:pPr>
        <w:pStyle w:val="Code"/>
      </w:pPr>
      <w:r>
        <w:t xml:space="preserve">    env.close()</w:t>
      </w:r>
    </w:p>
    <w:p w14:paraId="40B57B9A" w14:textId="17D49889" w:rsidR="00DD5FF3" w:rsidRDefault="00DD5FF3" w:rsidP="00DD5FF3">
      <w:pPr>
        <w:pStyle w:val="Code"/>
      </w:pPr>
      <w:r>
        <w:t xml:space="preserve">    return ls_frames, ls_obs, ls_actions, ls_rewards, i</w:t>
      </w:r>
    </w:p>
    <w:p w14:paraId="51EC8048" w14:textId="7554C01B" w:rsidR="00DD5FF3" w:rsidRPr="00DD5FF3" w:rsidRDefault="00DD5FF3" w:rsidP="00DD5FF3">
      <w:pPr>
        <w:rPr>
          <w:color w:val="F75952" w:themeColor="accent1"/>
        </w:rPr>
      </w:pPr>
      <w:r>
        <w:t>lets see the simulation results:</w:t>
      </w:r>
    </w:p>
    <w:p w14:paraId="54976DB7" w14:textId="77777777" w:rsidR="00DD5FF3" w:rsidRPr="00DD5FF3" w:rsidRDefault="00DD5FF3" w:rsidP="00DD5FF3">
      <w:pPr>
        <w:rPr>
          <w:rFonts w:ascii="Fira Code" w:hAnsi="Fira Code" w:cs="Fira Code"/>
          <w:color w:val="F75952" w:themeColor="accent1"/>
          <w:sz w:val="21"/>
          <w:szCs w:val="21"/>
        </w:rPr>
      </w:pPr>
      <w:r w:rsidRPr="00DD5FF3">
        <w:rPr>
          <w:rFonts w:ascii="Fira Code" w:hAnsi="Fira Code" w:cs="Fira Code"/>
          <w:color w:val="F75952" w:themeColor="accent1"/>
          <w:sz w:val="21"/>
          <w:szCs w:val="21"/>
        </w:rPr>
        <w:t xml:space="preserve">Simulation Compeleted: Took 157 steps </w:t>
      </w:r>
    </w:p>
    <w:p w14:paraId="7FBDB8F4" w14:textId="77777777" w:rsidR="00DD5FF3" w:rsidRPr="00DD5FF3" w:rsidRDefault="00DD5FF3" w:rsidP="00DD5FF3">
      <w:pPr>
        <w:rPr>
          <w:rFonts w:ascii="Fira Code" w:hAnsi="Fira Code" w:cs="Fira Code"/>
          <w:color w:val="F75952" w:themeColor="accent1"/>
          <w:sz w:val="21"/>
          <w:szCs w:val="21"/>
        </w:rPr>
      </w:pPr>
      <w:r w:rsidRPr="00DD5FF3">
        <w:rPr>
          <w:rFonts w:ascii="Fira Code" w:hAnsi="Fira Code" w:cs="Fira Code"/>
          <w:color w:val="F75952" w:themeColor="accent1"/>
          <w:sz w:val="21"/>
          <w:szCs w:val="21"/>
        </w:rPr>
        <w:t xml:space="preserve">Car Started from Position = -0.40813976049094425 </w:t>
      </w:r>
    </w:p>
    <w:p w14:paraId="7B6A8313" w14:textId="77777777" w:rsidR="00DD5FF3" w:rsidRPr="00DD5FF3" w:rsidRDefault="00DD5FF3" w:rsidP="00DD5FF3">
      <w:pPr>
        <w:rPr>
          <w:rFonts w:ascii="Fira Code" w:hAnsi="Fira Code" w:cs="Fira Code"/>
          <w:color w:val="F75952" w:themeColor="accent1"/>
          <w:sz w:val="21"/>
          <w:szCs w:val="21"/>
        </w:rPr>
      </w:pPr>
      <w:r w:rsidRPr="00DD5FF3">
        <w:rPr>
          <w:rFonts w:ascii="Fira Code" w:hAnsi="Fira Code" w:cs="Fira Code"/>
          <w:color w:val="F75952" w:themeColor="accent1"/>
          <w:sz w:val="21"/>
          <w:szCs w:val="21"/>
        </w:rPr>
        <w:t xml:space="preserve">Car Goal Position &gt;= 0.45 </w:t>
      </w:r>
    </w:p>
    <w:p w14:paraId="4F5AB96E" w14:textId="2AEE9E57" w:rsidR="00DD5FF3" w:rsidRDefault="00DD5FF3" w:rsidP="00DD5FF3">
      <w:pPr>
        <w:rPr>
          <w:rFonts w:ascii="Fira Code" w:hAnsi="Fira Code" w:cs="Fira Code"/>
          <w:color w:val="F75952" w:themeColor="accent1"/>
          <w:sz w:val="21"/>
          <w:szCs w:val="21"/>
        </w:rPr>
      </w:pPr>
      <w:r w:rsidRPr="00DD5FF3">
        <w:rPr>
          <w:rFonts w:ascii="Fira Code" w:hAnsi="Fira Code" w:cs="Fira Code"/>
          <w:color w:val="F75952" w:themeColor="accent1"/>
          <w:sz w:val="21"/>
          <w:szCs w:val="21"/>
        </w:rPr>
        <w:t>Car Reached Position = 0.4573492319314634</w:t>
      </w:r>
    </w:p>
    <w:p w14:paraId="49039FAA" w14:textId="2B110F2E" w:rsidR="00DD5FF3" w:rsidRDefault="00DD5FF3" w:rsidP="00DD5FF3">
      <w:pPr>
        <w:rPr>
          <w:rFonts w:ascii="Fira Code" w:hAnsi="Fira Code" w:cs="Fira Code"/>
          <w:color w:val="F75952" w:themeColor="accent1"/>
          <w:sz w:val="21"/>
          <w:szCs w:val="21"/>
        </w:rPr>
      </w:pPr>
    </w:p>
    <w:p w14:paraId="48802A0F" w14:textId="75EA5876" w:rsidR="00DD5FF3" w:rsidRDefault="00DD5FF3" w:rsidP="00DD5FF3">
      <w:r>
        <w:lastRenderedPageBreak/>
        <w:t>After the simulation we plotted some env variables:</w:t>
      </w:r>
    </w:p>
    <w:p w14:paraId="3A509F34" w14:textId="3831F393" w:rsidR="00DD5FF3" w:rsidRDefault="00DD5FF3" w:rsidP="00DD5FF3">
      <w:pPr>
        <w:jc w:val="center"/>
      </w:pPr>
      <w:r w:rsidRPr="00DD5FF3">
        <w:drawing>
          <wp:inline distT="0" distB="0" distL="0" distR="0" wp14:anchorId="4BF1C90C" wp14:editId="264E57BB">
            <wp:extent cx="2383746"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3746" cy="1828800"/>
                    </a:xfrm>
                    <a:prstGeom prst="rect">
                      <a:avLst/>
                    </a:prstGeom>
                  </pic:spPr>
                </pic:pic>
              </a:graphicData>
            </a:graphic>
          </wp:inline>
        </w:drawing>
      </w:r>
    </w:p>
    <w:p w14:paraId="6F5A2A7D" w14:textId="1A7AF88E" w:rsidR="00DD5FF3" w:rsidRDefault="00DD5FF3" w:rsidP="00DD5FF3">
      <w:pPr>
        <w:jc w:val="center"/>
      </w:pPr>
      <w:r w:rsidRPr="00DD5FF3">
        <w:drawing>
          <wp:inline distT="0" distB="0" distL="0" distR="0" wp14:anchorId="436FC446" wp14:editId="2A49DB65">
            <wp:extent cx="238795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7950" cy="1828800"/>
                    </a:xfrm>
                    <a:prstGeom prst="rect">
                      <a:avLst/>
                    </a:prstGeom>
                  </pic:spPr>
                </pic:pic>
              </a:graphicData>
            </a:graphic>
          </wp:inline>
        </w:drawing>
      </w:r>
    </w:p>
    <w:p w14:paraId="7A9E1143" w14:textId="28E77053" w:rsidR="00DD5FF3" w:rsidRDefault="00DD5FF3" w:rsidP="00DD5FF3">
      <w:pPr>
        <w:jc w:val="center"/>
      </w:pPr>
      <w:r w:rsidRPr="00DD5FF3">
        <w:drawing>
          <wp:inline distT="0" distB="0" distL="0" distR="0" wp14:anchorId="4601E869" wp14:editId="1E8449BE">
            <wp:extent cx="2350113"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0113" cy="1828800"/>
                    </a:xfrm>
                    <a:prstGeom prst="rect">
                      <a:avLst/>
                    </a:prstGeom>
                  </pic:spPr>
                </pic:pic>
              </a:graphicData>
            </a:graphic>
          </wp:inline>
        </w:drawing>
      </w:r>
    </w:p>
    <w:p w14:paraId="51CCFB0A" w14:textId="540DCCFF" w:rsidR="00DD5FF3" w:rsidRDefault="00DD5FF3" w:rsidP="00DD5FF3">
      <w:r w:rsidRPr="00DD5FF3">
        <w:lastRenderedPageBreak/>
        <w:drawing>
          <wp:inline distT="0" distB="0" distL="0" distR="0" wp14:anchorId="0258CE40" wp14:editId="3D8A2B91">
            <wp:extent cx="5486400" cy="4121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121785"/>
                    </a:xfrm>
                    <a:prstGeom prst="rect">
                      <a:avLst/>
                    </a:prstGeom>
                  </pic:spPr>
                </pic:pic>
              </a:graphicData>
            </a:graphic>
          </wp:inline>
        </w:drawing>
      </w:r>
    </w:p>
    <w:p w14:paraId="307E3DB6" w14:textId="2A954866" w:rsidR="00DD5FF3" w:rsidRDefault="00DD5FF3" w:rsidP="00DD5FF3">
      <w:r>
        <w:t>In the last plot, we omitted the final reward (100) because it was too big which would have ruined our plot.</w:t>
      </w:r>
    </w:p>
    <w:p w14:paraId="3C072AFA" w14:textId="47B3F906" w:rsidR="00DD5FF3" w:rsidRDefault="00DD5FF3" w:rsidP="00DD5FF3">
      <w:r>
        <w:t>Reward Plot Analysis: Since our car is going back and forth we see a similar pattern in reward plot, our car acceleration is toward the left side at the beginning, so the plot shows a drop in reward then after about 20 iterations our car acceleration is positive toward right side and our car goes to right, so the reward begins to increase. After 40 itererations we reached maximum acceleration but still not on the top of the mountains, so the reward dropped again. After 80 iters we reached a new high, we got a big reward and then we managed to go down and the reward got decreased until at the bottom since our car got so much energy and the acceleration is right ward, we managed to get to the top of the mountain.</w:t>
      </w:r>
    </w:p>
    <w:p w14:paraId="5E6524E8" w14:textId="6945CE4B" w:rsidR="00DD5FF3" w:rsidRDefault="00DD5FF3" w:rsidP="00DD5FF3"/>
    <w:p w14:paraId="3607F04F" w14:textId="3B7D79A4" w:rsidR="00DD5FF3" w:rsidRDefault="00DD5FF3" w:rsidP="00DD5FF3">
      <w:r>
        <w:lastRenderedPageBreak/>
        <w:t xml:space="preserve">We can also solve this problem with a simpler controller consisting of only one input and one output and two rules. The implementation is in the file </w:t>
      </w:r>
      <w:hyperlink r:id="rId26" w:history="1">
        <w:r w:rsidRPr="00DD5FF3">
          <w:rPr>
            <w:rStyle w:val="Hyperlink"/>
          </w:rPr>
          <w:t xml:space="preserve">&lt; </w:t>
        </w:r>
        <w:r w:rsidRPr="00DD5FF3">
          <w:rPr>
            <w:rStyle w:val="Hyperlink"/>
          </w:rPr>
          <w:t>CarFuzzyController.ipynb</w:t>
        </w:r>
        <w:r w:rsidRPr="00DD5FF3">
          <w:rPr>
            <w:rStyle w:val="Hyperlink"/>
          </w:rPr>
          <w:t>&gt;</w:t>
        </w:r>
      </w:hyperlink>
    </w:p>
    <w:p w14:paraId="57B04E2F" w14:textId="0C493363" w:rsidR="00DD5FF3" w:rsidRDefault="00DD5FF3" w:rsidP="00DD5FF3">
      <w:r>
        <w:t>All the code is similar to this question except its simpler now, so I wont explain it again.</w:t>
      </w:r>
    </w:p>
    <w:p w14:paraId="6F450473" w14:textId="45C8A56A" w:rsidR="00DD5FF3" w:rsidRDefault="00DD5FF3" w:rsidP="00DD5FF3"/>
    <w:p w14:paraId="3D7EB43E" w14:textId="40D5751B" w:rsidR="00DD5FF3" w:rsidRDefault="00DD5FF3" w:rsidP="00DD5FF3"/>
    <w:p w14:paraId="57FA6AB1" w14:textId="3CDBF8FE" w:rsidR="00DD5FF3" w:rsidRDefault="00DD5FF3" w:rsidP="00DD5FF3"/>
    <w:p w14:paraId="5DEC094E" w14:textId="432DD7CB" w:rsidR="00DD5FF3" w:rsidRDefault="00DD5FF3" w:rsidP="00DD5FF3"/>
    <w:p w14:paraId="50BC5425" w14:textId="63F501A1" w:rsidR="00DD5FF3" w:rsidRDefault="00DD5FF3" w:rsidP="00DD5FF3"/>
    <w:p w14:paraId="494C76CC" w14:textId="15764CE0" w:rsidR="00DD5FF3" w:rsidRDefault="00DD5FF3" w:rsidP="00DD5FF3"/>
    <w:p w14:paraId="766FDBE7" w14:textId="3C542567" w:rsidR="00DD5FF3" w:rsidRDefault="00DD5FF3" w:rsidP="00DD5FF3"/>
    <w:p w14:paraId="032BBD42" w14:textId="4008427A" w:rsidR="00DD5FF3" w:rsidRDefault="00DD5FF3" w:rsidP="00DD5FF3"/>
    <w:p w14:paraId="17EB1053" w14:textId="2FDE0E01" w:rsidR="00DD5FF3" w:rsidRDefault="00DD5FF3" w:rsidP="00DD5FF3"/>
    <w:p w14:paraId="74CC0BA2" w14:textId="52E74CCC" w:rsidR="00DD5FF3" w:rsidRDefault="00DD5FF3" w:rsidP="00DD5FF3"/>
    <w:p w14:paraId="0E7A0D32" w14:textId="7B58FDE5" w:rsidR="00DD5FF3" w:rsidRDefault="00DD5FF3" w:rsidP="00DD5FF3"/>
    <w:p w14:paraId="20112604" w14:textId="4CEC299D" w:rsidR="00DD5FF3" w:rsidRDefault="00DD5FF3" w:rsidP="00DD5FF3"/>
    <w:p w14:paraId="1B0554CA" w14:textId="36927A50" w:rsidR="00DD5FF3" w:rsidRDefault="00DD5FF3" w:rsidP="00DD5FF3"/>
    <w:p w14:paraId="2C6B19FE" w14:textId="23D0F154" w:rsidR="00DD5FF3" w:rsidRDefault="00DD5FF3" w:rsidP="00DD5FF3"/>
    <w:p w14:paraId="21C6E501" w14:textId="664C27C2" w:rsidR="00DD5FF3" w:rsidRDefault="00DD5FF3" w:rsidP="00DD5FF3"/>
    <w:p w14:paraId="129E39DC" w14:textId="5B1E747A" w:rsidR="00DD5FF3" w:rsidRDefault="00DD5FF3" w:rsidP="00DD5FF3"/>
    <w:p w14:paraId="3A675811" w14:textId="77777777" w:rsidR="00DD5FF3" w:rsidRPr="00DD5FF3" w:rsidRDefault="00DD5FF3" w:rsidP="00DD5FF3"/>
    <w:p w14:paraId="117D20D5" w14:textId="77777777" w:rsidR="00DD5FF3" w:rsidRPr="00DD5FF3" w:rsidRDefault="00DD5FF3" w:rsidP="00DD5FF3"/>
    <w:p w14:paraId="0B579922" w14:textId="69B0BE40" w:rsidR="0003303F" w:rsidRDefault="00DA3C12" w:rsidP="003275BA">
      <w:pPr>
        <w:pStyle w:val="ListParagraph"/>
        <w:numPr>
          <w:ilvl w:val="0"/>
          <w:numId w:val="24"/>
        </w:numPr>
      </w:pPr>
      <w:r>
        <w:lastRenderedPageBreak/>
        <w:t xml:space="preserve">This algorithm consider each cluster as a fuzzy set and then the clustering task is to assign a membership value to each point in input dataset per each fuzzy set (cluster). There is one more condition, the sum of the memberships of a point across all fuzzy sets (cluster) must be unit. </w:t>
      </w:r>
      <w:r w:rsidR="00377B13">
        <w:t>The way this algorithm assigns membersihps to points is by considering the distance between that point and cluster center as a measure of how much membership it has to that cluster.</w:t>
      </w:r>
    </w:p>
    <w:p w14:paraId="3C7F7B49" w14:textId="7E53CB32" w:rsidR="00377B13" w:rsidRDefault="00377B13" w:rsidP="00377B13">
      <w:pPr>
        <w:pStyle w:val="ListParagraph"/>
        <w:ind w:left="360"/>
      </w:pPr>
      <w:hyperlink r:id="rId27" w:history="1">
        <w:r w:rsidRPr="00377B13">
          <w:rPr>
            <w:rStyle w:val="Hyperlink"/>
          </w:rPr>
          <w:t>Paper</w:t>
        </w:r>
      </w:hyperlink>
    </w:p>
    <w:p w14:paraId="1280DA38" w14:textId="6FA731E6" w:rsidR="00377B13" w:rsidRDefault="00377B13" w:rsidP="00377B13">
      <w:pPr>
        <w:pStyle w:val="ListParagraph"/>
        <w:ind w:left="360"/>
      </w:pPr>
      <w:hyperlink r:id="rId28" w:history="1">
        <w:r>
          <w:rPr>
            <w:rStyle w:val="Hyperlink"/>
          </w:rPr>
          <w:t>Fuzzy C-Means Clustering (FCM) Algorithm | by Aman Gupta | Geek Culture | Medium</w:t>
        </w:r>
      </w:hyperlink>
    </w:p>
    <w:p w14:paraId="7C3244C1" w14:textId="05894E45" w:rsidR="00377B13" w:rsidRDefault="00377B13" w:rsidP="00377B13">
      <w:pPr>
        <w:pStyle w:val="ListParagraph"/>
        <w:numPr>
          <w:ilvl w:val="0"/>
          <w:numId w:val="25"/>
        </w:numPr>
      </w:pPr>
      <w:r w:rsidRPr="00377B13">
        <w:t>data  = pd.read_csv('credit_card.csv', header=1)</w:t>
      </w:r>
    </w:p>
    <w:p w14:paraId="7F8C5347" w14:textId="1E80A505" w:rsidR="00377B13" w:rsidRDefault="00377B13" w:rsidP="00377B13">
      <w:pPr>
        <w:pStyle w:val="ListParagraph"/>
        <w:numPr>
          <w:ilvl w:val="0"/>
          <w:numId w:val="25"/>
        </w:numPr>
      </w:pPr>
      <w:r>
        <w:t>extracting BILL_AMT1 to BILL_AMT6 and then summing columns</w:t>
      </w:r>
      <w:r>
        <w:t xml:space="preserve">, </w:t>
      </w:r>
      <w:r>
        <w:t>create a new dataset from LIMIT_BAL and BILL_TOTAL</w:t>
      </w:r>
    </w:p>
    <w:p w14:paraId="0BCC1E29" w14:textId="77777777" w:rsidR="00377B13" w:rsidRDefault="00377B13" w:rsidP="00377B13">
      <w:pPr>
        <w:pStyle w:val="Code"/>
      </w:pPr>
      <w:r>
        <w:t>data['BILL_TOTAL'] = data.loc[:, 'BILL_AMT1':'BILL_AMT6'].sum(axis=1)</w:t>
      </w:r>
    </w:p>
    <w:p w14:paraId="765D96F7" w14:textId="30ADD1A1" w:rsidR="00377B13" w:rsidRDefault="00377B13" w:rsidP="00377B13">
      <w:pPr>
        <w:pStyle w:val="Code"/>
      </w:pPr>
      <w:r>
        <w:t>df = data[['LIMIT_BAL', 'BILL_TOTAL']]</w:t>
      </w:r>
    </w:p>
    <w:p w14:paraId="16A6BFDF" w14:textId="2A0C35AE" w:rsidR="00377B13" w:rsidRDefault="00377B13" w:rsidP="00377B13">
      <w:pPr>
        <w:pStyle w:val="ListParagraph"/>
        <w:numPr>
          <w:ilvl w:val="0"/>
          <w:numId w:val="25"/>
        </w:numPr>
      </w:pPr>
      <w:r>
        <w:t>3- applying z-score (standardization) on new dataset</w:t>
      </w:r>
    </w:p>
    <w:p w14:paraId="161B9C3D" w14:textId="6E75FE2C" w:rsidR="00377B13" w:rsidRDefault="00377B13" w:rsidP="00377B13">
      <w:pPr>
        <w:pStyle w:val="ListParagraph"/>
        <w:ind w:left="1080"/>
      </w:pPr>
      <w:r>
        <w:t xml:space="preserve">z = (x - μ) / σ </w:t>
      </w:r>
    </w:p>
    <w:p w14:paraId="3C459BEA" w14:textId="6894A551" w:rsidR="00377B13" w:rsidRDefault="00377B13" w:rsidP="00377B13">
      <w:pPr>
        <w:pStyle w:val="ListParagraph"/>
        <w:ind w:left="1080"/>
      </w:pPr>
      <w:r>
        <w:t xml:space="preserve">μ = mean </w:t>
      </w:r>
    </w:p>
    <w:p w14:paraId="4A42F6E3" w14:textId="7153436D" w:rsidR="00377B13" w:rsidRDefault="00377B13" w:rsidP="00377B13">
      <w:pPr>
        <w:pStyle w:val="ListParagraph"/>
        <w:ind w:left="1080"/>
      </w:pPr>
      <w:r>
        <w:t>σ = standard deviation</w:t>
      </w:r>
    </w:p>
    <w:p w14:paraId="224EA77B" w14:textId="541650C1" w:rsidR="00377B13" w:rsidRDefault="00377B13" w:rsidP="00377B13">
      <w:pPr>
        <w:pStyle w:val="ListParagraph"/>
        <w:numPr>
          <w:ilvl w:val="0"/>
          <w:numId w:val="25"/>
        </w:numPr>
      </w:pPr>
      <w:r w:rsidRPr="00377B13">
        <w:t>extracting first and second columns</w:t>
      </w:r>
    </w:p>
    <w:p w14:paraId="7724EF6D" w14:textId="17BCF89E" w:rsidR="00377B13" w:rsidRDefault="00377B13" w:rsidP="00377B13">
      <w:pPr>
        <w:pStyle w:val="Code"/>
      </w:pPr>
      <w:r w:rsidRPr="00377B13">
        <w:t>x1, x2 = df.loc[:, 'BILL_TOTAL'], df.loc[:, 'LIMIT_BAL']</w:t>
      </w:r>
    </w:p>
    <w:p w14:paraId="4FF06317" w14:textId="479A865C" w:rsidR="00377B13" w:rsidRDefault="00377B13" w:rsidP="00377B13">
      <w:pPr>
        <w:pStyle w:val="ListParagraph"/>
        <w:ind w:left="1080"/>
      </w:pPr>
    </w:p>
    <w:p w14:paraId="0E2163C6" w14:textId="5A45E3B5" w:rsidR="00377B13" w:rsidRDefault="00377B13" w:rsidP="00377B13">
      <w:pPr>
        <w:pStyle w:val="ListParagraph"/>
        <w:ind w:left="1080"/>
      </w:pPr>
      <w:r>
        <w:t>Using FCM to cluster data (2 to 10 clusters)</w:t>
      </w:r>
    </w:p>
    <w:p w14:paraId="1491D6A8" w14:textId="77777777" w:rsidR="00377B13" w:rsidRDefault="00377B13" w:rsidP="00377B13">
      <w:pPr>
        <w:pStyle w:val="Code"/>
      </w:pPr>
      <w:r>
        <w:t># Set up the loop and plot</w:t>
      </w:r>
    </w:p>
    <w:p w14:paraId="39E49E22" w14:textId="77777777" w:rsidR="00377B13" w:rsidRDefault="00377B13" w:rsidP="00377B13">
      <w:pPr>
        <w:pStyle w:val="Code"/>
      </w:pPr>
      <w:r>
        <w:t>fig1, axes1 = plt.subplots(3, 3, figsize=(8, 8))</w:t>
      </w:r>
    </w:p>
    <w:p w14:paraId="1293538C" w14:textId="77777777" w:rsidR="00377B13" w:rsidRDefault="00377B13" w:rsidP="00377B13">
      <w:pPr>
        <w:pStyle w:val="Code"/>
      </w:pPr>
      <w:r>
        <w:t>alldata = np.vstack((x1, x2))</w:t>
      </w:r>
    </w:p>
    <w:p w14:paraId="38F8E97E" w14:textId="77777777" w:rsidR="00377B13" w:rsidRDefault="00377B13" w:rsidP="00377B13">
      <w:pPr>
        <w:pStyle w:val="Code"/>
      </w:pPr>
      <w:r>
        <w:t>fpcs = []</w:t>
      </w:r>
    </w:p>
    <w:p w14:paraId="40225320" w14:textId="77777777" w:rsidR="00377B13" w:rsidRDefault="00377B13" w:rsidP="00377B13">
      <w:pPr>
        <w:pStyle w:val="Code"/>
      </w:pPr>
    </w:p>
    <w:p w14:paraId="7FDBCFFB" w14:textId="77777777" w:rsidR="00377B13" w:rsidRDefault="00377B13" w:rsidP="00377B13">
      <w:pPr>
        <w:pStyle w:val="Code"/>
      </w:pPr>
      <w:r>
        <w:t>for ncenters, ax in enumerate(axes1.reshape(-1), 2):</w:t>
      </w:r>
    </w:p>
    <w:p w14:paraId="2EC6DCD3" w14:textId="77777777" w:rsidR="00377B13" w:rsidRDefault="00377B13" w:rsidP="00377B13">
      <w:pPr>
        <w:pStyle w:val="Code"/>
      </w:pPr>
      <w:r>
        <w:t xml:space="preserve">    cntr, u, u0, d, jm, p, fpc = fuzz.cluster.cmeans(</w:t>
      </w:r>
    </w:p>
    <w:p w14:paraId="1E12623F" w14:textId="77777777" w:rsidR="00377B13" w:rsidRDefault="00377B13" w:rsidP="00377B13">
      <w:pPr>
        <w:pStyle w:val="Code"/>
      </w:pPr>
      <w:r>
        <w:lastRenderedPageBreak/>
        <w:t xml:space="preserve">        alldata, ncenters, 2, error=0.005, maxiter=1000, init=None)</w:t>
      </w:r>
    </w:p>
    <w:p w14:paraId="424FCB53" w14:textId="77777777" w:rsidR="00377B13" w:rsidRDefault="00377B13" w:rsidP="00377B13">
      <w:pPr>
        <w:pStyle w:val="Code"/>
      </w:pPr>
    </w:p>
    <w:p w14:paraId="0A381116" w14:textId="77777777" w:rsidR="00377B13" w:rsidRDefault="00377B13" w:rsidP="00377B13">
      <w:pPr>
        <w:pStyle w:val="Code"/>
      </w:pPr>
      <w:r>
        <w:t xml:space="preserve">    # Store fpc values for later</w:t>
      </w:r>
    </w:p>
    <w:p w14:paraId="23F43BFB" w14:textId="77777777" w:rsidR="00377B13" w:rsidRDefault="00377B13" w:rsidP="00377B13">
      <w:pPr>
        <w:pStyle w:val="Code"/>
      </w:pPr>
      <w:r>
        <w:t xml:space="preserve">    fpcs.append(fpc)</w:t>
      </w:r>
    </w:p>
    <w:p w14:paraId="6BADCE7E" w14:textId="77777777" w:rsidR="00377B13" w:rsidRDefault="00377B13" w:rsidP="00377B13">
      <w:pPr>
        <w:pStyle w:val="Code"/>
      </w:pPr>
    </w:p>
    <w:p w14:paraId="05D7AE77" w14:textId="77777777" w:rsidR="00377B13" w:rsidRDefault="00377B13" w:rsidP="00377B13">
      <w:pPr>
        <w:pStyle w:val="Code"/>
      </w:pPr>
      <w:r>
        <w:t xml:space="preserve">    # Plot assigned clusters, for each data point in training set</w:t>
      </w:r>
    </w:p>
    <w:p w14:paraId="3E4CB3EB" w14:textId="77777777" w:rsidR="00377B13" w:rsidRDefault="00377B13" w:rsidP="00377B13">
      <w:pPr>
        <w:pStyle w:val="Code"/>
      </w:pPr>
      <w:r>
        <w:t xml:space="preserve">    cluster_membership = np.argmax(u, axis=0)</w:t>
      </w:r>
    </w:p>
    <w:p w14:paraId="1F9F0A0D" w14:textId="77777777" w:rsidR="00377B13" w:rsidRDefault="00377B13" w:rsidP="00377B13">
      <w:pPr>
        <w:pStyle w:val="Code"/>
      </w:pPr>
      <w:r>
        <w:t xml:space="preserve">    for j in range(ncenters):</w:t>
      </w:r>
    </w:p>
    <w:p w14:paraId="335159BC" w14:textId="77777777" w:rsidR="00377B13" w:rsidRDefault="00377B13" w:rsidP="00377B13">
      <w:pPr>
        <w:pStyle w:val="Code"/>
      </w:pPr>
      <w:r>
        <w:t xml:space="preserve">        ax.plot(x1[cluster_membership == j],</w:t>
      </w:r>
    </w:p>
    <w:p w14:paraId="52EC3FF0" w14:textId="77777777" w:rsidR="00377B13" w:rsidRDefault="00377B13" w:rsidP="00377B13">
      <w:pPr>
        <w:pStyle w:val="Code"/>
      </w:pPr>
      <w:r>
        <w:t xml:space="preserve">                x2[cluster_membership == j], '.', color=colors[j])</w:t>
      </w:r>
    </w:p>
    <w:p w14:paraId="4C5DAE55" w14:textId="77777777" w:rsidR="00377B13" w:rsidRDefault="00377B13" w:rsidP="00377B13">
      <w:pPr>
        <w:pStyle w:val="Code"/>
      </w:pPr>
    </w:p>
    <w:p w14:paraId="40F5CC0B" w14:textId="77777777" w:rsidR="00377B13" w:rsidRDefault="00377B13" w:rsidP="00377B13">
      <w:pPr>
        <w:pStyle w:val="Code"/>
      </w:pPr>
      <w:r>
        <w:t xml:space="preserve">    # Mark the center of each fuzzy cluster</w:t>
      </w:r>
    </w:p>
    <w:p w14:paraId="30A1A1AE" w14:textId="77777777" w:rsidR="00377B13" w:rsidRDefault="00377B13" w:rsidP="00377B13">
      <w:pPr>
        <w:pStyle w:val="Code"/>
      </w:pPr>
      <w:r>
        <w:t xml:space="preserve">    for pt in cntr:</w:t>
      </w:r>
    </w:p>
    <w:p w14:paraId="43C46854" w14:textId="77777777" w:rsidR="00377B13" w:rsidRDefault="00377B13" w:rsidP="00377B13">
      <w:pPr>
        <w:pStyle w:val="Code"/>
      </w:pPr>
      <w:r>
        <w:t xml:space="preserve">        ax.plot(pt[0], pt[1], 'rs')</w:t>
      </w:r>
    </w:p>
    <w:p w14:paraId="60E3295E" w14:textId="77777777" w:rsidR="00377B13" w:rsidRDefault="00377B13" w:rsidP="00377B13">
      <w:pPr>
        <w:pStyle w:val="Code"/>
      </w:pPr>
    </w:p>
    <w:p w14:paraId="05B6E699" w14:textId="77777777" w:rsidR="00377B13" w:rsidRDefault="00377B13" w:rsidP="00377B13">
      <w:pPr>
        <w:pStyle w:val="Code"/>
      </w:pPr>
      <w:r>
        <w:t xml:space="preserve">    ax.set_title('Centers = {0}; FPC = {1:.2f}'.format(ncenters, fpc))</w:t>
      </w:r>
    </w:p>
    <w:p w14:paraId="54B94131" w14:textId="77777777" w:rsidR="00377B13" w:rsidRDefault="00377B13" w:rsidP="00377B13">
      <w:pPr>
        <w:pStyle w:val="Code"/>
      </w:pPr>
      <w:r>
        <w:t xml:space="preserve">    ax.axis('off')</w:t>
      </w:r>
    </w:p>
    <w:p w14:paraId="6206C4D3" w14:textId="77777777" w:rsidR="00377B13" w:rsidRDefault="00377B13" w:rsidP="00377B13">
      <w:pPr>
        <w:pStyle w:val="Code"/>
      </w:pPr>
    </w:p>
    <w:p w14:paraId="463D747E" w14:textId="38B9AC31" w:rsidR="00377B13" w:rsidRDefault="00377B13" w:rsidP="00377B13">
      <w:pPr>
        <w:pStyle w:val="Code"/>
      </w:pPr>
      <w:r>
        <w:t>fig1.tight_layout()</w:t>
      </w:r>
    </w:p>
    <w:p w14:paraId="34598785" w14:textId="2B3E3FEF" w:rsidR="00377B13" w:rsidRDefault="00377B13" w:rsidP="00377B13">
      <w:pPr>
        <w:pStyle w:val="ListParagraph"/>
        <w:ind w:left="360"/>
      </w:pPr>
    </w:p>
    <w:p w14:paraId="0E27820D" w14:textId="5E8F4D01" w:rsidR="00377B13" w:rsidRDefault="00377B13" w:rsidP="00377B13">
      <w:pPr>
        <w:pStyle w:val="ListParagraph"/>
        <w:ind w:left="360"/>
        <w:jc w:val="center"/>
      </w:pPr>
      <w:r w:rsidRPr="00377B13">
        <w:drawing>
          <wp:inline distT="0" distB="0" distL="0" distR="0" wp14:anchorId="4A4D29AD" wp14:editId="7893F0F1">
            <wp:extent cx="3291840" cy="32918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1840" cy="3291840"/>
                    </a:xfrm>
                    <a:prstGeom prst="rect">
                      <a:avLst/>
                    </a:prstGeom>
                  </pic:spPr>
                </pic:pic>
              </a:graphicData>
            </a:graphic>
          </wp:inline>
        </w:drawing>
      </w:r>
    </w:p>
    <w:p w14:paraId="3A89F827" w14:textId="3E24C283" w:rsidR="00377B13" w:rsidRDefault="00377B13" w:rsidP="00377B13">
      <w:pPr>
        <w:pStyle w:val="ListParagraph"/>
        <w:ind w:left="360"/>
      </w:pPr>
      <w:r>
        <w:lastRenderedPageBreak/>
        <w:t>Consider low membership values as suspisous points:</w:t>
      </w:r>
    </w:p>
    <w:p w14:paraId="2346E386" w14:textId="708C2000" w:rsidR="00377B13" w:rsidRDefault="00377B13" w:rsidP="00377B13">
      <w:pPr>
        <w:pStyle w:val="ListParagraph"/>
        <w:ind w:left="360"/>
      </w:pPr>
      <w:r>
        <w:t>We define low as follows:</w:t>
      </w:r>
    </w:p>
    <w:p w14:paraId="4AB483BB" w14:textId="7900E42D" w:rsidR="00377B13" w:rsidRDefault="00377B13" w:rsidP="00377B13">
      <w:pPr>
        <w:pStyle w:val="ListParagraph"/>
        <w:ind w:left="360"/>
      </w:pPr>
      <w:r>
        <w:t xml:space="preserve">Values below </w:t>
      </w:r>
      <w:r w:rsidRPr="00377B13">
        <w:t>1 / ncenters * 1.2 + 0.05</w:t>
      </w:r>
    </w:p>
    <w:p w14:paraId="323E7E2C" w14:textId="5A4DE2E8" w:rsidR="00377B13" w:rsidRDefault="00377B13" w:rsidP="00377B13">
      <w:pPr>
        <w:pStyle w:val="ListParagraph"/>
        <w:ind w:left="360"/>
      </w:pPr>
      <w:r>
        <w:t>This means the threshold depends on the number of clusters, the we calculated the random clustering algorithm membersihips then add 20% on it and add another 0.05 to it. 20% is usefull since with increasing the number of clusters its reasonable to assume that suspisous point number get a decrease, and the 0.05 is just a small number to ensure a minimum threshold value.</w:t>
      </w:r>
    </w:p>
    <w:p w14:paraId="7906BFC3" w14:textId="73AB3F8F" w:rsidR="00377B13" w:rsidRDefault="00377B13" w:rsidP="00377B13">
      <w:pPr>
        <w:pStyle w:val="ListParagraph"/>
        <w:ind w:left="360"/>
      </w:pPr>
      <w:r>
        <w:t>The sus points are in black:</w:t>
      </w:r>
    </w:p>
    <w:p w14:paraId="7D14500F" w14:textId="77777777" w:rsidR="00377B13" w:rsidRDefault="00377B13" w:rsidP="00377B13">
      <w:pPr>
        <w:pStyle w:val="Code"/>
      </w:pPr>
    </w:p>
    <w:p w14:paraId="0F504BC2" w14:textId="77777777" w:rsidR="00377B13" w:rsidRDefault="00377B13" w:rsidP="00377B13">
      <w:pPr>
        <w:pStyle w:val="Code"/>
      </w:pPr>
      <w:r>
        <w:t># Set up the loop and plot</w:t>
      </w:r>
    </w:p>
    <w:p w14:paraId="16771224" w14:textId="77777777" w:rsidR="00377B13" w:rsidRDefault="00377B13" w:rsidP="00377B13">
      <w:pPr>
        <w:pStyle w:val="Code"/>
      </w:pPr>
      <w:r>
        <w:t>fig1, axes1 = plt.subplots(3, 3, figsize=(8, 8))</w:t>
      </w:r>
    </w:p>
    <w:p w14:paraId="70FFBF8C" w14:textId="77777777" w:rsidR="00377B13" w:rsidRDefault="00377B13" w:rsidP="00377B13">
      <w:pPr>
        <w:pStyle w:val="Code"/>
      </w:pPr>
      <w:r>
        <w:t>fpcs = []</w:t>
      </w:r>
    </w:p>
    <w:p w14:paraId="1E646136" w14:textId="77777777" w:rsidR="00377B13" w:rsidRDefault="00377B13" w:rsidP="00377B13">
      <w:pPr>
        <w:pStyle w:val="Code"/>
      </w:pPr>
      <w:r>
        <w:t>alldata = np.vstack((x1, x2))</w:t>
      </w:r>
    </w:p>
    <w:p w14:paraId="0BF21822" w14:textId="77777777" w:rsidR="00377B13" w:rsidRDefault="00377B13" w:rsidP="00377B13">
      <w:pPr>
        <w:pStyle w:val="Code"/>
      </w:pPr>
    </w:p>
    <w:p w14:paraId="619476B7" w14:textId="77777777" w:rsidR="00377B13" w:rsidRDefault="00377B13" w:rsidP="00377B13">
      <w:pPr>
        <w:pStyle w:val="Code"/>
      </w:pPr>
      <w:r>
        <w:t>for ncenters, ax in enumerate(axes1.reshape(-1), 2):</w:t>
      </w:r>
    </w:p>
    <w:p w14:paraId="179B2453" w14:textId="77777777" w:rsidR="00377B13" w:rsidRDefault="00377B13" w:rsidP="00377B13">
      <w:pPr>
        <w:pStyle w:val="Code"/>
      </w:pPr>
      <w:r>
        <w:t xml:space="preserve">    cntr, u, u0, d, jm, p, fpc = fuzz.cluster.cmeans(</w:t>
      </w:r>
    </w:p>
    <w:p w14:paraId="35CD2F76" w14:textId="77777777" w:rsidR="00377B13" w:rsidRDefault="00377B13" w:rsidP="00377B13">
      <w:pPr>
        <w:pStyle w:val="Code"/>
      </w:pPr>
      <w:r>
        <w:t xml:space="preserve">       alldata , ncenters, 2, error=0.005, maxiter=10000, init=None)</w:t>
      </w:r>
    </w:p>
    <w:p w14:paraId="1BA29B42" w14:textId="77777777" w:rsidR="00377B13" w:rsidRDefault="00377B13" w:rsidP="00377B13">
      <w:pPr>
        <w:pStyle w:val="Code"/>
      </w:pPr>
    </w:p>
    <w:p w14:paraId="482B0134" w14:textId="77777777" w:rsidR="00377B13" w:rsidRDefault="00377B13" w:rsidP="00377B13">
      <w:pPr>
        <w:pStyle w:val="Code"/>
      </w:pPr>
      <w:r>
        <w:t xml:space="preserve">    # Store fpc values for later</w:t>
      </w:r>
    </w:p>
    <w:p w14:paraId="34D9F3A5" w14:textId="77777777" w:rsidR="00377B13" w:rsidRDefault="00377B13" w:rsidP="00377B13">
      <w:pPr>
        <w:pStyle w:val="Code"/>
      </w:pPr>
      <w:r>
        <w:t xml:space="preserve">    fpcs.append(fpc)</w:t>
      </w:r>
    </w:p>
    <w:p w14:paraId="2864CCEC" w14:textId="77777777" w:rsidR="00377B13" w:rsidRDefault="00377B13" w:rsidP="00377B13">
      <w:pPr>
        <w:pStyle w:val="Code"/>
      </w:pPr>
      <w:r>
        <w:t xml:space="preserve">    </w:t>
      </w:r>
    </w:p>
    <w:p w14:paraId="3E163441" w14:textId="77777777" w:rsidR="00377B13" w:rsidRDefault="00377B13" w:rsidP="00377B13">
      <w:pPr>
        <w:pStyle w:val="Code"/>
      </w:pPr>
      <w:r>
        <w:t xml:space="preserve">    tt = 1 / ncenters * 1.2 + 0.05</w:t>
      </w:r>
    </w:p>
    <w:p w14:paraId="74DF7621" w14:textId="77777777" w:rsidR="00377B13" w:rsidRDefault="00377B13" w:rsidP="00377B13">
      <w:pPr>
        <w:pStyle w:val="Code"/>
      </w:pPr>
      <w:r>
        <w:t xml:space="preserve">    cluster_membership = np.argmax(u, axis=0)</w:t>
      </w:r>
    </w:p>
    <w:p w14:paraId="3BC3CBFF" w14:textId="77777777" w:rsidR="00377B13" w:rsidRDefault="00377B13" w:rsidP="00377B13">
      <w:pPr>
        <w:pStyle w:val="Code"/>
      </w:pPr>
      <w:r>
        <w:t xml:space="preserve">    for j in range(ncenters):</w:t>
      </w:r>
    </w:p>
    <w:p w14:paraId="6175C0CA" w14:textId="77777777" w:rsidR="00377B13" w:rsidRDefault="00377B13" w:rsidP="00377B13">
      <w:pPr>
        <w:pStyle w:val="Code"/>
      </w:pPr>
      <w:r>
        <w:t xml:space="preserve">        ax.plot(alldata[0, cluster_membership == j],</w:t>
      </w:r>
    </w:p>
    <w:p w14:paraId="7D71E656" w14:textId="77777777" w:rsidR="00377B13" w:rsidRDefault="00377B13" w:rsidP="00377B13">
      <w:pPr>
        <w:pStyle w:val="Code"/>
      </w:pPr>
      <w:r>
        <w:t xml:space="preserve">                alldata[1, cluster_membership == j], '.', color=colors[j])</w:t>
      </w:r>
    </w:p>
    <w:p w14:paraId="159E7319" w14:textId="77777777" w:rsidR="00377B13" w:rsidRDefault="00377B13" w:rsidP="00377B13">
      <w:pPr>
        <w:pStyle w:val="Code"/>
      </w:pPr>
    </w:p>
    <w:p w14:paraId="7AB23150" w14:textId="77777777" w:rsidR="00377B13" w:rsidRDefault="00377B13" w:rsidP="00377B13">
      <w:pPr>
        <w:pStyle w:val="Code"/>
      </w:pPr>
      <w:r>
        <w:t xml:space="preserve">    list_of_border_patterns = []</w:t>
      </w:r>
    </w:p>
    <w:p w14:paraId="211AC2D9" w14:textId="77777777" w:rsidR="00377B13" w:rsidRDefault="00377B13" w:rsidP="00377B13">
      <w:pPr>
        <w:pStyle w:val="Code"/>
      </w:pPr>
      <w:r>
        <w:t xml:space="preserve">    index = 0</w:t>
      </w:r>
    </w:p>
    <w:p w14:paraId="1AB1D12E" w14:textId="77777777" w:rsidR="00377B13" w:rsidRDefault="00377B13" w:rsidP="00377B13">
      <w:pPr>
        <w:pStyle w:val="Code"/>
      </w:pPr>
      <w:r>
        <w:t xml:space="preserve">    for item in u.T:</w:t>
      </w:r>
    </w:p>
    <w:p w14:paraId="32B29D17" w14:textId="77777777" w:rsidR="00377B13" w:rsidRDefault="00377B13" w:rsidP="00377B13">
      <w:pPr>
        <w:pStyle w:val="Code"/>
      </w:pPr>
      <w:r>
        <w:t xml:space="preserve">        if max(item) &lt; tt:</w:t>
      </w:r>
    </w:p>
    <w:p w14:paraId="09414ADC" w14:textId="77777777" w:rsidR="00377B13" w:rsidRDefault="00377B13" w:rsidP="00377B13">
      <w:pPr>
        <w:pStyle w:val="Code"/>
      </w:pPr>
      <w:r>
        <w:t xml:space="preserve">            ax.plot(alldata[0, index],alldata[1, index],'o',color='black')</w:t>
      </w:r>
    </w:p>
    <w:p w14:paraId="28E182AF" w14:textId="77777777" w:rsidR="00377B13" w:rsidRDefault="00377B13" w:rsidP="00377B13">
      <w:pPr>
        <w:pStyle w:val="Code"/>
      </w:pPr>
    </w:p>
    <w:p w14:paraId="6E5F4638" w14:textId="77777777" w:rsidR="00377B13" w:rsidRDefault="00377B13" w:rsidP="00377B13">
      <w:pPr>
        <w:pStyle w:val="Code"/>
      </w:pPr>
      <w:r>
        <w:lastRenderedPageBreak/>
        <w:t xml:space="preserve">        index += 1</w:t>
      </w:r>
    </w:p>
    <w:p w14:paraId="5815B998" w14:textId="77777777" w:rsidR="00377B13" w:rsidRDefault="00377B13" w:rsidP="00377B13">
      <w:pPr>
        <w:pStyle w:val="Code"/>
      </w:pPr>
    </w:p>
    <w:p w14:paraId="547DE1BF" w14:textId="77777777" w:rsidR="00377B13" w:rsidRDefault="00377B13" w:rsidP="00377B13">
      <w:pPr>
        <w:pStyle w:val="Code"/>
      </w:pPr>
      <w:r>
        <w:t xml:space="preserve">    # Mark the center of each fuzzy cluster</w:t>
      </w:r>
    </w:p>
    <w:p w14:paraId="7C4A3AF1" w14:textId="77777777" w:rsidR="00377B13" w:rsidRDefault="00377B13" w:rsidP="00377B13">
      <w:pPr>
        <w:pStyle w:val="Code"/>
      </w:pPr>
      <w:r>
        <w:t xml:space="preserve">    for pt in cntr:</w:t>
      </w:r>
    </w:p>
    <w:p w14:paraId="46C43898" w14:textId="77777777" w:rsidR="00377B13" w:rsidRDefault="00377B13" w:rsidP="00377B13">
      <w:pPr>
        <w:pStyle w:val="Code"/>
      </w:pPr>
      <w:r>
        <w:t xml:space="preserve">        ax.plot(pt[0], pt[1], 'rs')</w:t>
      </w:r>
    </w:p>
    <w:p w14:paraId="70BC0199" w14:textId="77777777" w:rsidR="00377B13" w:rsidRDefault="00377B13" w:rsidP="00377B13">
      <w:pPr>
        <w:pStyle w:val="Code"/>
      </w:pPr>
    </w:p>
    <w:p w14:paraId="77963760" w14:textId="77777777" w:rsidR="00377B13" w:rsidRDefault="00377B13" w:rsidP="00377B13">
      <w:pPr>
        <w:pStyle w:val="Code"/>
      </w:pPr>
      <w:r>
        <w:t xml:space="preserve">    ax.set_title('Centers = {0}; FPC = {1:.2f}'.format(ncenters, fpc))</w:t>
      </w:r>
    </w:p>
    <w:p w14:paraId="58D75430" w14:textId="77777777" w:rsidR="00377B13" w:rsidRDefault="00377B13" w:rsidP="00377B13">
      <w:pPr>
        <w:pStyle w:val="Code"/>
      </w:pPr>
      <w:r>
        <w:t xml:space="preserve">    ax.axis('off')</w:t>
      </w:r>
    </w:p>
    <w:p w14:paraId="57C58815" w14:textId="77777777" w:rsidR="00377B13" w:rsidRDefault="00377B13" w:rsidP="00377B13">
      <w:pPr>
        <w:pStyle w:val="Code"/>
      </w:pPr>
    </w:p>
    <w:p w14:paraId="0BB24B9C" w14:textId="6100BE6D" w:rsidR="00377B13" w:rsidRDefault="00377B13" w:rsidP="00377B13">
      <w:pPr>
        <w:pStyle w:val="Code"/>
      </w:pPr>
      <w:r>
        <w:t>fig1.tight_layout()</w:t>
      </w:r>
    </w:p>
    <w:p w14:paraId="74964F22" w14:textId="0BDE3A4D" w:rsidR="00377B13" w:rsidRDefault="00377B13" w:rsidP="00377B13"/>
    <w:p w14:paraId="676F61F4" w14:textId="74A36C61" w:rsidR="00377B13" w:rsidRDefault="00377B13" w:rsidP="00377B13">
      <w:r w:rsidRPr="00377B13">
        <w:drawing>
          <wp:inline distT="0" distB="0" distL="0" distR="0" wp14:anchorId="73B17BCF" wp14:editId="2A4D5ADC">
            <wp:extent cx="54864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486400"/>
                    </a:xfrm>
                    <a:prstGeom prst="rect">
                      <a:avLst/>
                    </a:prstGeom>
                  </pic:spPr>
                </pic:pic>
              </a:graphicData>
            </a:graphic>
          </wp:inline>
        </w:drawing>
      </w:r>
    </w:p>
    <w:p w14:paraId="3C81C9DD" w14:textId="7F760816" w:rsidR="00377B13" w:rsidRDefault="0020218E" w:rsidP="00377B13">
      <w:r w:rsidRPr="0020218E">
        <w:lastRenderedPageBreak/>
        <w:drawing>
          <wp:inline distT="0" distB="0" distL="0" distR="0" wp14:anchorId="733A8F4F" wp14:editId="1D5FCE32">
            <wp:extent cx="5486400" cy="4058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058285"/>
                    </a:xfrm>
                    <a:prstGeom prst="rect">
                      <a:avLst/>
                    </a:prstGeom>
                  </pic:spPr>
                </pic:pic>
              </a:graphicData>
            </a:graphic>
          </wp:inline>
        </w:drawing>
      </w:r>
    </w:p>
    <w:p w14:paraId="6E212F79" w14:textId="0684130F" w:rsidR="0020218E" w:rsidRDefault="0020218E" w:rsidP="00377B13">
      <w:r>
        <w:t>By increasing the number of clusters, the FCP got smaller, so the best number of clusters is 2.</w:t>
      </w:r>
    </w:p>
    <w:p w14:paraId="13DBD954" w14:textId="1454CB8E" w:rsidR="0020218E" w:rsidRDefault="006C4CE0" w:rsidP="00377B13">
      <w:r>
        <w:t xml:space="preserve">The </w:t>
      </w:r>
      <w:r w:rsidRPr="006C4CE0">
        <w:t>default payment next month</w:t>
      </w:r>
      <w:r>
        <w:t xml:space="preserve"> and assigned class are the same for near 48 percent of the times.</w:t>
      </w:r>
    </w:p>
    <w:p w14:paraId="6C3495AA" w14:textId="37AF2C9A" w:rsidR="00926E1A" w:rsidRDefault="00926E1A" w:rsidP="00926E1A">
      <w:pPr>
        <w:rPr>
          <w:lang w:bidi="fa-IR"/>
        </w:rPr>
      </w:pPr>
    </w:p>
    <w:p w14:paraId="0B3FD6EF" w14:textId="2C367668" w:rsidR="00926E1A" w:rsidRDefault="00926E1A" w:rsidP="00926E1A">
      <w:pPr>
        <w:rPr>
          <w:lang w:bidi="fa-IR"/>
        </w:rPr>
      </w:pPr>
    </w:p>
    <w:p w14:paraId="7F04F902" w14:textId="77777777" w:rsidR="00926E1A" w:rsidRPr="004E3189" w:rsidRDefault="00926E1A" w:rsidP="00926E1A">
      <w:pPr>
        <w:rPr>
          <w:rtl/>
          <w:lang w:bidi="fa-IR"/>
        </w:rPr>
      </w:pPr>
    </w:p>
    <w:sectPr w:rsidR="00926E1A" w:rsidRPr="004E3189">
      <w:footerReference w:type="default" r:id="rId32"/>
      <w:footerReference w:type="first" r:id="rId33"/>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A355C" w14:textId="77777777" w:rsidR="00B21FE2" w:rsidRDefault="00B21FE2">
      <w:pPr>
        <w:spacing w:after="0" w:line="240" w:lineRule="auto"/>
      </w:pPr>
      <w:r>
        <w:separator/>
      </w:r>
    </w:p>
  </w:endnote>
  <w:endnote w:type="continuationSeparator" w:id="0">
    <w:p w14:paraId="21247A0B" w14:textId="77777777" w:rsidR="00B21FE2" w:rsidRDefault="00B21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Arial"/>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altName w:val="Gadugi"/>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4FE5A40D" w14:textId="77777777" w:rsidR="00C36963" w:rsidRDefault="00A95A8F">
        <w:pPr>
          <w:pStyle w:val="Footer"/>
        </w:pPr>
        <w:r>
          <w:fldChar w:fldCharType="begin"/>
        </w:r>
        <w:r>
          <w:instrText xml:space="preserve"> PAGE   \* MERGEFORMAT </w:instrText>
        </w:r>
        <w:r>
          <w:fldChar w:fldCharType="separate"/>
        </w:r>
        <w:r w:rsidR="00B52456">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889591"/>
      <w:docPartObj>
        <w:docPartGallery w:val="Page Numbers (Bottom of Page)"/>
        <w:docPartUnique/>
      </w:docPartObj>
    </w:sdtPr>
    <w:sdtEndPr>
      <w:rPr>
        <w:noProof/>
      </w:rPr>
    </w:sdtEndPr>
    <w:sdtContent>
      <w:p w14:paraId="467F1FB4" w14:textId="77777777" w:rsidR="00687519" w:rsidRDefault="00687519">
        <w:pPr>
          <w:pStyle w:val="Footer"/>
        </w:pPr>
        <w:r>
          <w:fldChar w:fldCharType="begin"/>
        </w:r>
        <w:r>
          <w:instrText xml:space="preserve"> PAGE   \* MERGEFORMAT </w:instrText>
        </w:r>
        <w:r>
          <w:fldChar w:fldCharType="separate"/>
        </w:r>
        <w:r w:rsidR="00B52456">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0B725" w14:textId="77777777" w:rsidR="00B21FE2" w:rsidRDefault="00B21FE2">
      <w:pPr>
        <w:spacing w:after="0" w:line="240" w:lineRule="auto"/>
      </w:pPr>
      <w:r>
        <w:separator/>
      </w:r>
    </w:p>
  </w:footnote>
  <w:footnote w:type="continuationSeparator" w:id="0">
    <w:p w14:paraId="2ADB0218" w14:textId="77777777" w:rsidR="00B21FE2" w:rsidRDefault="00B21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7D74CAA"/>
    <w:multiLevelType w:val="hybridMultilevel"/>
    <w:tmpl w:val="ED5219D2"/>
    <w:lvl w:ilvl="0" w:tplc="5F1060D4">
      <w:start w:val="1"/>
      <w:numFmt w:val="decimal"/>
      <w:lvlText w:val="Cell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372992"/>
    <w:multiLevelType w:val="hybridMultilevel"/>
    <w:tmpl w:val="2500B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B21548"/>
    <w:multiLevelType w:val="hybridMultilevel"/>
    <w:tmpl w:val="22D0E796"/>
    <w:lvl w:ilvl="0" w:tplc="DE0C1D02">
      <w:start w:val="1"/>
      <w:numFmt w:val="decimal"/>
      <w:pStyle w:val="Cod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3D75D5"/>
    <w:multiLevelType w:val="multilevel"/>
    <w:tmpl w:val="D5A83F0C"/>
    <w:lvl w:ilvl="0">
      <w:start w:val="1"/>
      <w:numFmt w:val="decimal"/>
      <w:lvlText w:val="%1)"/>
      <w:lvlJc w:val="left"/>
      <w:pPr>
        <w:ind w:left="360" w:hanging="360"/>
      </w:pPr>
    </w:lvl>
    <w:lvl w:ilvl="1">
      <w:start w:val="1"/>
      <w:numFmt w:val="decimal"/>
      <w:lvlText w:val="Cell %2: "/>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37323374">
    <w:abstractNumId w:val="9"/>
  </w:num>
  <w:num w:numId="2" w16cid:durableId="1473059282">
    <w:abstractNumId w:val="14"/>
  </w:num>
  <w:num w:numId="3" w16cid:durableId="728302452">
    <w:abstractNumId w:val="14"/>
  </w:num>
  <w:num w:numId="4" w16cid:durableId="1234781716">
    <w:abstractNumId w:val="14"/>
  </w:num>
  <w:num w:numId="5" w16cid:durableId="1396128096">
    <w:abstractNumId w:val="14"/>
  </w:num>
  <w:num w:numId="6" w16cid:durableId="1488396452">
    <w:abstractNumId w:val="8"/>
  </w:num>
  <w:num w:numId="7" w16cid:durableId="1517647666">
    <w:abstractNumId w:val="20"/>
  </w:num>
  <w:num w:numId="8" w16cid:durableId="166095056">
    <w:abstractNumId w:val="7"/>
  </w:num>
  <w:num w:numId="9" w16cid:durableId="1800607194">
    <w:abstractNumId w:val="6"/>
  </w:num>
  <w:num w:numId="10" w16cid:durableId="454445526">
    <w:abstractNumId w:val="5"/>
  </w:num>
  <w:num w:numId="11" w16cid:durableId="1419672556">
    <w:abstractNumId w:val="4"/>
  </w:num>
  <w:num w:numId="12" w16cid:durableId="1113475396">
    <w:abstractNumId w:val="3"/>
  </w:num>
  <w:num w:numId="13" w16cid:durableId="1903832902">
    <w:abstractNumId w:val="2"/>
  </w:num>
  <w:num w:numId="14" w16cid:durableId="414861194">
    <w:abstractNumId w:val="1"/>
  </w:num>
  <w:num w:numId="15" w16cid:durableId="932858825">
    <w:abstractNumId w:val="0"/>
  </w:num>
  <w:num w:numId="16" w16cid:durableId="1122117571">
    <w:abstractNumId w:val="17"/>
  </w:num>
  <w:num w:numId="17" w16cid:durableId="1975330922">
    <w:abstractNumId w:val="13"/>
  </w:num>
  <w:num w:numId="18" w16cid:durableId="441075735">
    <w:abstractNumId w:val="11"/>
  </w:num>
  <w:num w:numId="19" w16cid:durableId="573011478">
    <w:abstractNumId w:val="15"/>
  </w:num>
  <w:num w:numId="20" w16cid:durableId="2092580962">
    <w:abstractNumId w:val="10"/>
  </w:num>
  <w:num w:numId="21" w16cid:durableId="1099453142">
    <w:abstractNumId w:val="12"/>
  </w:num>
  <w:num w:numId="22" w16cid:durableId="573322840">
    <w:abstractNumId w:val="19"/>
  </w:num>
  <w:num w:numId="23" w16cid:durableId="2026200860">
    <w:abstractNumId w:val="18"/>
  </w:num>
  <w:num w:numId="24" w16cid:durableId="1504323082">
    <w:abstractNumId w:val="21"/>
  </w:num>
  <w:num w:numId="25" w16cid:durableId="5568207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57"/>
    <w:rsid w:val="00020155"/>
    <w:rsid w:val="0003303F"/>
    <w:rsid w:val="000E493E"/>
    <w:rsid w:val="0012498E"/>
    <w:rsid w:val="001849E6"/>
    <w:rsid w:val="001F0845"/>
    <w:rsid w:val="0020218E"/>
    <w:rsid w:val="002F4993"/>
    <w:rsid w:val="003275BA"/>
    <w:rsid w:val="00377B13"/>
    <w:rsid w:val="0038267A"/>
    <w:rsid w:val="003E3691"/>
    <w:rsid w:val="00414F89"/>
    <w:rsid w:val="00452CBA"/>
    <w:rsid w:val="00487BC4"/>
    <w:rsid w:val="004E3189"/>
    <w:rsid w:val="00530EB3"/>
    <w:rsid w:val="00687519"/>
    <w:rsid w:val="006A2C55"/>
    <w:rsid w:val="006C4CE0"/>
    <w:rsid w:val="00886600"/>
    <w:rsid w:val="008E7395"/>
    <w:rsid w:val="009034E5"/>
    <w:rsid w:val="00926E1A"/>
    <w:rsid w:val="009B0208"/>
    <w:rsid w:val="009F72AF"/>
    <w:rsid w:val="00A00758"/>
    <w:rsid w:val="00A3065A"/>
    <w:rsid w:val="00A319E8"/>
    <w:rsid w:val="00A5607A"/>
    <w:rsid w:val="00A77817"/>
    <w:rsid w:val="00A95A8F"/>
    <w:rsid w:val="00AB42A6"/>
    <w:rsid w:val="00B21FE2"/>
    <w:rsid w:val="00B52456"/>
    <w:rsid w:val="00C36963"/>
    <w:rsid w:val="00C5530D"/>
    <w:rsid w:val="00D147D6"/>
    <w:rsid w:val="00DA3C12"/>
    <w:rsid w:val="00DB3E96"/>
    <w:rsid w:val="00DB49AB"/>
    <w:rsid w:val="00DD5FF3"/>
    <w:rsid w:val="00E52268"/>
    <w:rsid w:val="00F467A6"/>
    <w:rsid w:val="00F62957"/>
    <w:rsid w:val="00F84A13"/>
    <w:rsid w:val="00F8672B"/>
    <w:rsid w:val="00F876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376A0"/>
  <w15:chartTrackingRefBased/>
  <w15:docId w15:val="{8BEFDFCB-280B-4F76-8804-1F9B09CCA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691"/>
    <w:rPr>
      <w:rFonts w:cs="B Nazanin"/>
    </w:rPr>
  </w:style>
  <w:style w:type="paragraph" w:styleId="Heading1">
    <w:name w:val="heading 1"/>
    <w:basedOn w:val="Normal"/>
    <w:next w:val="Normal"/>
    <w:link w:val="Heading1Char"/>
    <w:uiPriority w:val="9"/>
    <w:qFormat/>
    <w:rsid w:val="003E3691"/>
    <w:pPr>
      <w:keepNext/>
      <w:keepLines/>
      <w:spacing w:after="3700" w:line="240" w:lineRule="auto"/>
      <w:contextualSpacing/>
      <w:outlineLvl w:val="0"/>
    </w:pPr>
    <w:rPr>
      <w:rFonts w:asciiTheme="majorHAnsi" w:eastAsiaTheme="majorEastAsia" w:hAnsiTheme="majorHAns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rsid w:val="00A5607A"/>
    <w:pPr>
      <w:keepNext/>
      <w:keepLines/>
      <w:spacing w:before="317" w:after="317"/>
      <w:contextualSpacing/>
      <w:outlineLvl w:val="2"/>
    </w:pPr>
    <w:rPr>
      <w:rFonts w:asciiTheme="majorHAnsi" w:eastAsiaTheme="majorEastAsia" w:hAnsiTheme="majorHAns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691"/>
    <w:rPr>
      <w:rFonts w:asciiTheme="majorHAnsi" w:eastAsiaTheme="majorEastAsia" w:hAnsiTheme="majorHAnsi" w:cs="B Nazanin"/>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A5607A"/>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A5607A"/>
    <w:rPr>
      <w:rFonts w:cs="B Nazanin"/>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5607A"/>
    <w:rPr>
      <w:rFonts w:asciiTheme="majorHAnsi" w:eastAsiaTheme="majorEastAsia" w:hAnsiTheme="majorHAnsi" w:cs="B Nazanin"/>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A5607A"/>
    <w:rPr>
      <w:rFonts w:cs="B Nazanin"/>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sid w:val="00A5607A"/>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sid w:val="00A5607A"/>
    <w:rPr>
      <w:rFonts w:cs="B Nazanin"/>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rsid w:val="003E3691"/>
    <w:pPr>
      <w:spacing w:after="280" w:line="240" w:lineRule="auto"/>
      <w:contextualSpacing/>
    </w:pPr>
    <w:rPr>
      <w:rFonts w:asciiTheme="majorHAnsi" w:eastAsiaTheme="majorEastAsia" w:hAnsiTheme="majorHAnsi"/>
      <w:b/>
      <w:caps/>
      <w:color w:val="2A2A2A" w:themeColor="text2"/>
      <w:kern w:val="28"/>
      <w:sz w:val="100"/>
      <w:szCs w:val="56"/>
    </w:rPr>
  </w:style>
  <w:style w:type="character" w:customStyle="1" w:styleId="TitleChar">
    <w:name w:val="Title Char"/>
    <w:basedOn w:val="DefaultParagraphFont"/>
    <w:link w:val="Title"/>
    <w:uiPriority w:val="1"/>
    <w:rsid w:val="003E3691"/>
    <w:rPr>
      <w:rFonts w:asciiTheme="majorHAnsi" w:eastAsiaTheme="majorEastAsia" w:hAnsiTheme="majorHAnsi" w:cs="B Nazanin"/>
      <w:b/>
      <w:caps/>
      <w:color w:val="2A2A2A" w:themeColor="text2"/>
      <w:kern w:val="28"/>
      <w:sz w:val="100"/>
      <w:szCs w:val="56"/>
    </w:rPr>
  </w:style>
  <w:style w:type="paragraph" w:styleId="Subtitle">
    <w:name w:val="Subtitle"/>
    <w:basedOn w:val="Normal"/>
    <w:next w:val="Author"/>
    <w:link w:val="SubtitleChar"/>
    <w:uiPriority w:val="2"/>
    <w:qFormat/>
    <w:rsid w:val="00A5607A"/>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sid w:val="00A5607A"/>
    <w:rPr>
      <w:rFonts w:asciiTheme="majorHAnsi" w:eastAsiaTheme="minorEastAsia" w:hAnsiTheme="majorHAnsi" w:cs="B Nazanin"/>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paragraph" w:customStyle="1" w:styleId="Code">
    <w:name w:val="Code"/>
    <w:basedOn w:val="Normal"/>
    <w:link w:val="CodeChar"/>
    <w:qFormat/>
    <w:rsid w:val="00F467A6"/>
    <w:pPr>
      <w:numPr>
        <w:numId w:val="22"/>
      </w:numPr>
      <w:pBdr>
        <w:top w:val="single" w:sz="4" w:space="1" w:color="auto"/>
        <w:left w:val="single" w:sz="4" w:space="4" w:color="auto"/>
        <w:bottom w:val="single" w:sz="4" w:space="1" w:color="auto"/>
        <w:right w:val="single" w:sz="4" w:space="4" w:color="auto"/>
      </w:pBdr>
      <w:spacing w:after="0" w:line="240" w:lineRule="auto"/>
      <w:ind w:left="360"/>
    </w:pPr>
    <w:rPr>
      <w:rFonts w:ascii="Fira Code" w:hAnsi="Fira Code"/>
      <w:lang w:bidi="fa-IR"/>
      <w14:ligatures w14:val="all"/>
    </w:rPr>
  </w:style>
  <w:style w:type="character" w:customStyle="1" w:styleId="CodeChar">
    <w:name w:val="Code Char"/>
    <w:basedOn w:val="DefaultParagraphFont"/>
    <w:link w:val="Code"/>
    <w:rsid w:val="00F467A6"/>
    <w:rPr>
      <w:rFonts w:ascii="Fira Code" w:hAnsi="Fira Code" w:cs="B Nazanin"/>
      <w:lang w:bidi="fa-IR"/>
      <w14:ligatures w14:val="all"/>
    </w:rPr>
  </w:style>
  <w:style w:type="character" w:styleId="UnresolvedMention">
    <w:name w:val="Unresolved Mention"/>
    <w:basedOn w:val="DefaultParagraphFont"/>
    <w:uiPriority w:val="99"/>
    <w:semiHidden/>
    <w:unhideWhenUsed/>
    <w:rsid w:val="00033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129442">
      <w:bodyDiv w:val="1"/>
      <w:marLeft w:val="0"/>
      <w:marRight w:val="0"/>
      <w:marTop w:val="0"/>
      <w:marBottom w:val="0"/>
      <w:divBdr>
        <w:top w:val="none" w:sz="0" w:space="0" w:color="auto"/>
        <w:left w:val="none" w:sz="0" w:space="0" w:color="auto"/>
        <w:bottom w:val="none" w:sz="0" w:space="0" w:color="auto"/>
        <w:right w:val="none" w:sz="0" w:space="0" w:color="auto"/>
      </w:divBdr>
      <w:divsChild>
        <w:div w:id="1087073475">
          <w:marLeft w:val="0"/>
          <w:marRight w:val="0"/>
          <w:marTop w:val="0"/>
          <w:marBottom w:val="0"/>
          <w:divBdr>
            <w:top w:val="none" w:sz="0" w:space="0" w:color="auto"/>
            <w:left w:val="none" w:sz="0" w:space="0" w:color="auto"/>
            <w:bottom w:val="none" w:sz="0" w:space="0" w:color="auto"/>
            <w:right w:val="none" w:sz="0" w:space="0" w:color="auto"/>
          </w:divBdr>
          <w:divsChild>
            <w:div w:id="671375588">
              <w:marLeft w:val="0"/>
              <w:marRight w:val="0"/>
              <w:marTop w:val="0"/>
              <w:marBottom w:val="0"/>
              <w:divBdr>
                <w:top w:val="none" w:sz="0" w:space="0" w:color="auto"/>
                <w:left w:val="none" w:sz="0" w:space="0" w:color="auto"/>
                <w:bottom w:val="none" w:sz="0" w:space="0" w:color="auto"/>
                <w:right w:val="none" w:sz="0" w:space="0" w:color="auto"/>
              </w:divBdr>
            </w:div>
            <w:div w:id="871767902">
              <w:marLeft w:val="0"/>
              <w:marRight w:val="0"/>
              <w:marTop w:val="0"/>
              <w:marBottom w:val="0"/>
              <w:divBdr>
                <w:top w:val="none" w:sz="0" w:space="0" w:color="auto"/>
                <w:left w:val="none" w:sz="0" w:space="0" w:color="auto"/>
                <w:bottom w:val="none" w:sz="0" w:space="0" w:color="auto"/>
                <w:right w:val="none" w:sz="0" w:space="0" w:color="auto"/>
              </w:divBdr>
            </w:div>
            <w:div w:id="20056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1221">
      <w:bodyDiv w:val="1"/>
      <w:marLeft w:val="0"/>
      <w:marRight w:val="0"/>
      <w:marTop w:val="0"/>
      <w:marBottom w:val="0"/>
      <w:divBdr>
        <w:top w:val="none" w:sz="0" w:space="0" w:color="auto"/>
        <w:left w:val="none" w:sz="0" w:space="0" w:color="auto"/>
        <w:bottom w:val="none" w:sz="0" w:space="0" w:color="auto"/>
        <w:right w:val="none" w:sz="0" w:space="0" w:color="auto"/>
      </w:divBdr>
      <w:divsChild>
        <w:div w:id="656230639">
          <w:marLeft w:val="0"/>
          <w:marRight w:val="0"/>
          <w:marTop w:val="0"/>
          <w:marBottom w:val="0"/>
          <w:divBdr>
            <w:top w:val="none" w:sz="0" w:space="0" w:color="auto"/>
            <w:left w:val="none" w:sz="0" w:space="0" w:color="auto"/>
            <w:bottom w:val="none" w:sz="0" w:space="0" w:color="auto"/>
            <w:right w:val="none" w:sz="0" w:space="0" w:color="auto"/>
          </w:divBdr>
          <w:divsChild>
            <w:div w:id="1311863753">
              <w:marLeft w:val="0"/>
              <w:marRight w:val="0"/>
              <w:marTop w:val="0"/>
              <w:marBottom w:val="0"/>
              <w:divBdr>
                <w:top w:val="none" w:sz="0" w:space="0" w:color="auto"/>
                <w:left w:val="none" w:sz="0" w:space="0" w:color="auto"/>
                <w:bottom w:val="none" w:sz="0" w:space="0" w:color="auto"/>
                <w:right w:val="none" w:sz="0" w:space="0" w:color="auto"/>
              </w:divBdr>
            </w:div>
            <w:div w:id="620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6485">
      <w:bodyDiv w:val="1"/>
      <w:marLeft w:val="0"/>
      <w:marRight w:val="0"/>
      <w:marTop w:val="0"/>
      <w:marBottom w:val="0"/>
      <w:divBdr>
        <w:top w:val="none" w:sz="0" w:space="0" w:color="auto"/>
        <w:left w:val="none" w:sz="0" w:space="0" w:color="auto"/>
        <w:bottom w:val="none" w:sz="0" w:space="0" w:color="auto"/>
        <w:right w:val="none" w:sz="0" w:space="0" w:color="auto"/>
      </w:divBdr>
      <w:divsChild>
        <w:div w:id="1474105199">
          <w:marLeft w:val="0"/>
          <w:marRight w:val="0"/>
          <w:marTop w:val="0"/>
          <w:marBottom w:val="0"/>
          <w:divBdr>
            <w:top w:val="none" w:sz="0" w:space="0" w:color="auto"/>
            <w:left w:val="none" w:sz="0" w:space="0" w:color="auto"/>
            <w:bottom w:val="none" w:sz="0" w:space="0" w:color="auto"/>
            <w:right w:val="none" w:sz="0" w:space="0" w:color="auto"/>
          </w:divBdr>
          <w:divsChild>
            <w:div w:id="978608351">
              <w:marLeft w:val="0"/>
              <w:marRight w:val="0"/>
              <w:marTop w:val="0"/>
              <w:marBottom w:val="0"/>
              <w:divBdr>
                <w:top w:val="none" w:sz="0" w:space="0" w:color="auto"/>
                <w:left w:val="none" w:sz="0" w:space="0" w:color="auto"/>
                <w:bottom w:val="none" w:sz="0" w:space="0" w:color="auto"/>
                <w:right w:val="none" w:sz="0" w:space="0" w:color="auto"/>
              </w:divBdr>
            </w:div>
            <w:div w:id="1635911940">
              <w:marLeft w:val="0"/>
              <w:marRight w:val="0"/>
              <w:marTop w:val="0"/>
              <w:marBottom w:val="0"/>
              <w:divBdr>
                <w:top w:val="none" w:sz="0" w:space="0" w:color="auto"/>
                <w:left w:val="none" w:sz="0" w:space="0" w:color="auto"/>
                <w:bottom w:val="none" w:sz="0" w:space="0" w:color="auto"/>
                <w:right w:val="none" w:sz="0" w:space="0" w:color="auto"/>
              </w:divBdr>
            </w:div>
            <w:div w:id="16077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8145">
      <w:bodyDiv w:val="1"/>
      <w:marLeft w:val="0"/>
      <w:marRight w:val="0"/>
      <w:marTop w:val="0"/>
      <w:marBottom w:val="0"/>
      <w:divBdr>
        <w:top w:val="none" w:sz="0" w:space="0" w:color="auto"/>
        <w:left w:val="none" w:sz="0" w:space="0" w:color="auto"/>
        <w:bottom w:val="none" w:sz="0" w:space="0" w:color="auto"/>
        <w:right w:val="none" w:sz="0" w:space="0" w:color="auto"/>
      </w:divBdr>
      <w:divsChild>
        <w:div w:id="2004888093">
          <w:marLeft w:val="0"/>
          <w:marRight w:val="0"/>
          <w:marTop w:val="0"/>
          <w:marBottom w:val="0"/>
          <w:divBdr>
            <w:top w:val="none" w:sz="0" w:space="0" w:color="auto"/>
            <w:left w:val="none" w:sz="0" w:space="0" w:color="auto"/>
            <w:bottom w:val="none" w:sz="0" w:space="0" w:color="auto"/>
            <w:right w:val="none" w:sz="0" w:space="0" w:color="auto"/>
          </w:divBdr>
          <w:divsChild>
            <w:div w:id="777800008">
              <w:marLeft w:val="0"/>
              <w:marRight w:val="0"/>
              <w:marTop w:val="0"/>
              <w:marBottom w:val="0"/>
              <w:divBdr>
                <w:top w:val="none" w:sz="0" w:space="0" w:color="auto"/>
                <w:left w:val="none" w:sz="0" w:space="0" w:color="auto"/>
                <w:bottom w:val="none" w:sz="0" w:space="0" w:color="auto"/>
                <w:right w:val="none" w:sz="0" w:space="0" w:color="auto"/>
              </w:divBdr>
            </w:div>
            <w:div w:id="1545167795">
              <w:marLeft w:val="0"/>
              <w:marRight w:val="0"/>
              <w:marTop w:val="0"/>
              <w:marBottom w:val="0"/>
              <w:divBdr>
                <w:top w:val="none" w:sz="0" w:space="0" w:color="auto"/>
                <w:left w:val="none" w:sz="0" w:space="0" w:color="auto"/>
                <w:bottom w:val="none" w:sz="0" w:space="0" w:color="auto"/>
                <w:right w:val="none" w:sz="0" w:space="0" w:color="auto"/>
              </w:divBdr>
            </w:div>
            <w:div w:id="15848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59965">
      <w:bodyDiv w:val="1"/>
      <w:marLeft w:val="0"/>
      <w:marRight w:val="0"/>
      <w:marTop w:val="0"/>
      <w:marBottom w:val="0"/>
      <w:divBdr>
        <w:top w:val="none" w:sz="0" w:space="0" w:color="auto"/>
        <w:left w:val="none" w:sz="0" w:space="0" w:color="auto"/>
        <w:bottom w:val="none" w:sz="0" w:space="0" w:color="auto"/>
        <w:right w:val="none" w:sz="0" w:space="0" w:color="auto"/>
      </w:divBdr>
      <w:divsChild>
        <w:div w:id="1292442447">
          <w:marLeft w:val="0"/>
          <w:marRight w:val="0"/>
          <w:marTop w:val="0"/>
          <w:marBottom w:val="0"/>
          <w:divBdr>
            <w:top w:val="none" w:sz="0" w:space="0" w:color="auto"/>
            <w:left w:val="none" w:sz="0" w:space="0" w:color="auto"/>
            <w:bottom w:val="none" w:sz="0" w:space="0" w:color="auto"/>
            <w:right w:val="none" w:sz="0" w:space="0" w:color="auto"/>
          </w:divBdr>
          <w:divsChild>
            <w:div w:id="1033111441">
              <w:marLeft w:val="0"/>
              <w:marRight w:val="0"/>
              <w:marTop w:val="0"/>
              <w:marBottom w:val="0"/>
              <w:divBdr>
                <w:top w:val="none" w:sz="0" w:space="0" w:color="auto"/>
                <w:left w:val="none" w:sz="0" w:space="0" w:color="auto"/>
                <w:bottom w:val="none" w:sz="0" w:space="0" w:color="auto"/>
                <w:right w:val="none" w:sz="0" w:space="0" w:color="auto"/>
              </w:divBdr>
            </w:div>
            <w:div w:id="1400055993">
              <w:marLeft w:val="0"/>
              <w:marRight w:val="0"/>
              <w:marTop w:val="0"/>
              <w:marBottom w:val="0"/>
              <w:divBdr>
                <w:top w:val="none" w:sz="0" w:space="0" w:color="auto"/>
                <w:left w:val="none" w:sz="0" w:space="0" w:color="auto"/>
                <w:bottom w:val="none" w:sz="0" w:space="0" w:color="auto"/>
                <w:right w:val="none" w:sz="0" w:space="0" w:color="auto"/>
              </w:divBdr>
            </w:div>
            <w:div w:id="1686859055">
              <w:marLeft w:val="0"/>
              <w:marRight w:val="0"/>
              <w:marTop w:val="0"/>
              <w:marBottom w:val="0"/>
              <w:divBdr>
                <w:top w:val="none" w:sz="0" w:space="0" w:color="auto"/>
                <w:left w:val="none" w:sz="0" w:space="0" w:color="auto"/>
                <w:bottom w:val="none" w:sz="0" w:space="0" w:color="auto"/>
                <w:right w:val="none" w:sz="0" w:space="0" w:color="auto"/>
              </w:divBdr>
            </w:div>
            <w:div w:id="1399131562">
              <w:marLeft w:val="0"/>
              <w:marRight w:val="0"/>
              <w:marTop w:val="0"/>
              <w:marBottom w:val="0"/>
              <w:divBdr>
                <w:top w:val="none" w:sz="0" w:space="0" w:color="auto"/>
                <w:left w:val="none" w:sz="0" w:space="0" w:color="auto"/>
                <w:bottom w:val="none" w:sz="0" w:space="0" w:color="auto"/>
                <w:right w:val="none" w:sz="0" w:space="0" w:color="auto"/>
              </w:divBdr>
            </w:div>
            <w:div w:id="1277785412">
              <w:marLeft w:val="0"/>
              <w:marRight w:val="0"/>
              <w:marTop w:val="0"/>
              <w:marBottom w:val="0"/>
              <w:divBdr>
                <w:top w:val="none" w:sz="0" w:space="0" w:color="auto"/>
                <w:left w:val="none" w:sz="0" w:space="0" w:color="auto"/>
                <w:bottom w:val="none" w:sz="0" w:space="0" w:color="auto"/>
                <w:right w:val="none" w:sz="0" w:space="0" w:color="auto"/>
              </w:divBdr>
            </w:div>
            <w:div w:id="1267540537">
              <w:marLeft w:val="0"/>
              <w:marRight w:val="0"/>
              <w:marTop w:val="0"/>
              <w:marBottom w:val="0"/>
              <w:divBdr>
                <w:top w:val="none" w:sz="0" w:space="0" w:color="auto"/>
                <w:left w:val="none" w:sz="0" w:space="0" w:color="auto"/>
                <w:bottom w:val="none" w:sz="0" w:space="0" w:color="auto"/>
                <w:right w:val="none" w:sz="0" w:space="0" w:color="auto"/>
              </w:divBdr>
            </w:div>
            <w:div w:id="1720006639">
              <w:marLeft w:val="0"/>
              <w:marRight w:val="0"/>
              <w:marTop w:val="0"/>
              <w:marBottom w:val="0"/>
              <w:divBdr>
                <w:top w:val="none" w:sz="0" w:space="0" w:color="auto"/>
                <w:left w:val="none" w:sz="0" w:space="0" w:color="auto"/>
                <w:bottom w:val="none" w:sz="0" w:space="0" w:color="auto"/>
                <w:right w:val="none" w:sz="0" w:space="0" w:color="auto"/>
              </w:divBdr>
            </w:div>
            <w:div w:id="2001611974">
              <w:marLeft w:val="0"/>
              <w:marRight w:val="0"/>
              <w:marTop w:val="0"/>
              <w:marBottom w:val="0"/>
              <w:divBdr>
                <w:top w:val="none" w:sz="0" w:space="0" w:color="auto"/>
                <w:left w:val="none" w:sz="0" w:space="0" w:color="auto"/>
                <w:bottom w:val="none" w:sz="0" w:space="0" w:color="auto"/>
                <w:right w:val="none" w:sz="0" w:space="0" w:color="auto"/>
              </w:divBdr>
            </w:div>
            <w:div w:id="946429563">
              <w:marLeft w:val="0"/>
              <w:marRight w:val="0"/>
              <w:marTop w:val="0"/>
              <w:marBottom w:val="0"/>
              <w:divBdr>
                <w:top w:val="none" w:sz="0" w:space="0" w:color="auto"/>
                <w:left w:val="none" w:sz="0" w:space="0" w:color="auto"/>
                <w:bottom w:val="none" w:sz="0" w:space="0" w:color="auto"/>
                <w:right w:val="none" w:sz="0" w:space="0" w:color="auto"/>
              </w:divBdr>
            </w:div>
            <w:div w:id="8193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3084">
      <w:bodyDiv w:val="1"/>
      <w:marLeft w:val="0"/>
      <w:marRight w:val="0"/>
      <w:marTop w:val="0"/>
      <w:marBottom w:val="0"/>
      <w:divBdr>
        <w:top w:val="none" w:sz="0" w:space="0" w:color="auto"/>
        <w:left w:val="none" w:sz="0" w:space="0" w:color="auto"/>
        <w:bottom w:val="none" w:sz="0" w:space="0" w:color="auto"/>
        <w:right w:val="none" w:sz="0" w:space="0" w:color="auto"/>
      </w:divBdr>
      <w:divsChild>
        <w:div w:id="2109305628">
          <w:marLeft w:val="0"/>
          <w:marRight w:val="0"/>
          <w:marTop w:val="0"/>
          <w:marBottom w:val="0"/>
          <w:divBdr>
            <w:top w:val="none" w:sz="0" w:space="0" w:color="auto"/>
            <w:left w:val="none" w:sz="0" w:space="0" w:color="auto"/>
            <w:bottom w:val="none" w:sz="0" w:space="0" w:color="auto"/>
            <w:right w:val="none" w:sz="0" w:space="0" w:color="auto"/>
          </w:divBdr>
          <w:divsChild>
            <w:div w:id="61759618">
              <w:marLeft w:val="0"/>
              <w:marRight w:val="0"/>
              <w:marTop w:val="0"/>
              <w:marBottom w:val="0"/>
              <w:divBdr>
                <w:top w:val="none" w:sz="0" w:space="0" w:color="auto"/>
                <w:left w:val="none" w:sz="0" w:space="0" w:color="auto"/>
                <w:bottom w:val="none" w:sz="0" w:space="0" w:color="auto"/>
                <w:right w:val="none" w:sz="0" w:space="0" w:color="auto"/>
              </w:divBdr>
            </w:div>
            <w:div w:id="1832134738">
              <w:marLeft w:val="0"/>
              <w:marRight w:val="0"/>
              <w:marTop w:val="0"/>
              <w:marBottom w:val="0"/>
              <w:divBdr>
                <w:top w:val="none" w:sz="0" w:space="0" w:color="auto"/>
                <w:left w:val="none" w:sz="0" w:space="0" w:color="auto"/>
                <w:bottom w:val="none" w:sz="0" w:space="0" w:color="auto"/>
                <w:right w:val="none" w:sz="0" w:space="0" w:color="auto"/>
              </w:divBdr>
            </w:div>
            <w:div w:id="1979336448">
              <w:marLeft w:val="0"/>
              <w:marRight w:val="0"/>
              <w:marTop w:val="0"/>
              <w:marBottom w:val="0"/>
              <w:divBdr>
                <w:top w:val="none" w:sz="0" w:space="0" w:color="auto"/>
                <w:left w:val="none" w:sz="0" w:space="0" w:color="auto"/>
                <w:bottom w:val="none" w:sz="0" w:space="0" w:color="auto"/>
                <w:right w:val="none" w:sz="0" w:space="0" w:color="auto"/>
              </w:divBdr>
            </w:div>
            <w:div w:id="14962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7660">
      <w:bodyDiv w:val="1"/>
      <w:marLeft w:val="0"/>
      <w:marRight w:val="0"/>
      <w:marTop w:val="0"/>
      <w:marBottom w:val="0"/>
      <w:divBdr>
        <w:top w:val="none" w:sz="0" w:space="0" w:color="auto"/>
        <w:left w:val="none" w:sz="0" w:space="0" w:color="auto"/>
        <w:bottom w:val="none" w:sz="0" w:space="0" w:color="auto"/>
        <w:right w:val="none" w:sz="0" w:space="0" w:color="auto"/>
      </w:divBdr>
      <w:divsChild>
        <w:div w:id="1880239739">
          <w:marLeft w:val="0"/>
          <w:marRight w:val="0"/>
          <w:marTop w:val="0"/>
          <w:marBottom w:val="0"/>
          <w:divBdr>
            <w:top w:val="none" w:sz="0" w:space="0" w:color="auto"/>
            <w:left w:val="none" w:sz="0" w:space="0" w:color="auto"/>
            <w:bottom w:val="none" w:sz="0" w:space="0" w:color="auto"/>
            <w:right w:val="none" w:sz="0" w:space="0" w:color="auto"/>
          </w:divBdr>
          <w:divsChild>
            <w:div w:id="397946536">
              <w:marLeft w:val="0"/>
              <w:marRight w:val="0"/>
              <w:marTop w:val="0"/>
              <w:marBottom w:val="0"/>
              <w:divBdr>
                <w:top w:val="none" w:sz="0" w:space="0" w:color="auto"/>
                <w:left w:val="none" w:sz="0" w:space="0" w:color="auto"/>
                <w:bottom w:val="none" w:sz="0" w:space="0" w:color="auto"/>
                <w:right w:val="none" w:sz="0" w:space="0" w:color="auto"/>
              </w:divBdr>
            </w:div>
            <w:div w:id="1877279861">
              <w:marLeft w:val="0"/>
              <w:marRight w:val="0"/>
              <w:marTop w:val="0"/>
              <w:marBottom w:val="0"/>
              <w:divBdr>
                <w:top w:val="none" w:sz="0" w:space="0" w:color="auto"/>
                <w:left w:val="none" w:sz="0" w:space="0" w:color="auto"/>
                <w:bottom w:val="none" w:sz="0" w:space="0" w:color="auto"/>
                <w:right w:val="none" w:sz="0" w:space="0" w:color="auto"/>
              </w:divBdr>
            </w:div>
            <w:div w:id="1949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4272">
      <w:bodyDiv w:val="1"/>
      <w:marLeft w:val="0"/>
      <w:marRight w:val="0"/>
      <w:marTop w:val="0"/>
      <w:marBottom w:val="0"/>
      <w:divBdr>
        <w:top w:val="none" w:sz="0" w:space="0" w:color="auto"/>
        <w:left w:val="none" w:sz="0" w:space="0" w:color="auto"/>
        <w:bottom w:val="none" w:sz="0" w:space="0" w:color="auto"/>
        <w:right w:val="none" w:sz="0" w:space="0" w:color="auto"/>
      </w:divBdr>
      <w:divsChild>
        <w:div w:id="1340039620">
          <w:marLeft w:val="0"/>
          <w:marRight w:val="0"/>
          <w:marTop w:val="0"/>
          <w:marBottom w:val="0"/>
          <w:divBdr>
            <w:top w:val="none" w:sz="0" w:space="0" w:color="auto"/>
            <w:left w:val="none" w:sz="0" w:space="0" w:color="auto"/>
            <w:bottom w:val="none" w:sz="0" w:space="0" w:color="auto"/>
            <w:right w:val="none" w:sz="0" w:space="0" w:color="auto"/>
          </w:divBdr>
          <w:divsChild>
            <w:div w:id="12541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197">
      <w:bodyDiv w:val="1"/>
      <w:marLeft w:val="0"/>
      <w:marRight w:val="0"/>
      <w:marTop w:val="0"/>
      <w:marBottom w:val="0"/>
      <w:divBdr>
        <w:top w:val="none" w:sz="0" w:space="0" w:color="auto"/>
        <w:left w:val="none" w:sz="0" w:space="0" w:color="auto"/>
        <w:bottom w:val="none" w:sz="0" w:space="0" w:color="auto"/>
        <w:right w:val="none" w:sz="0" w:space="0" w:color="auto"/>
      </w:divBdr>
      <w:divsChild>
        <w:div w:id="2135174699">
          <w:marLeft w:val="0"/>
          <w:marRight w:val="0"/>
          <w:marTop w:val="0"/>
          <w:marBottom w:val="0"/>
          <w:divBdr>
            <w:top w:val="none" w:sz="0" w:space="0" w:color="auto"/>
            <w:left w:val="none" w:sz="0" w:space="0" w:color="auto"/>
            <w:bottom w:val="none" w:sz="0" w:space="0" w:color="auto"/>
            <w:right w:val="none" w:sz="0" w:space="0" w:color="auto"/>
          </w:divBdr>
          <w:divsChild>
            <w:div w:id="15841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79">
      <w:bodyDiv w:val="1"/>
      <w:marLeft w:val="0"/>
      <w:marRight w:val="0"/>
      <w:marTop w:val="0"/>
      <w:marBottom w:val="0"/>
      <w:divBdr>
        <w:top w:val="none" w:sz="0" w:space="0" w:color="auto"/>
        <w:left w:val="none" w:sz="0" w:space="0" w:color="auto"/>
        <w:bottom w:val="none" w:sz="0" w:space="0" w:color="auto"/>
        <w:right w:val="none" w:sz="0" w:space="0" w:color="auto"/>
      </w:divBdr>
      <w:divsChild>
        <w:div w:id="1382628668">
          <w:marLeft w:val="0"/>
          <w:marRight w:val="0"/>
          <w:marTop w:val="0"/>
          <w:marBottom w:val="0"/>
          <w:divBdr>
            <w:top w:val="none" w:sz="0" w:space="0" w:color="auto"/>
            <w:left w:val="none" w:sz="0" w:space="0" w:color="auto"/>
            <w:bottom w:val="none" w:sz="0" w:space="0" w:color="auto"/>
            <w:right w:val="none" w:sz="0" w:space="0" w:color="auto"/>
          </w:divBdr>
          <w:divsChild>
            <w:div w:id="12834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9502">
      <w:bodyDiv w:val="1"/>
      <w:marLeft w:val="0"/>
      <w:marRight w:val="0"/>
      <w:marTop w:val="0"/>
      <w:marBottom w:val="0"/>
      <w:divBdr>
        <w:top w:val="none" w:sz="0" w:space="0" w:color="auto"/>
        <w:left w:val="none" w:sz="0" w:space="0" w:color="auto"/>
        <w:bottom w:val="none" w:sz="0" w:space="0" w:color="auto"/>
        <w:right w:val="none" w:sz="0" w:space="0" w:color="auto"/>
      </w:divBdr>
      <w:divsChild>
        <w:div w:id="756167745">
          <w:marLeft w:val="0"/>
          <w:marRight w:val="0"/>
          <w:marTop w:val="0"/>
          <w:marBottom w:val="0"/>
          <w:divBdr>
            <w:top w:val="none" w:sz="0" w:space="0" w:color="auto"/>
            <w:left w:val="none" w:sz="0" w:space="0" w:color="auto"/>
            <w:bottom w:val="none" w:sz="0" w:space="0" w:color="auto"/>
            <w:right w:val="none" w:sz="0" w:space="0" w:color="auto"/>
          </w:divBdr>
          <w:divsChild>
            <w:div w:id="12670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4359">
      <w:bodyDiv w:val="1"/>
      <w:marLeft w:val="0"/>
      <w:marRight w:val="0"/>
      <w:marTop w:val="0"/>
      <w:marBottom w:val="0"/>
      <w:divBdr>
        <w:top w:val="none" w:sz="0" w:space="0" w:color="auto"/>
        <w:left w:val="none" w:sz="0" w:space="0" w:color="auto"/>
        <w:bottom w:val="none" w:sz="0" w:space="0" w:color="auto"/>
        <w:right w:val="none" w:sz="0" w:space="0" w:color="auto"/>
      </w:divBdr>
      <w:divsChild>
        <w:div w:id="1645811475">
          <w:marLeft w:val="0"/>
          <w:marRight w:val="0"/>
          <w:marTop w:val="0"/>
          <w:marBottom w:val="0"/>
          <w:divBdr>
            <w:top w:val="none" w:sz="0" w:space="0" w:color="auto"/>
            <w:left w:val="none" w:sz="0" w:space="0" w:color="auto"/>
            <w:bottom w:val="none" w:sz="0" w:space="0" w:color="auto"/>
            <w:right w:val="none" w:sz="0" w:space="0" w:color="auto"/>
          </w:divBdr>
          <w:divsChild>
            <w:div w:id="9820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9596">
      <w:bodyDiv w:val="1"/>
      <w:marLeft w:val="0"/>
      <w:marRight w:val="0"/>
      <w:marTop w:val="0"/>
      <w:marBottom w:val="0"/>
      <w:divBdr>
        <w:top w:val="none" w:sz="0" w:space="0" w:color="auto"/>
        <w:left w:val="none" w:sz="0" w:space="0" w:color="auto"/>
        <w:bottom w:val="none" w:sz="0" w:space="0" w:color="auto"/>
        <w:right w:val="none" w:sz="0" w:space="0" w:color="auto"/>
      </w:divBdr>
      <w:divsChild>
        <w:div w:id="1278289868">
          <w:marLeft w:val="0"/>
          <w:marRight w:val="0"/>
          <w:marTop w:val="0"/>
          <w:marBottom w:val="0"/>
          <w:divBdr>
            <w:top w:val="none" w:sz="0" w:space="0" w:color="auto"/>
            <w:left w:val="none" w:sz="0" w:space="0" w:color="auto"/>
            <w:bottom w:val="none" w:sz="0" w:space="0" w:color="auto"/>
            <w:right w:val="none" w:sz="0" w:space="0" w:color="auto"/>
          </w:divBdr>
          <w:divsChild>
            <w:div w:id="160564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5148">
      <w:bodyDiv w:val="1"/>
      <w:marLeft w:val="0"/>
      <w:marRight w:val="0"/>
      <w:marTop w:val="0"/>
      <w:marBottom w:val="0"/>
      <w:divBdr>
        <w:top w:val="none" w:sz="0" w:space="0" w:color="auto"/>
        <w:left w:val="none" w:sz="0" w:space="0" w:color="auto"/>
        <w:bottom w:val="none" w:sz="0" w:space="0" w:color="auto"/>
        <w:right w:val="none" w:sz="0" w:space="0" w:color="auto"/>
      </w:divBdr>
      <w:divsChild>
        <w:div w:id="175121987">
          <w:marLeft w:val="0"/>
          <w:marRight w:val="0"/>
          <w:marTop w:val="0"/>
          <w:marBottom w:val="0"/>
          <w:divBdr>
            <w:top w:val="none" w:sz="0" w:space="0" w:color="auto"/>
            <w:left w:val="none" w:sz="0" w:space="0" w:color="auto"/>
            <w:bottom w:val="none" w:sz="0" w:space="0" w:color="auto"/>
            <w:right w:val="none" w:sz="0" w:space="0" w:color="auto"/>
          </w:divBdr>
          <w:divsChild>
            <w:div w:id="6738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336">
      <w:bodyDiv w:val="1"/>
      <w:marLeft w:val="0"/>
      <w:marRight w:val="0"/>
      <w:marTop w:val="0"/>
      <w:marBottom w:val="0"/>
      <w:divBdr>
        <w:top w:val="none" w:sz="0" w:space="0" w:color="auto"/>
        <w:left w:val="none" w:sz="0" w:space="0" w:color="auto"/>
        <w:bottom w:val="none" w:sz="0" w:space="0" w:color="auto"/>
        <w:right w:val="none" w:sz="0" w:space="0" w:color="auto"/>
      </w:divBdr>
      <w:divsChild>
        <w:div w:id="1711302122">
          <w:marLeft w:val="0"/>
          <w:marRight w:val="0"/>
          <w:marTop w:val="0"/>
          <w:marBottom w:val="0"/>
          <w:divBdr>
            <w:top w:val="none" w:sz="0" w:space="0" w:color="auto"/>
            <w:left w:val="none" w:sz="0" w:space="0" w:color="auto"/>
            <w:bottom w:val="none" w:sz="0" w:space="0" w:color="auto"/>
            <w:right w:val="none" w:sz="0" w:space="0" w:color="auto"/>
          </w:divBdr>
          <w:divsChild>
            <w:div w:id="2012414119">
              <w:marLeft w:val="0"/>
              <w:marRight w:val="0"/>
              <w:marTop w:val="0"/>
              <w:marBottom w:val="0"/>
              <w:divBdr>
                <w:top w:val="none" w:sz="0" w:space="0" w:color="auto"/>
                <w:left w:val="none" w:sz="0" w:space="0" w:color="auto"/>
                <w:bottom w:val="none" w:sz="0" w:space="0" w:color="auto"/>
                <w:right w:val="none" w:sz="0" w:space="0" w:color="auto"/>
              </w:divBdr>
            </w:div>
            <w:div w:id="74326450">
              <w:marLeft w:val="0"/>
              <w:marRight w:val="0"/>
              <w:marTop w:val="0"/>
              <w:marBottom w:val="0"/>
              <w:divBdr>
                <w:top w:val="none" w:sz="0" w:space="0" w:color="auto"/>
                <w:left w:val="none" w:sz="0" w:space="0" w:color="auto"/>
                <w:bottom w:val="none" w:sz="0" w:space="0" w:color="auto"/>
                <w:right w:val="none" w:sz="0" w:space="0" w:color="auto"/>
              </w:divBdr>
            </w:div>
            <w:div w:id="8987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0849">
      <w:bodyDiv w:val="1"/>
      <w:marLeft w:val="0"/>
      <w:marRight w:val="0"/>
      <w:marTop w:val="0"/>
      <w:marBottom w:val="0"/>
      <w:divBdr>
        <w:top w:val="none" w:sz="0" w:space="0" w:color="auto"/>
        <w:left w:val="none" w:sz="0" w:space="0" w:color="auto"/>
        <w:bottom w:val="none" w:sz="0" w:space="0" w:color="auto"/>
        <w:right w:val="none" w:sz="0" w:space="0" w:color="auto"/>
      </w:divBdr>
      <w:divsChild>
        <w:div w:id="1437486498">
          <w:marLeft w:val="0"/>
          <w:marRight w:val="0"/>
          <w:marTop w:val="0"/>
          <w:marBottom w:val="0"/>
          <w:divBdr>
            <w:top w:val="none" w:sz="0" w:space="0" w:color="auto"/>
            <w:left w:val="none" w:sz="0" w:space="0" w:color="auto"/>
            <w:bottom w:val="none" w:sz="0" w:space="0" w:color="auto"/>
            <w:right w:val="none" w:sz="0" w:space="0" w:color="auto"/>
          </w:divBdr>
          <w:divsChild>
            <w:div w:id="1918710728">
              <w:marLeft w:val="0"/>
              <w:marRight w:val="0"/>
              <w:marTop w:val="0"/>
              <w:marBottom w:val="0"/>
              <w:divBdr>
                <w:top w:val="none" w:sz="0" w:space="0" w:color="auto"/>
                <w:left w:val="none" w:sz="0" w:space="0" w:color="auto"/>
                <w:bottom w:val="none" w:sz="0" w:space="0" w:color="auto"/>
                <w:right w:val="none" w:sz="0" w:space="0" w:color="auto"/>
              </w:divBdr>
            </w:div>
            <w:div w:id="5700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1337">
      <w:bodyDiv w:val="1"/>
      <w:marLeft w:val="0"/>
      <w:marRight w:val="0"/>
      <w:marTop w:val="0"/>
      <w:marBottom w:val="0"/>
      <w:divBdr>
        <w:top w:val="none" w:sz="0" w:space="0" w:color="auto"/>
        <w:left w:val="none" w:sz="0" w:space="0" w:color="auto"/>
        <w:bottom w:val="none" w:sz="0" w:space="0" w:color="auto"/>
        <w:right w:val="none" w:sz="0" w:space="0" w:color="auto"/>
      </w:divBdr>
      <w:divsChild>
        <w:div w:id="1405224600">
          <w:marLeft w:val="0"/>
          <w:marRight w:val="0"/>
          <w:marTop w:val="0"/>
          <w:marBottom w:val="0"/>
          <w:divBdr>
            <w:top w:val="none" w:sz="0" w:space="0" w:color="auto"/>
            <w:left w:val="none" w:sz="0" w:space="0" w:color="auto"/>
            <w:bottom w:val="none" w:sz="0" w:space="0" w:color="auto"/>
            <w:right w:val="none" w:sz="0" w:space="0" w:color="auto"/>
          </w:divBdr>
          <w:divsChild>
            <w:div w:id="502164993">
              <w:marLeft w:val="0"/>
              <w:marRight w:val="0"/>
              <w:marTop w:val="0"/>
              <w:marBottom w:val="0"/>
              <w:divBdr>
                <w:top w:val="none" w:sz="0" w:space="0" w:color="auto"/>
                <w:left w:val="none" w:sz="0" w:space="0" w:color="auto"/>
                <w:bottom w:val="none" w:sz="0" w:space="0" w:color="auto"/>
                <w:right w:val="none" w:sz="0" w:space="0" w:color="auto"/>
              </w:divBdr>
            </w:div>
            <w:div w:id="1034886779">
              <w:marLeft w:val="0"/>
              <w:marRight w:val="0"/>
              <w:marTop w:val="0"/>
              <w:marBottom w:val="0"/>
              <w:divBdr>
                <w:top w:val="none" w:sz="0" w:space="0" w:color="auto"/>
                <w:left w:val="none" w:sz="0" w:space="0" w:color="auto"/>
                <w:bottom w:val="none" w:sz="0" w:space="0" w:color="auto"/>
                <w:right w:val="none" w:sz="0" w:space="0" w:color="auto"/>
              </w:divBdr>
            </w:div>
            <w:div w:id="18988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2142">
      <w:bodyDiv w:val="1"/>
      <w:marLeft w:val="0"/>
      <w:marRight w:val="0"/>
      <w:marTop w:val="0"/>
      <w:marBottom w:val="0"/>
      <w:divBdr>
        <w:top w:val="none" w:sz="0" w:space="0" w:color="auto"/>
        <w:left w:val="none" w:sz="0" w:space="0" w:color="auto"/>
        <w:bottom w:val="none" w:sz="0" w:space="0" w:color="auto"/>
        <w:right w:val="none" w:sz="0" w:space="0" w:color="auto"/>
      </w:divBdr>
      <w:divsChild>
        <w:div w:id="1750156686">
          <w:marLeft w:val="0"/>
          <w:marRight w:val="0"/>
          <w:marTop w:val="0"/>
          <w:marBottom w:val="0"/>
          <w:divBdr>
            <w:top w:val="none" w:sz="0" w:space="0" w:color="auto"/>
            <w:left w:val="none" w:sz="0" w:space="0" w:color="auto"/>
            <w:bottom w:val="none" w:sz="0" w:space="0" w:color="auto"/>
            <w:right w:val="none" w:sz="0" w:space="0" w:color="auto"/>
          </w:divBdr>
          <w:divsChild>
            <w:div w:id="651251329">
              <w:marLeft w:val="0"/>
              <w:marRight w:val="0"/>
              <w:marTop w:val="0"/>
              <w:marBottom w:val="0"/>
              <w:divBdr>
                <w:top w:val="none" w:sz="0" w:space="0" w:color="auto"/>
                <w:left w:val="none" w:sz="0" w:space="0" w:color="auto"/>
                <w:bottom w:val="none" w:sz="0" w:space="0" w:color="auto"/>
                <w:right w:val="none" w:sz="0" w:space="0" w:color="auto"/>
              </w:divBdr>
            </w:div>
            <w:div w:id="1404526117">
              <w:marLeft w:val="0"/>
              <w:marRight w:val="0"/>
              <w:marTop w:val="0"/>
              <w:marBottom w:val="0"/>
              <w:divBdr>
                <w:top w:val="none" w:sz="0" w:space="0" w:color="auto"/>
                <w:left w:val="none" w:sz="0" w:space="0" w:color="auto"/>
                <w:bottom w:val="none" w:sz="0" w:space="0" w:color="auto"/>
                <w:right w:val="none" w:sz="0" w:space="0" w:color="auto"/>
              </w:divBdr>
            </w:div>
            <w:div w:id="17042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66034">
      <w:bodyDiv w:val="1"/>
      <w:marLeft w:val="0"/>
      <w:marRight w:val="0"/>
      <w:marTop w:val="0"/>
      <w:marBottom w:val="0"/>
      <w:divBdr>
        <w:top w:val="none" w:sz="0" w:space="0" w:color="auto"/>
        <w:left w:val="none" w:sz="0" w:space="0" w:color="auto"/>
        <w:bottom w:val="none" w:sz="0" w:space="0" w:color="auto"/>
        <w:right w:val="none" w:sz="0" w:space="0" w:color="auto"/>
      </w:divBdr>
      <w:divsChild>
        <w:div w:id="1560743122">
          <w:marLeft w:val="0"/>
          <w:marRight w:val="0"/>
          <w:marTop w:val="0"/>
          <w:marBottom w:val="0"/>
          <w:divBdr>
            <w:top w:val="none" w:sz="0" w:space="0" w:color="auto"/>
            <w:left w:val="none" w:sz="0" w:space="0" w:color="auto"/>
            <w:bottom w:val="none" w:sz="0" w:space="0" w:color="auto"/>
            <w:right w:val="none" w:sz="0" w:space="0" w:color="auto"/>
          </w:divBdr>
          <w:divsChild>
            <w:div w:id="180253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7252">
      <w:bodyDiv w:val="1"/>
      <w:marLeft w:val="0"/>
      <w:marRight w:val="0"/>
      <w:marTop w:val="0"/>
      <w:marBottom w:val="0"/>
      <w:divBdr>
        <w:top w:val="none" w:sz="0" w:space="0" w:color="auto"/>
        <w:left w:val="none" w:sz="0" w:space="0" w:color="auto"/>
        <w:bottom w:val="none" w:sz="0" w:space="0" w:color="auto"/>
        <w:right w:val="none" w:sz="0" w:space="0" w:color="auto"/>
      </w:divBdr>
      <w:divsChild>
        <w:div w:id="721906312">
          <w:marLeft w:val="0"/>
          <w:marRight w:val="0"/>
          <w:marTop w:val="0"/>
          <w:marBottom w:val="0"/>
          <w:divBdr>
            <w:top w:val="none" w:sz="0" w:space="0" w:color="auto"/>
            <w:left w:val="none" w:sz="0" w:space="0" w:color="auto"/>
            <w:bottom w:val="none" w:sz="0" w:space="0" w:color="auto"/>
            <w:right w:val="none" w:sz="0" w:space="0" w:color="auto"/>
          </w:divBdr>
          <w:divsChild>
            <w:div w:id="6293156">
              <w:marLeft w:val="0"/>
              <w:marRight w:val="0"/>
              <w:marTop w:val="0"/>
              <w:marBottom w:val="0"/>
              <w:divBdr>
                <w:top w:val="none" w:sz="0" w:space="0" w:color="auto"/>
                <w:left w:val="none" w:sz="0" w:space="0" w:color="auto"/>
                <w:bottom w:val="none" w:sz="0" w:space="0" w:color="auto"/>
                <w:right w:val="none" w:sz="0" w:space="0" w:color="auto"/>
              </w:divBdr>
            </w:div>
            <w:div w:id="13315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3671">
      <w:bodyDiv w:val="1"/>
      <w:marLeft w:val="0"/>
      <w:marRight w:val="0"/>
      <w:marTop w:val="0"/>
      <w:marBottom w:val="0"/>
      <w:divBdr>
        <w:top w:val="none" w:sz="0" w:space="0" w:color="auto"/>
        <w:left w:val="none" w:sz="0" w:space="0" w:color="auto"/>
        <w:bottom w:val="none" w:sz="0" w:space="0" w:color="auto"/>
        <w:right w:val="none" w:sz="0" w:space="0" w:color="auto"/>
      </w:divBdr>
      <w:divsChild>
        <w:div w:id="1179854837">
          <w:marLeft w:val="0"/>
          <w:marRight w:val="0"/>
          <w:marTop w:val="0"/>
          <w:marBottom w:val="0"/>
          <w:divBdr>
            <w:top w:val="none" w:sz="0" w:space="0" w:color="auto"/>
            <w:left w:val="none" w:sz="0" w:space="0" w:color="auto"/>
            <w:bottom w:val="none" w:sz="0" w:space="0" w:color="auto"/>
            <w:right w:val="none" w:sz="0" w:space="0" w:color="auto"/>
          </w:divBdr>
          <w:divsChild>
            <w:div w:id="2473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jfking50.github.io/mountaincar/" TargetMode="External"/><Relationship Id="rId26" Type="http://schemas.openxmlformats.org/officeDocument/2006/relationships/hyperlink" Target="CarFuzzyController.ipynb"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yperlink" Target="https://www.gymlibrary.dev/content/basic_usage/" TargetMode="External"/><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q3.ipynb" TargetMode="External"/><Relationship Id="rId23" Type="http://schemas.openxmlformats.org/officeDocument/2006/relationships/image" Target="media/image13.png"/><Relationship Id="rId28" Type="http://schemas.openxmlformats.org/officeDocument/2006/relationships/hyperlink" Target="https://medium.com/geekculture/fuzzy-c-means-clustering-fcm-algorithm-in-machine-learning-c2e51e586ff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q2.ipynb"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FCM%20THE%20FUZZY%20c-MEANS%20CLUSTERING%20ALGORITHM%20.pdf" TargetMode="External"/><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fan\Documents\Custom%20Office%20Templates\Erfan_Report_Red.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Erfan_Report_Red.dotx</Template>
  <TotalTime>218</TotalTime>
  <Pages>1</Pages>
  <Words>2001</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Moosavi Monazzah</dc:creator>
  <cp:keywords/>
  <dc:description/>
  <cp:lastModifiedBy>Erfan Moosavi Monazzah</cp:lastModifiedBy>
  <cp:revision>9</cp:revision>
  <cp:lastPrinted>2023-01-18T12:27:00Z</cp:lastPrinted>
  <dcterms:created xsi:type="dcterms:W3CDTF">2023-01-12T17:04:00Z</dcterms:created>
  <dcterms:modified xsi:type="dcterms:W3CDTF">2023-01-18T12:27:00Z</dcterms:modified>
</cp:coreProperties>
</file>