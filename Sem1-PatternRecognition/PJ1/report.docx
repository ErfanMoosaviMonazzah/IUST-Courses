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E6B8" w14:textId="32D7C0A3" w:rsidR="00C36963" w:rsidRPr="009B0594" w:rsidRDefault="0096711B">
      <w:pPr>
        <w:pStyle w:val="Title"/>
      </w:pPr>
      <w:r w:rsidRPr="009B0594">
        <w:t>PR: SVM</w:t>
      </w:r>
      <w:r w:rsidR="003E3691" w:rsidRPr="009B0594">
        <w:tab/>
      </w:r>
    </w:p>
    <w:p w14:paraId="272CFC8F" w14:textId="2F215289" w:rsidR="00C36963" w:rsidRPr="009B0594" w:rsidRDefault="0096711B">
      <w:pPr>
        <w:pStyle w:val="Subtitle"/>
      </w:pPr>
      <w:r w:rsidRPr="009B0594">
        <w:t>November 17, 2022</w:t>
      </w:r>
    </w:p>
    <w:p w14:paraId="03E1BA04" w14:textId="77777777" w:rsidR="00C36963" w:rsidRPr="009B0594" w:rsidRDefault="00A95A8F">
      <w:r w:rsidRPr="009B0594">
        <w:rPr>
          <w:noProof/>
          <w:lang w:eastAsia="en-US"/>
        </w:rPr>
        <w:drawing>
          <wp:inline distT="0" distB="0" distL="0" distR="0" wp14:anchorId="129FC31A" wp14:editId="160C65A9">
            <wp:extent cx="5486400" cy="3657600"/>
            <wp:effectExtent l="0" t="0" r="0" b="0"/>
            <wp:docPr id="2" name="Picture 2" descr="A leaf on tree b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C07EF52" w14:textId="59EF2A40" w:rsidR="00C36963" w:rsidRPr="009B0594" w:rsidRDefault="0096711B" w:rsidP="007D0F34">
      <w:pPr>
        <w:pStyle w:val="Author"/>
        <w:sectPr w:rsidR="00C36963" w:rsidRPr="009B0594">
          <w:pgSz w:w="12240" w:h="15840"/>
          <w:pgMar w:top="2520" w:right="1800" w:bottom="1728" w:left="1800" w:header="720" w:footer="720" w:gutter="0"/>
          <w:pgNumType w:fmt="lowerRoman" w:start="1"/>
          <w:cols w:space="720"/>
          <w:titlePg/>
          <w:docGrid w:linePitch="360"/>
        </w:sectPr>
      </w:pPr>
      <w:r w:rsidRPr="009B0594">
        <w:t>S.M. Erfan Moosavi M.</w:t>
      </w:r>
    </w:p>
    <w:p w14:paraId="04150197" w14:textId="5BC617BF" w:rsidR="002F0CC1" w:rsidRPr="009B0594" w:rsidRDefault="002F0CC1" w:rsidP="007D0F34">
      <w:pPr>
        <w:pStyle w:val="Heading3"/>
      </w:pPr>
    </w:p>
    <w:p w14:paraId="56B4ACD8" w14:textId="3B92C418" w:rsidR="002F0CC1" w:rsidRPr="009B0594" w:rsidRDefault="002F0CC1" w:rsidP="002F0CC1">
      <w:pPr>
        <w:pStyle w:val="Heading4"/>
        <w:numPr>
          <w:ilvl w:val="1"/>
          <w:numId w:val="23"/>
        </w:numPr>
      </w:pPr>
      <w:r w:rsidRPr="009B0594">
        <w:t>Parsing Data</w:t>
      </w:r>
      <w:r w:rsidR="00B44D64" w:rsidRPr="009B0594">
        <w:t xml:space="preserve"> (</w:t>
      </w:r>
      <w:hyperlink r:id="rId8" w:history="1">
        <w:r w:rsidR="00B44D64" w:rsidRPr="009B0594">
          <w:rPr>
            <w:rStyle w:val="Hyperlink"/>
          </w:rPr>
          <w:t>0_</w:t>
        </w:r>
        <w:proofErr w:type="gramStart"/>
        <w:r w:rsidR="00B44D64" w:rsidRPr="009B0594">
          <w:rPr>
            <w:rStyle w:val="Hyperlink"/>
          </w:rPr>
          <w:t>parser.ipynb</w:t>
        </w:r>
        <w:proofErr w:type="gramEnd"/>
      </w:hyperlink>
      <w:r w:rsidR="00B44D64" w:rsidRPr="009B0594">
        <w:t>)</w:t>
      </w:r>
    </w:p>
    <w:p w14:paraId="07D702AD" w14:textId="3D3C18C1" w:rsidR="002F0CC1" w:rsidRPr="009B0594" w:rsidRDefault="00B44D64" w:rsidP="002F0CC1">
      <w:r w:rsidRPr="009B0594">
        <w:t>For starter, I wrote a simple parser to parse input data.</w:t>
      </w:r>
    </w:p>
    <w:p w14:paraId="42C54BF7" w14:textId="7676D84A" w:rsidR="00B44D64" w:rsidRPr="009B0594" w:rsidRDefault="00B44D64" w:rsidP="00B44D64">
      <w:r w:rsidRPr="009B0594">
        <w:t>This parser reads binary files which was downloaded from the provided link (</w:t>
      </w:r>
      <w:hyperlink r:id="rId9" w:history="1">
        <w:r w:rsidRPr="009B0594">
          <w:rPr>
            <w:rStyle w:val="Hyperlink"/>
          </w:rPr>
          <w:t>http://yann.lecun.com/exdb/mnist/</w:t>
        </w:r>
      </w:hyperlink>
      <w:r w:rsidRPr="009B0594">
        <w:t>) and then convert them to CSV datasets. In this way we can use NumPy built-in functions to read data.</w:t>
      </w:r>
    </w:p>
    <w:p w14:paraId="485496F4" w14:textId="730CE163" w:rsidR="00B44D64" w:rsidRPr="009B0594" w:rsidRDefault="00B44D64" w:rsidP="00B44D64">
      <w:r w:rsidRPr="009B0594">
        <w:t>So, let’s talk about parser. When you open up the parser notebook, first you should set up some parameters, these parameters are the path to binary datasets and save folder for CSV dataset.</w:t>
      </w:r>
    </w:p>
    <w:p w14:paraId="502F9604" w14:textId="4B2737A9" w:rsidR="00B44D64" w:rsidRPr="009B0594" w:rsidRDefault="00B44D64" w:rsidP="00B44D64">
      <w:r w:rsidRPr="009B0594">
        <w:t>There are 4 cells related to data parsing and 2 cells for checking parsed test and train images.</w:t>
      </w:r>
    </w:p>
    <w:p w14:paraId="3A8F18A6" w14:textId="24E5429A" w:rsidR="00B44D64" w:rsidRPr="009B0594" w:rsidRDefault="00B44D64" w:rsidP="00B44D64">
      <w:r w:rsidRPr="009B0594">
        <w:t>You can run all the cells altogether or you can run them one by one. In testing cells, you can pass the index to image and see it’s visualization along with its label.</w:t>
      </w:r>
    </w:p>
    <w:p w14:paraId="7FEC3D51" w14:textId="07BD7C4C" w:rsidR="00B44D64" w:rsidRPr="009B0594" w:rsidRDefault="00B44D64" w:rsidP="00B44D64">
      <w:r w:rsidRPr="009B0594">
        <w:t>This code could have been integrated with other codes but I preferred to</w:t>
      </w:r>
      <w:r w:rsidR="00260136" w:rsidRPr="009B0594">
        <w:t xml:space="preserve"> make the code modular so I would have more control over each module.</w:t>
      </w:r>
    </w:p>
    <w:p w14:paraId="0B561B4C" w14:textId="01B670FB" w:rsidR="00260136" w:rsidRPr="009B0594" w:rsidRDefault="00260136" w:rsidP="00B44D64"/>
    <w:p w14:paraId="4F190D2C" w14:textId="0F1B2F79" w:rsidR="00260136" w:rsidRPr="009B0594" w:rsidRDefault="00260136" w:rsidP="00B44D64"/>
    <w:p w14:paraId="20F90150" w14:textId="0BB41110" w:rsidR="00260136" w:rsidRPr="009B0594" w:rsidRDefault="00260136" w:rsidP="00B44D64"/>
    <w:p w14:paraId="15FF52BB" w14:textId="7F158115" w:rsidR="00260136" w:rsidRPr="009B0594" w:rsidRDefault="00260136" w:rsidP="00B44D64"/>
    <w:p w14:paraId="770608D3" w14:textId="3D8D6CC8" w:rsidR="00260136" w:rsidRPr="009B0594" w:rsidRDefault="00260136" w:rsidP="00B44D64"/>
    <w:p w14:paraId="7592FE4F" w14:textId="23330BBF" w:rsidR="00260136" w:rsidRPr="009B0594" w:rsidRDefault="00260136" w:rsidP="00B44D64"/>
    <w:p w14:paraId="7856595A" w14:textId="0371B686" w:rsidR="00260136" w:rsidRPr="009B0594" w:rsidRDefault="00260136" w:rsidP="00B44D64"/>
    <w:p w14:paraId="3C73F1FF" w14:textId="4D10613F" w:rsidR="00260136" w:rsidRPr="009B0594" w:rsidRDefault="00260136" w:rsidP="00260136">
      <w:pPr>
        <w:pStyle w:val="Heading4"/>
        <w:numPr>
          <w:ilvl w:val="1"/>
          <w:numId w:val="24"/>
        </w:numPr>
      </w:pPr>
      <w:r w:rsidRPr="009B0594">
        <w:lastRenderedPageBreak/>
        <w:t>Preprocessing (</w:t>
      </w:r>
      <w:hyperlink r:id="rId10" w:history="1">
        <w:r w:rsidRPr="009B0594">
          <w:rPr>
            <w:rStyle w:val="Hyperlink"/>
          </w:rPr>
          <w:t>1_data_</w:t>
        </w:r>
        <w:proofErr w:type="gramStart"/>
        <w:r w:rsidRPr="009B0594">
          <w:rPr>
            <w:rStyle w:val="Hyperlink"/>
          </w:rPr>
          <w:t>preprocess.ipynb</w:t>
        </w:r>
        <w:proofErr w:type="gramEnd"/>
      </w:hyperlink>
      <w:r w:rsidRPr="009B0594">
        <w:t>)</w:t>
      </w:r>
    </w:p>
    <w:p w14:paraId="086F7C6A" w14:textId="570C2316" w:rsidR="00260136" w:rsidRPr="009B0594" w:rsidRDefault="00260136" w:rsidP="00260136">
      <w:r w:rsidRPr="009B0594">
        <w:t xml:space="preserve">In this module, we are going to preprocess the CSV data that was generated by previous module in two steps. </w:t>
      </w:r>
    </w:p>
    <w:p w14:paraId="07AADD22" w14:textId="54E4D644" w:rsidR="00260136" w:rsidRPr="009B0594" w:rsidRDefault="000B33DF" w:rsidP="00260136">
      <w:r w:rsidRPr="009B0594">
        <w:t>In the first step, we’re going to normalize the data. For this task we’re going to use min-max normalization. This normalization applies the following formula on each sample:</w:t>
      </w:r>
    </w:p>
    <w:p w14:paraId="69FCE0F7" w14:textId="06E1B469" w:rsidR="000B33DF" w:rsidRPr="009B0594" w:rsidRDefault="000B33DF" w:rsidP="000B33DF">
      <w:pPr>
        <w:jc w:val="center"/>
        <w:rPr>
          <w:vertAlign w:val="subscript"/>
        </w:rPr>
      </w:pPr>
      <w:r w:rsidRPr="009B0594">
        <w:rPr>
          <w:noProof/>
        </w:rPr>
        <w:drawing>
          <wp:inline distT="0" distB="0" distL="0" distR="0" wp14:anchorId="1A3A4189" wp14:editId="02E03823">
            <wp:extent cx="177165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71650" cy="495300"/>
                    </a:xfrm>
                    <a:prstGeom prst="rect">
                      <a:avLst/>
                    </a:prstGeom>
                    <a:noFill/>
                  </pic:spPr>
                </pic:pic>
              </a:graphicData>
            </a:graphic>
          </wp:inline>
        </w:drawing>
      </w:r>
      <w:r w:rsidRPr="009B0594">
        <w:rPr>
          <w:vertAlign w:val="subscript"/>
        </w:rPr>
        <w:t>from Wikipedia</w:t>
      </w:r>
    </w:p>
    <w:p w14:paraId="30BFA3A1" w14:textId="2E767127" w:rsidR="002F124E" w:rsidRPr="009B0594" w:rsidRDefault="002F124E" w:rsidP="002F124E">
      <w:r w:rsidRPr="009B0594">
        <w:t>The normalization is usually done when the dataset consists of features with different ranges, but for our case, all our features are pixel values between 0 to 255. But empirically I found out that normalized features tend to be faster when it comes to model training and it doesn’t affect the accuracy of the models so much. So, I decided to do the normalization.</w:t>
      </w:r>
    </w:p>
    <w:p w14:paraId="10DFB2B9" w14:textId="5DC320E8" w:rsidR="002F124E" w:rsidRPr="009B0594" w:rsidRDefault="002F124E" w:rsidP="002F124E">
      <w:r w:rsidRPr="009B0594">
        <w:t xml:space="preserve">I used built-in </w:t>
      </w:r>
      <w:proofErr w:type="spellStart"/>
      <w:r w:rsidRPr="009B0594">
        <w:t>MinMaxScalar</w:t>
      </w:r>
      <w:proofErr w:type="spellEnd"/>
      <w:r w:rsidRPr="009B0594">
        <w:t xml:space="preserve"> of sklearn library.</w:t>
      </w:r>
    </w:p>
    <w:p w14:paraId="20B712DC" w14:textId="3497B46A" w:rsidR="002174AA" w:rsidRPr="009B0594" w:rsidRDefault="002F124E" w:rsidP="0090145B">
      <w:r w:rsidRPr="009B0594">
        <w:t xml:space="preserve">The second preprocessing step is to run PCA on dataset. Before this step, I concatenated the test and train data so they could be feature extracted together. Basically, if we do PCA over test and train separately </w:t>
      </w:r>
      <w:r w:rsidR="002174AA" w:rsidRPr="009B0594">
        <w:t xml:space="preserve">we usually end up with different features, even if the number of features be the same. </w:t>
      </w:r>
      <w:r w:rsidR="0090145B" w:rsidRPr="009B0594">
        <w:t>So,</w:t>
      </w:r>
      <w:r w:rsidR="002174AA" w:rsidRPr="009B0594">
        <w:t xml:space="preserve"> we can do two things, first is to use the extracted matrix from PCA operations to extract new features from new samples, the second thing is to concatenate test and train data and do one PCA over them, I did the latter </w:t>
      </w:r>
      <w:r w:rsidR="0090145B" w:rsidRPr="009B0594">
        <w:t>and I kept a Boolean mask vector which keeps track of test and train samples.</w:t>
      </w:r>
    </w:p>
    <w:p w14:paraId="3AF10D77" w14:textId="61566922" w:rsidR="0090145B" w:rsidRPr="009B0594" w:rsidRDefault="0090145B" w:rsidP="0090145B">
      <w:r w:rsidRPr="009B0594">
        <w:t>We use PCA with two feature counts. Keeping 30 and 100 features.</w:t>
      </w:r>
    </w:p>
    <w:p w14:paraId="1AB75319" w14:textId="5CB7F106" w:rsidR="002F0CC1" w:rsidRPr="009B0594" w:rsidRDefault="0090145B" w:rsidP="001F7C63">
      <w:r w:rsidRPr="009B0594">
        <w:t>So, we end up with 3 different set of data. First is the data that is</w:t>
      </w:r>
      <w:r w:rsidR="001F7C63" w:rsidRPr="009B0594">
        <w:t xml:space="preserve"> not</w:t>
      </w:r>
      <w:r w:rsidRPr="009B0594">
        <w:t xml:space="preserve"> fed to PCA and have all 784 features, but it got scaled. Second one is the set of data</w:t>
      </w:r>
      <w:r w:rsidR="001F7C63" w:rsidRPr="009B0594">
        <w:t xml:space="preserve"> that is scaled and</w:t>
      </w:r>
      <w:r w:rsidRPr="009B0594">
        <w:t xml:space="preserve"> fed to PCA30 and the third one is the </w:t>
      </w:r>
      <w:r w:rsidRPr="009B0594">
        <w:lastRenderedPageBreak/>
        <w:t>one that</w:t>
      </w:r>
      <w:r w:rsidR="001F7C63" w:rsidRPr="009B0594">
        <w:t xml:space="preserve"> is scaled and</w:t>
      </w:r>
      <w:r w:rsidRPr="009B0594">
        <w:t xml:space="preserve"> fed to PCA100.</w:t>
      </w:r>
      <w:r w:rsidR="001F7C63" w:rsidRPr="009B0594">
        <w:t xml:space="preserve"> We shall call them Full set, PCA30 and PCA100. </w:t>
      </w:r>
    </w:p>
    <w:p w14:paraId="17A665AC" w14:textId="0F5A8ADB" w:rsidR="001F7C63" w:rsidRDefault="001F7C63" w:rsidP="001F7C63">
      <w:r w:rsidRPr="009B0594">
        <w:t>Then we stored these sets along with output set (let’s call it y, and this output is a concatenation of test and train output but with the same order of inputs). And we also saved the mask vector.</w:t>
      </w:r>
    </w:p>
    <w:p w14:paraId="1F8DB2F3" w14:textId="1A16E162" w:rsidR="00941169" w:rsidRDefault="00941169" w:rsidP="001F7C63"/>
    <w:p w14:paraId="7AD11C8D" w14:textId="43415704" w:rsidR="00941169" w:rsidRDefault="00941169" w:rsidP="001F7C63"/>
    <w:p w14:paraId="3CB40FCB" w14:textId="62CEA254" w:rsidR="00941169" w:rsidRDefault="00941169" w:rsidP="001F7C63"/>
    <w:p w14:paraId="2C366A93" w14:textId="3EA35F1F" w:rsidR="00941169" w:rsidRDefault="00941169" w:rsidP="001F7C63"/>
    <w:p w14:paraId="1C84FA50" w14:textId="34837E91" w:rsidR="00941169" w:rsidRDefault="00941169" w:rsidP="001F7C63"/>
    <w:p w14:paraId="339B60A9" w14:textId="6AD80105" w:rsidR="00941169" w:rsidRDefault="00941169" w:rsidP="001F7C63"/>
    <w:p w14:paraId="7BABFD8C" w14:textId="102AD0E2" w:rsidR="00941169" w:rsidRDefault="00941169" w:rsidP="001F7C63"/>
    <w:p w14:paraId="559C2CAA" w14:textId="636A694C" w:rsidR="00941169" w:rsidRDefault="00941169" w:rsidP="001F7C63"/>
    <w:p w14:paraId="045665E6" w14:textId="018FE181" w:rsidR="00941169" w:rsidRDefault="00941169" w:rsidP="001F7C63"/>
    <w:p w14:paraId="07CAC724" w14:textId="0946692E" w:rsidR="00941169" w:rsidRDefault="00941169" w:rsidP="001F7C63"/>
    <w:p w14:paraId="6D3DB20F" w14:textId="72E4CF50" w:rsidR="00941169" w:rsidRDefault="00941169" w:rsidP="001F7C63"/>
    <w:p w14:paraId="4EF21AD6" w14:textId="38FC5770" w:rsidR="00941169" w:rsidRDefault="00941169" w:rsidP="001F7C63"/>
    <w:p w14:paraId="43B33968" w14:textId="4DAE1CD4" w:rsidR="00941169" w:rsidRDefault="00941169" w:rsidP="001F7C63"/>
    <w:p w14:paraId="2B94C6E3" w14:textId="059EAC17" w:rsidR="00941169" w:rsidRDefault="00941169" w:rsidP="001F7C63"/>
    <w:p w14:paraId="333C959E" w14:textId="3644AF22" w:rsidR="00941169" w:rsidRDefault="00941169" w:rsidP="001F7C63"/>
    <w:p w14:paraId="3EA7FF72" w14:textId="77777777" w:rsidR="00941169" w:rsidRPr="009B0594" w:rsidRDefault="00941169" w:rsidP="001F7C63"/>
    <w:p w14:paraId="39E27A0D" w14:textId="471A3943" w:rsidR="001F7C63" w:rsidRPr="009B0594" w:rsidRDefault="001F7C63" w:rsidP="001F7C63">
      <w:pPr>
        <w:pStyle w:val="Heading4"/>
        <w:numPr>
          <w:ilvl w:val="1"/>
          <w:numId w:val="24"/>
        </w:numPr>
      </w:pPr>
      <w:r w:rsidRPr="009B0594">
        <w:lastRenderedPageBreak/>
        <w:t>Full Set Evaluation (</w:t>
      </w:r>
      <w:hyperlink r:id="rId12" w:history="1">
        <w:r w:rsidRPr="009B0594">
          <w:rPr>
            <w:rStyle w:val="Hyperlink"/>
          </w:rPr>
          <w:t>2_intro_</w:t>
        </w:r>
        <w:proofErr w:type="gramStart"/>
        <w:r w:rsidRPr="009B0594">
          <w:rPr>
            <w:rStyle w:val="Hyperlink"/>
          </w:rPr>
          <w:t>full.ipynb</w:t>
        </w:r>
        <w:proofErr w:type="gramEnd"/>
      </w:hyperlink>
      <w:r w:rsidRPr="009B0594">
        <w:t>)</w:t>
      </w:r>
    </w:p>
    <w:p w14:paraId="54139D60" w14:textId="0011D226" w:rsidR="001F7C63" w:rsidRPr="009B0594" w:rsidRDefault="001F7C63" w:rsidP="001F7C63">
      <w:r w:rsidRPr="009B0594">
        <w:t xml:space="preserve">Introduction of questions sheet asks us to train three different models corresponds to three different sets. In this section and next two sections we are </w:t>
      </w:r>
      <w:r w:rsidR="000F0D1A" w:rsidRPr="009B0594">
        <w:t xml:space="preserve">talking about evaluations that are done over every one of these </w:t>
      </w:r>
      <w:r w:rsidR="001E52BF" w:rsidRPr="009B0594">
        <w:t>sets.</w:t>
      </w:r>
    </w:p>
    <w:p w14:paraId="3A049733" w14:textId="7AFD3069" w:rsidR="00D52DCA" w:rsidRPr="009B0594" w:rsidRDefault="001E52BF" w:rsidP="00D52DCA">
      <w:r w:rsidRPr="009B0594">
        <w:t>The first test is done over full dataset.</w:t>
      </w:r>
      <w:r w:rsidR="009B0594">
        <w:t xml:space="preserve"> We loaded the preprocessed datasets and then using the mask vector, separated the test and train sets. After that, using LinearSVC class of sklearn, we trained a multiclass SVM classifier using One VS Rest technique. To solve the SVM optimization there are two options, first is to solve the dual problem and the second option is to solve the primal problem. We choose to solve the primal because empirically the dual option </w:t>
      </w:r>
      <w:r w:rsidR="001A39C7">
        <w:t>causes</w:t>
      </w:r>
      <w:r w:rsidR="009B0594">
        <w:t xml:space="preserve"> the algorithm to not converge. Also</w:t>
      </w:r>
      <w:r w:rsidR="001A39C7">
        <w:t>,</w:t>
      </w:r>
      <w:r w:rsidR="009B0594">
        <w:t xml:space="preserve"> it is not suggested by sklearn documentation since </w:t>
      </w:r>
      <w:proofErr w:type="spellStart"/>
      <w:r w:rsidR="009B0594">
        <w:rPr>
          <w:rFonts w:ascii="Segoe UI" w:hAnsi="Segoe UI" w:cs="Segoe UI"/>
          <w:color w:val="212529"/>
          <w:shd w:val="clear" w:color="auto" w:fill="FFFFFF"/>
        </w:rPr>
        <w:t>n_samples</w:t>
      </w:r>
      <w:proofErr w:type="spellEnd"/>
      <w:r w:rsidR="009B0594">
        <w:rPr>
          <w:rFonts w:ascii="Segoe UI" w:hAnsi="Segoe UI" w:cs="Segoe UI"/>
          <w:color w:val="212529"/>
          <w:shd w:val="clear" w:color="auto" w:fill="FFFFFF"/>
        </w:rPr>
        <w:t xml:space="preserve"> &gt; </w:t>
      </w:r>
      <w:proofErr w:type="spellStart"/>
      <w:r w:rsidR="009B0594">
        <w:rPr>
          <w:rFonts w:ascii="Segoe UI" w:hAnsi="Segoe UI" w:cs="Segoe UI"/>
          <w:color w:val="212529"/>
          <w:shd w:val="clear" w:color="auto" w:fill="FFFFFF"/>
        </w:rPr>
        <w:t>n_features</w:t>
      </w:r>
      <w:proofErr w:type="spellEnd"/>
      <w:r w:rsidR="001A39C7">
        <w:rPr>
          <w:rFonts w:ascii="Segoe UI" w:hAnsi="Segoe UI" w:cs="Segoe UI"/>
          <w:color w:val="212529"/>
          <w:shd w:val="clear" w:color="auto" w:fill="FFFFFF"/>
        </w:rPr>
        <w:t>. Then, using the trained SVM classifier, we predicted labels for our train and test samples.</w:t>
      </w:r>
      <w:r w:rsidR="00D52DCA" w:rsidRPr="009B0594">
        <w:t xml:space="preserve"> Here are the results:</w:t>
      </w:r>
    </w:p>
    <w:p w14:paraId="6BC2CA0A" w14:textId="5A1DD242" w:rsidR="00D52DCA" w:rsidRPr="009B0594" w:rsidRDefault="00D52DCA" w:rsidP="00D52DCA">
      <w:r w:rsidRPr="009B0594">
        <w:t>Model: Linear SVM (LinearSVM class from sklearn)</w:t>
      </w:r>
    </w:p>
    <w:p w14:paraId="45182616" w14:textId="08107027" w:rsidR="00D52DCA" w:rsidRPr="009B0594" w:rsidRDefault="00D52DCA" w:rsidP="00D52DCA">
      <w:r w:rsidRPr="009B0594">
        <w:t>Train Accuracy</w:t>
      </w:r>
      <w:r w:rsidR="006844FD" w:rsidRPr="009B0594">
        <w:t>: 92.63%</w:t>
      </w:r>
    </w:p>
    <w:p w14:paraId="391DAFC4" w14:textId="4DFF9972" w:rsidR="001A39C7" w:rsidRPr="009B0594" w:rsidRDefault="006844FD" w:rsidP="00941169">
      <w:r w:rsidRPr="009B0594">
        <w:t xml:space="preserve">Test </w:t>
      </w:r>
      <w:r w:rsidR="00B53A95" w:rsidRPr="009B0594">
        <w:t>Accuracy:</w:t>
      </w:r>
      <w:r w:rsidRPr="009B0594">
        <w:t xml:space="preserve"> 91.81%</w:t>
      </w:r>
    </w:p>
    <w:p w14:paraId="4318A2EA" w14:textId="77777777" w:rsidR="00CC4E8F" w:rsidRPr="009B0594" w:rsidRDefault="00CC4E8F" w:rsidP="00CC4E8F">
      <w:r w:rsidRPr="009B0594">
        <w:t>Train Precision and Recall:</w:t>
      </w:r>
    </w:p>
    <w:tbl>
      <w:tblPr>
        <w:tblStyle w:val="PlainTable3"/>
        <w:tblW w:w="0" w:type="auto"/>
        <w:tblLook w:val="04A0" w:firstRow="1" w:lastRow="0" w:firstColumn="1" w:lastColumn="0" w:noHBand="0" w:noVBand="1"/>
      </w:tblPr>
      <w:tblGrid>
        <w:gridCol w:w="2155"/>
        <w:gridCol w:w="602"/>
        <w:gridCol w:w="602"/>
        <w:gridCol w:w="602"/>
        <w:gridCol w:w="602"/>
        <w:gridCol w:w="602"/>
        <w:gridCol w:w="602"/>
        <w:gridCol w:w="602"/>
        <w:gridCol w:w="602"/>
        <w:gridCol w:w="602"/>
        <w:gridCol w:w="602"/>
        <w:gridCol w:w="222"/>
      </w:tblGrid>
      <w:tr w:rsidR="00CC4E8F" w:rsidRPr="009B0594" w14:paraId="007CCAF0" w14:textId="77777777" w:rsidTr="007C5B68">
        <w:trPr>
          <w:gridAfter w:val="1"/>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32EC560" w14:textId="77777777" w:rsidR="00CC4E8F" w:rsidRPr="009B0594" w:rsidRDefault="00CC4E8F" w:rsidP="007C5B68">
            <w:pPr>
              <w:jc w:val="center"/>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Classes</w:t>
            </w:r>
          </w:p>
        </w:tc>
        <w:tc>
          <w:tcPr>
            <w:tcW w:w="0" w:type="auto"/>
          </w:tcPr>
          <w:p w14:paraId="5456A999"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w:t>
            </w:r>
          </w:p>
        </w:tc>
        <w:tc>
          <w:tcPr>
            <w:tcW w:w="0" w:type="auto"/>
            <w:hideMark/>
          </w:tcPr>
          <w:p w14:paraId="1BB5357D"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1</w:t>
            </w:r>
          </w:p>
        </w:tc>
        <w:tc>
          <w:tcPr>
            <w:tcW w:w="0" w:type="auto"/>
            <w:hideMark/>
          </w:tcPr>
          <w:p w14:paraId="11D1CD43"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2</w:t>
            </w:r>
          </w:p>
        </w:tc>
        <w:tc>
          <w:tcPr>
            <w:tcW w:w="0" w:type="auto"/>
            <w:hideMark/>
          </w:tcPr>
          <w:p w14:paraId="38BC3671"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3</w:t>
            </w:r>
          </w:p>
        </w:tc>
        <w:tc>
          <w:tcPr>
            <w:tcW w:w="0" w:type="auto"/>
            <w:hideMark/>
          </w:tcPr>
          <w:p w14:paraId="2781623F"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4</w:t>
            </w:r>
          </w:p>
        </w:tc>
        <w:tc>
          <w:tcPr>
            <w:tcW w:w="0" w:type="auto"/>
            <w:hideMark/>
          </w:tcPr>
          <w:p w14:paraId="29A2D285"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5</w:t>
            </w:r>
          </w:p>
        </w:tc>
        <w:tc>
          <w:tcPr>
            <w:tcW w:w="0" w:type="auto"/>
            <w:hideMark/>
          </w:tcPr>
          <w:p w14:paraId="667304AB"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6</w:t>
            </w:r>
          </w:p>
        </w:tc>
        <w:tc>
          <w:tcPr>
            <w:tcW w:w="0" w:type="auto"/>
            <w:hideMark/>
          </w:tcPr>
          <w:p w14:paraId="6586F17B"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7</w:t>
            </w:r>
          </w:p>
        </w:tc>
        <w:tc>
          <w:tcPr>
            <w:tcW w:w="0" w:type="auto"/>
            <w:hideMark/>
          </w:tcPr>
          <w:p w14:paraId="04EAE1F7"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8</w:t>
            </w:r>
          </w:p>
        </w:tc>
        <w:tc>
          <w:tcPr>
            <w:tcW w:w="0" w:type="auto"/>
            <w:hideMark/>
          </w:tcPr>
          <w:p w14:paraId="41EB71E2" w14:textId="77777777" w:rsidR="00CC4E8F" w:rsidRPr="009B0594" w:rsidRDefault="00CC4E8F" w:rsidP="007C5B68">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9</w:t>
            </w:r>
          </w:p>
        </w:tc>
      </w:tr>
      <w:tr w:rsidR="00CC4E8F" w:rsidRPr="009B0594" w14:paraId="5519CA86" w14:textId="77777777" w:rsidTr="007C5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8218E0" w14:textId="77777777" w:rsidR="00CC4E8F" w:rsidRPr="009B0594" w:rsidRDefault="00CC4E8F" w:rsidP="007C5B68">
            <w:pPr>
              <w:jc w:val="center"/>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Precision (Train)</w:t>
            </w:r>
          </w:p>
        </w:tc>
        <w:tc>
          <w:tcPr>
            <w:tcW w:w="0" w:type="auto"/>
          </w:tcPr>
          <w:p w14:paraId="70013259"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0.96</w:t>
            </w:r>
          </w:p>
        </w:tc>
        <w:tc>
          <w:tcPr>
            <w:tcW w:w="0" w:type="auto"/>
          </w:tcPr>
          <w:p w14:paraId="78F577FD"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0.95</w:t>
            </w:r>
          </w:p>
        </w:tc>
        <w:tc>
          <w:tcPr>
            <w:tcW w:w="0" w:type="auto"/>
          </w:tcPr>
          <w:p w14:paraId="7C092842"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0.92</w:t>
            </w:r>
          </w:p>
        </w:tc>
        <w:tc>
          <w:tcPr>
            <w:tcW w:w="0" w:type="auto"/>
          </w:tcPr>
          <w:p w14:paraId="065A55DB"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0.91</w:t>
            </w:r>
          </w:p>
        </w:tc>
        <w:tc>
          <w:tcPr>
            <w:tcW w:w="0" w:type="auto"/>
          </w:tcPr>
          <w:p w14:paraId="529C58FF"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0.92</w:t>
            </w:r>
          </w:p>
        </w:tc>
        <w:tc>
          <w:tcPr>
            <w:tcW w:w="0" w:type="auto"/>
          </w:tcPr>
          <w:p w14:paraId="530F0F71"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0.89</w:t>
            </w:r>
          </w:p>
        </w:tc>
        <w:tc>
          <w:tcPr>
            <w:tcW w:w="0" w:type="auto"/>
          </w:tcPr>
          <w:p w14:paraId="03D055F8"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0.95</w:t>
            </w:r>
          </w:p>
        </w:tc>
        <w:tc>
          <w:tcPr>
            <w:tcW w:w="0" w:type="auto"/>
          </w:tcPr>
          <w:p w14:paraId="6A7EBE7E"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0.93</w:t>
            </w:r>
          </w:p>
        </w:tc>
        <w:tc>
          <w:tcPr>
            <w:tcW w:w="0" w:type="auto"/>
          </w:tcPr>
          <w:p w14:paraId="1B5ED8D8"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0.89</w:t>
            </w:r>
          </w:p>
        </w:tc>
        <w:tc>
          <w:tcPr>
            <w:tcW w:w="0" w:type="auto"/>
          </w:tcPr>
          <w:p w14:paraId="20B18D9E" w14:textId="77777777" w:rsidR="00CC4E8F" w:rsidRPr="009B0594" w:rsidRDefault="00CC4E8F" w:rsidP="007C5B68">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0.89</w:t>
            </w:r>
          </w:p>
        </w:tc>
        <w:tc>
          <w:tcPr>
            <w:tcW w:w="0" w:type="auto"/>
          </w:tcPr>
          <w:p w14:paraId="5692B43F" w14:textId="77777777" w:rsidR="00CC4E8F" w:rsidRPr="009B0594" w:rsidRDefault="00CC4E8F" w:rsidP="007C5B68">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p>
        </w:tc>
      </w:tr>
      <w:tr w:rsidR="00CC4E8F" w:rsidRPr="009B0594" w14:paraId="6B9A7685" w14:textId="77777777" w:rsidTr="007C5B68">
        <w:tc>
          <w:tcPr>
            <w:cnfStyle w:val="001000000000" w:firstRow="0" w:lastRow="0" w:firstColumn="1" w:lastColumn="0" w:oddVBand="0" w:evenVBand="0" w:oddHBand="0" w:evenHBand="0" w:firstRowFirstColumn="0" w:firstRowLastColumn="0" w:lastRowFirstColumn="0" w:lastRowLastColumn="0"/>
            <w:tcW w:w="0" w:type="auto"/>
            <w:hideMark/>
          </w:tcPr>
          <w:p w14:paraId="597B5743" w14:textId="77777777" w:rsidR="00CC4E8F" w:rsidRPr="009B0594" w:rsidRDefault="00CC4E8F" w:rsidP="007C5B68">
            <w:pPr>
              <w:jc w:val="center"/>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Recall (Train)</w:t>
            </w:r>
          </w:p>
        </w:tc>
        <w:tc>
          <w:tcPr>
            <w:tcW w:w="0" w:type="auto"/>
          </w:tcPr>
          <w:p w14:paraId="6BCF8459"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0.97</w:t>
            </w:r>
          </w:p>
        </w:tc>
        <w:tc>
          <w:tcPr>
            <w:tcW w:w="0" w:type="auto"/>
          </w:tcPr>
          <w:p w14:paraId="13153076"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0.97</w:t>
            </w:r>
          </w:p>
        </w:tc>
        <w:tc>
          <w:tcPr>
            <w:tcW w:w="0" w:type="auto"/>
          </w:tcPr>
          <w:p w14:paraId="2EF0E886"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0.90</w:t>
            </w:r>
          </w:p>
        </w:tc>
        <w:tc>
          <w:tcPr>
            <w:tcW w:w="0" w:type="auto"/>
          </w:tcPr>
          <w:p w14:paraId="6B15255C"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0.89</w:t>
            </w:r>
          </w:p>
        </w:tc>
        <w:tc>
          <w:tcPr>
            <w:tcW w:w="0" w:type="auto"/>
          </w:tcPr>
          <w:p w14:paraId="25471B9B"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0.93</w:t>
            </w:r>
          </w:p>
        </w:tc>
        <w:tc>
          <w:tcPr>
            <w:tcW w:w="0" w:type="auto"/>
          </w:tcPr>
          <w:p w14:paraId="33FAD36A"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0.88</w:t>
            </w:r>
          </w:p>
        </w:tc>
        <w:tc>
          <w:tcPr>
            <w:tcW w:w="0" w:type="auto"/>
          </w:tcPr>
          <w:p w14:paraId="388D55A3"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0.96</w:t>
            </w:r>
          </w:p>
        </w:tc>
        <w:tc>
          <w:tcPr>
            <w:tcW w:w="0" w:type="auto"/>
          </w:tcPr>
          <w:p w14:paraId="211B16AC"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0.94</w:t>
            </w:r>
          </w:p>
        </w:tc>
        <w:tc>
          <w:tcPr>
            <w:tcW w:w="0" w:type="auto"/>
          </w:tcPr>
          <w:p w14:paraId="274190C3"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0.86</w:t>
            </w:r>
          </w:p>
        </w:tc>
        <w:tc>
          <w:tcPr>
            <w:tcW w:w="0" w:type="auto"/>
          </w:tcPr>
          <w:p w14:paraId="195B5F3C" w14:textId="77777777" w:rsidR="00CC4E8F" w:rsidRPr="009B0594" w:rsidRDefault="00CC4E8F" w:rsidP="007C5B68">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0.89</w:t>
            </w:r>
          </w:p>
        </w:tc>
        <w:tc>
          <w:tcPr>
            <w:tcW w:w="0" w:type="auto"/>
          </w:tcPr>
          <w:p w14:paraId="616144D4" w14:textId="77777777" w:rsidR="00CC4E8F" w:rsidRPr="009B0594" w:rsidRDefault="00CC4E8F" w:rsidP="007C5B68">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p>
        </w:tc>
      </w:tr>
    </w:tbl>
    <w:p w14:paraId="660FB573" w14:textId="322D7759" w:rsidR="006844FD" w:rsidRPr="009B0594" w:rsidRDefault="006844FD" w:rsidP="00CC4E8F"/>
    <w:p w14:paraId="15485E10" w14:textId="5886CB0A" w:rsidR="00CC4E8F" w:rsidRPr="009B0594" w:rsidRDefault="00CC4E8F" w:rsidP="00CC4E8F">
      <w:r w:rsidRPr="009B0594">
        <w:t xml:space="preserve">Test Precision </w:t>
      </w:r>
      <w:r w:rsidR="00B53A95" w:rsidRPr="009B0594">
        <w:t>and Recall:</w:t>
      </w:r>
    </w:p>
    <w:tbl>
      <w:tblPr>
        <w:tblStyle w:val="PlainTable3"/>
        <w:tblW w:w="0" w:type="auto"/>
        <w:tblLook w:val="04A0" w:firstRow="1" w:lastRow="0" w:firstColumn="1" w:lastColumn="0" w:noHBand="0" w:noVBand="1"/>
      </w:tblPr>
      <w:tblGrid>
        <w:gridCol w:w="1990"/>
        <w:gridCol w:w="602"/>
        <w:gridCol w:w="602"/>
        <w:gridCol w:w="602"/>
        <w:gridCol w:w="602"/>
        <w:gridCol w:w="602"/>
        <w:gridCol w:w="602"/>
        <w:gridCol w:w="602"/>
        <w:gridCol w:w="602"/>
        <w:gridCol w:w="602"/>
        <w:gridCol w:w="602"/>
        <w:gridCol w:w="222"/>
      </w:tblGrid>
      <w:tr w:rsidR="00CC4E8F" w:rsidRPr="009B0594" w14:paraId="7F374377" w14:textId="77777777" w:rsidTr="007B5DB3">
        <w:trPr>
          <w:gridAfter w:val="1"/>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F8D0408" w14:textId="6525D350" w:rsidR="00CC4E8F" w:rsidRPr="009B0594" w:rsidRDefault="00CC4E8F" w:rsidP="00CC4E8F">
            <w:pPr>
              <w:jc w:val="center"/>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Classes</w:t>
            </w:r>
          </w:p>
        </w:tc>
        <w:tc>
          <w:tcPr>
            <w:tcW w:w="0" w:type="auto"/>
          </w:tcPr>
          <w:p w14:paraId="14781243" w14:textId="56479286"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w:t>
            </w:r>
          </w:p>
        </w:tc>
        <w:tc>
          <w:tcPr>
            <w:tcW w:w="0" w:type="auto"/>
            <w:hideMark/>
          </w:tcPr>
          <w:p w14:paraId="2FE067DF" w14:textId="67326C77"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1</w:t>
            </w:r>
          </w:p>
        </w:tc>
        <w:tc>
          <w:tcPr>
            <w:tcW w:w="0" w:type="auto"/>
            <w:hideMark/>
          </w:tcPr>
          <w:p w14:paraId="4EFD9BFF" w14:textId="77777777"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2</w:t>
            </w:r>
          </w:p>
        </w:tc>
        <w:tc>
          <w:tcPr>
            <w:tcW w:w="0" w:type="auto"/>
            <w:hideMark/>
          </w:tcPr>
          <w:p w14:paraId="72565223" w14:textId="77777777"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3</w:t>
            </w:r>
          </w:p>
        </w:tc>
        <w:tc>
          <w:tcPr>
            <w:tcW w:w="0" w:type="auto"/>
            <w:hideMark/>
          </w:tcPr>
          <w:p w14:paraId="7499F402" w14:textId="77777777"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4</w:t>
            </w:r>
          </w:p>
        </w:tc>
        <w:tc>
          <w:tcPr>
            <w:tcW w:w="0" w:type="auto"/>
            <w:hideMark/>
          </w:tcPr>
          <w:p w14:paraId="5132F520" w14:textId="77777777"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5</w:t>
            </w:r>
          </w:p>
        </w:tc>
        <w:tc>
          <w:tcPr>
            <w:tcW w:w="0" w:type="auto"/>
            <w:hideMark/>
          </w:tcPr>
          <w:p w14:paraId="2AF2A4F8" w14:textId="77777777"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6</w:t>
            </w:r>
          </w:p>
        </w:tc>
        <w:tc>
          <w:tcPr>
            <w:tcW w:w="0" w:type="auto"/>
            <w:hideMark/>
          </w:tcPr>
          <w:p w14:paraId="39AF777D" w14:textId="77777777"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7</w:t>
            </w:r>
          </w:p>
        </w:tc>
        <w:tc>
          <w:tcPr>
            <w:tcW w:w="0" w:type="auto"/>
            <w:hideMark/>
          </w:tcPr>
          <w:p w14:paraId="1B87D57F" w14:textId="77777777"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8</w:t>
            </w:r>
          </w:p>
        </w:tc>
        <w:tc>
          <w:tcPr>
            <w:tcW w:w="0" w:type="auto"/>
            <w:hideMark/>
          </w:tcPr>
          <w:p w14:paraId="45162FDE" w14:textId="77777777" w:rsidR="00CC4E8F" w:rsidRPr="009B0594" w:rsidRDefault="00CC4E8F" w:rsidP="00CC4E8F">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9</w:t>
            </w:r>
          </w:p>
        </w:tc>
      </w:tr>
      <w:tr w:rsidR="00CC4E8F" w:rsidRPr="009B0594" w14:paraId="41FB322E" w14:textId="77777777" w:rsidTr="00CC4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43B0C" w14:textId="77777777" w:rsidR="00CC4E8F" w:rsidRPr="009B0594" w:rsidRDefault="00CC4E8F" w:rsidP="00CC4E8F">
            <w:pPr>
              <w:jc w:val="center"/>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Precision (Test)</w:t>
            </w:r>
          </w:p>
        </w:tc>
        <w:tc>
          <w:tcPr>
            <w:tcW w:w="0" w:type="auto"/>
          </w:tcPr>
          <w:p w14:paraId="76D0BCD2" w14:textId="2F285EDE"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0.94</w:t>
            </w:r>
          </w:p>
        </w:tc>
        <w:tc>
          <w:tcPr>
            <w:tcW w:w="0" w:type="auto"/>
          </w:tcPr>
          <w:p w14:paraId="36F9F6EE" w14:textId="3ACC4251"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0.95</w:t>
            </w:r>
          </w:p>
        </w:tc>
        <w:tc>
          <w:tcPr>
            <w:tcW w:w="0" w:type="auto"/>
          </w:tcPr>
          <w:p w14:paraId="2E82CB73" w14:textId="4918E4D5"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0.92</w:t>
            </w:r>
          </w:p>
        </w:tc>
        <w:tc>
          <w:tcPr>
            <w:tcW w:w="0" w:type="auto"/>
          </w:tcPr>
          <w:p w14:paraId="6AC3BD16" w14:textId="5B0F9D30"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0.89</w:t>
            </w:r>
          </w:p>
        </w:tc>
        <w:tc>
          <w:tcPr>
            <w:tcW w:w="0" w:type="auto"/>
          </w:tcPr>
          <w:p w14:paraId="7239EBAD" w14:textId="010E242A"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0.91</w:t>
            </w:r>
          </w:p>
        </w:tc>
        <w:tc>
          <w:tcPr>
            <w:tcW w:w="0" w:type="auto"/>
          </w:tcPr>
          <w:p w14:paraId="33134143" w14:textId="168E1E0D"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0.88</w:t>
            </w:r>
          </w:p>
        </w:tc>
        <w:tc>
          <w:tcPr>
            <w:tcW w:w="0" w:type="auto"/>
          </w:tcPr>
          <w:p w14:paraId="04BB7319" w14:textId="65239471"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0.93</w:t>
            </w:r>
          </w:p>
        </w:tc>
        <w:tc>
          <w:tcPr>
            <w:tcW w:w="0" w:type="auto"/>
          </w:tcPr>
          <w:p w14:paraId="263B2BB3" w14:textId="21028F7A"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0.92</w:t>
            </w:r>
          </w:p>
        </w:tc>
        <w:tc>
          <w:tcPr>
            <w:tcW w:w="0" w:type="auto"/>
          </w:tcPr>
          <w:p w14:paraId="47082C8C" w14:textId="7A4703FF"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0.87</w:t>
            </w:r>
          </w:p>
        </w:tc>
        <w:tc>
          <w:tcPr>
            <w:tcW w:w="0" w:type="auto"/>
          </w:tcPr>
          <w:p w14:paraId="1FA1CB61" w14:textId="1171552F" w:rsidR="00CC4E8F" w:rsidRPr="009B0594" w:rsidRDefault="00CC4E8F" w:rsidP="00CC4E8F">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0.89</w:t>
            </w:r>
          </w:p>
        </w:tc>
        <w:tc>
          <w:tcPr>
            <w:tcW w:w="0" w:type="auto"/>
          </w:tcPr>
          <w:p w14:paraId="1D041DE2" w14:textId="5F416CE7" w:rsidR="00CC4E8F" w:rsidRPr="009B0594" w:rsidRDefault="00CC4E8F" w:rsidP="00CC4E8F">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p>
        </w:tc>
      </w:tr>
      <w:tr w:rsidR="00CC4E8F" w:rsidRPr="009B0594" w14:paraId="38C7D2D1" w14:textId="77777777" w:rsidTr="00CC4E8F">
        <w:tc>
          <w:tcPr>
            <w:cnfStyle w:val="001000000000" w:firstRow="0" w:lastRow="0" w:firstColumn="1" w:lastColumn="0" w:oddVBand="0" w:evenVBand="0" w:oddHBand="0" w:evenHBand="0" w:firstRowFirstColumn="0" w:firstRowLastColumn="0" w:lastRowFirstColumn="0" w:lastRowLastColumn="0"/>
            <w:tcW w:w="0" w:type="auto"/>
            <w:hideMark/>
          </w:tcPr>
          <w:p w14:paraId="5CC0E8B3" w14:textId="77777777" w:rsidR="00CC4E8F" w:rsidRPr="009B0594" w:rsidRDefault="00CC4E8F" w:rsidP="00CC4E8F">
            <w:pPr>
              <w:jc w:val="center"/>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Recall (Test)</w:t>
            </w:r>
          </w:p>
        </w:tc>
        <w:tc>
          <w:tcPr>
            <w:tcW w:w="0" w:type="auto"/>
          </w:tcPr>
          <w:p w14:paraId="3BA77474" w14:textId="43DDB62E"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0.98</w:t>
            </w:r>
          </w:p>
        </w:tc>
        <w:tc>
          <w:tcPr>
            <w:tcW w:w="0" w:type="auto"/>
          </w:tcPr>
          <w:p w14:paraId="6FABFAA2" w14:textId="2BA2CED7"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0.97</w:t>
            </w:r>
          </w:p>
        </w:tc>
        <w:tc>
          <w:tcPr>
            <w:tcW w:w="0" w:type="auto"/>
          </w:tcPr>
          <w:p w14:paraId="33BB105D" w14:textId="1FE5D690"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0.88</w:t>
            </w:r>
          </w:p>
        </w:tc>
        <w:tc>
          <w:tcPr>
            <w:tcW w:w="0" w:type="auto"/>
          </w:tcPr>
          <w:p w14:paraId="2A6F8ED6" w14:textId="4F651E97"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0.90</w:t>
            </w:r>
          </w:p>
        </w:tc>
        <w:tc>
          <w:tcPr>
            <w:tcW w:w="0" w:type="auto"/>
          </w:tcPr>
          <w:p w14:paraId="14C7736C" w14:textId="75535D3F"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0.92</w:t>
            </w:r>
          </w:p>
        </w:tc>
        <w:tc>
          <w:tcPr>
            <w:tcW w:w="0" w:type="auto"/>
          </w:tcPr>
          <w:p w14:paraId="42A3BB3E" w14:textId="1A2D244A"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0.85</w:t>
            </w:r>
          </w:p>
        </w:tc>
        <w:tc>
          <w:tcPr>
            <w:tcW w:w="0" w:type="auto"/>
          </w:tcPr>
          <w:p w14:paraId="1E531E87" w14:textId="50D5DBA9"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0.94</w:t>
            </w:r>
          </w:p>
        </w:tc>
        <w:tc>
          <w:tcPr>
            <w:tcW w:w="0" w:type="auto"/>
          </w:tcPr>
          <w:p w14:paraId="75C6F52F" w14:textId="3758C5C0"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0.92</w:t>
            </w:r>
          </w:p>
        </w:tc>
        <w:tc>
          <w:tcPr>
            <w:tcW w:w="0" w:type="auto"/>
          </w:tcPr>
          <w:p w14:paraId="6CB90B9A" w14:textId="63A72B0B"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0.86</w:t>
            </w:r>
          </w:p>
        </w:tc>
        <w:tc>
          <w:tcPr>
            <w:tcW w:w="0" w:type="auto"/>
          </w:tcPr>
          <w:p w14:paraId="11FEF2C8" w14:textId="1F2B2C1A" w:rsidR="00CC4E8F" w:rsidRPr="009B0594" w:rsidRDefault="00CC4E8F" w:rsidP="00CC4E8F">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9B0594">
              <w:rPr>
                <w:rFonts w:ascii="Segoe UI" w:eastAsia="Times New Roman" w:hAnsi="Segoe UI" w:cs="Segoe UI"/>
                <w:color w:val="000000" w:themeColor="text1"/>
                <w:sz w:val="21"/>
                <w:szCs w:val="21"/>
                <w:lang w:eastAsia="en-US"/>
              </w:rPr>
              <w:t>0.88</w:t>
            </w:r>
          </w:p>
        </w:tc>
        <w:tc>
          <w:tcPr>
            <w:tcW w:w="0" w:type="auto"/>
          </w:tcPr>
          <w:p w14:paraId="7CB4A26B" w14:textId="5DEF0722" w:rsidR="00CC4E8F" w:rsidRPr="009B0594" w:rsidRDefault="00CC4E8F" w:rsidP="00CC4E8F">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p>
        </w:tc>
      </w:tr>
    </w:tbl>
    <w:p w14:paraId="625B5572" w14:textId="77777777" w:rsidR="00B53A95" w:rsidRPr="009B0594" w:rsidRDefault="00B53A95" w:rsidP="00D52DCA"/>
    <w:p w14:paraId="005F146B" w14:textId="77777777" w:rsidR="00941169" w:rsidRDefault="00941169" w:rsidP="006844FD"/>
    <w:p w14:paraId="418DC1DE" w14:textId="61AE8CDE" w:rsidR="006844FD" w:rsidRPr="009B0594" w:rsidRDefault="006844FD" w:rsidP="006844FD">
      <w:r w:rsidRPr="009B0594">
        <w:lastRenderedPageBreak/>
        <w:t>Train Confusion Matrix:</w:t>
      </w:r>
    </w:p>
    <w:p w14:paraId="236F387F" w14:textId="59F28BA0" w:rsidR="006844FD" w:rsidRPr="009B0594" w:rsidRDefault="006844FD" w:rsidP="006844FD">
      <w:pPr>
        <w:jc w:val="center"/>
      </w:pPr>
      <w:r w:rsidRPr="009B0594">
        <w:rPr>
          <w:noProof/>
        </w:rPr>
        <w:drawing>
          <wp:inline distT="0" distB="0" distL="0" distR="0" wp14:anchorId="3499129F" wp14:editId="16E037EF">
            <wp:extent cx="3563410"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9144" cy="3457414"/>
                    </a:xfrm>
                    <a:prstGeom prst="rect">
                      <a:avLst/>
                    </a:prstGeom>
                  </pic:spPr>
                </pic:pic>
              </a:graphicData>
            </a:graphic>
          </wp:inline>
        </w:drawing>
      </w:r>
    </w:p>
    <w:p w14:paraId="101AA228" w14:textId="77777777" w:rsidR="001A39C7" w:rsidRDefault="001A39C7" w:rsidP="006844FD"/>
    <w:p w14:paraId="48E35955" w14:textId="6D4ED5FC" w:rsidR="006844FD" w:rsidRPr="009B0594" w:rsidRDefault="006844FD" w:rsidP="006844FD">
      <w:r w:rsidRPr="009B0594">
        <w:t>Normalized Train Confusion Matrix:</w:t>
      </w:r>
    </w:p>
    <w:p w14:paraId="51E53C96" w14:textId="77777777" w:rsidR="00941169" w:rsidRDefault="006844FD" w:rsidP="00941169">
      <w:pPr>
        <w:jc w:val="center"/>
      </w:pPr>
      <w:r w:rsidRPr="009B0594">
        <w:rPr>
          <w:noProof/>
        </w:rPr>
        <w:drawing>
          <wp:inline distT="0" distB="0" distL="0" distR="0" wp14:anchorId="1A5BA94A" wp14:editId="286E5982">
            <wp:extent cx="3512281" cy="34564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281" cy="3456432"/>
                    </a:xfrm>
                    <a:prstGeom prst="rect">
                      <a:avLst/>
                    </a:prstGeom>
                  </pic:spPr>
                </pic:pic>
              </a:graphicData>
            </a:graphic>
          </wp:inline>
        </w:drawing>
      </w:r>
    </w:p>
    <w:p w14:paraId="7BB5BEF3" w14:textId="1EC3A031" w:rsidR="00B53A95" w:rsidRPr="009B0594" w:rsidRDefault="00B53A95" w:rsidP="00941169">
      <w:r w:rsidRPr="009B0594">
        <w:lastRenderedPageBreak/>
        <w:t>Test Confusion Matrix:</w:t>
      </w:r>
    </w:p>
    <w:p w14:paraId="347483F4" w14:textId="74617A0C" w:rsidR="00B53A95" w:rsidRPr="009B0594" w:rsidRDefault="00B53A95" w:rsidP="00B53A95">
      <w:pPr>
        <w:jc w:val="center"/>
      </w:pPr>
      <w:r w:rsidRPr="009B0594">
        <w:rPr>
          <w:noProof/>
        </w:rPr>
        <w:drawing>
          <wp:inline distT="0" distB="0" distL="0" distR="0" wp14:anchorId="666F1A05" wp14:editId="10A711C5">
            <wp:extent cx="3530104"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0104" cy="3456432"/>
                    </a:xfrm>
                    <a:prstGeom prst="rect">
                      <a:avLst/>
                    </a:prstGeom>
                  </pic:spPr>
                </pic:pic>
              </a:graphicData>
            </a:graphic>
          </wp:inline>
        </w:drawing>
      </w:r>
    </w:p>
    <w:p w14:paraId="5A940323" w14:textId="78C9AD27" w:rsidR="00B53A95" w:rsidRPr="009B0594" w:rsidRDefault="00B53A95" w:rsidP="00B53A95">
      <w:r w:rsidRPr="009B0594">
        <w:t>Normalized Test Confusion Matrix:</w:t>
      </w:r>
    </w:p>
    <w:p w14:paraId="6C04A8E7" w14:textId="79E91C8B" w:rsidR="00B53A95" w:rsidRPr="009B0594" w:rsidRDefault="00B53A95" w:rsidP="00B53A95">
      <w:pPr>
        <w:jc w:val="center"/>
      </w:pPr>
      <w:r w:rsidRPr="009B0594">
        <w:rPr>
          <w:noProof/>
        </w:rPr>
        <w:drawing>
          <wp:inline distT="0" distB="0" distL="0" distR="0" wp14:anchorId="4DE02404" wp14:editId="4CBFECB8">
            <wp:extent cx="3474850"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4850" cy="3456432"/>
                    </a:xfrm>
                    <a:prstGeom prst="rect">
                      <a:avLst/>
                    </a:prstGeom>
                  </pic:spPr>
                </pic:pic>
              </a:graphicData>
            </a:graphic>
          </wp:inline>
        </w:drawing>
      </w:r>
    </w:p>
    <w:p w14:paraId="7EF8E831" w14:textId="27993611" w:rsidR="00B53A95" w:rsidRPr="009B0594" w:rsidRDefault="00B53A95" w:rsidP="00B53A95">
      <w:pPr>
        <w:jc w:val="center"/>
      </w:pPr>
    </w:p>
    <w:p w14:paraId="3BBBE884" w14:textId="20A62B83" w:rsidR="00B53A95" w:rsidRPr="009B0594" w:rsidRDefault="009B0594" w:rsidP="00B53A95">
      <w:r w:rsidRPr="009B0594">
        <w:lastRenderedPageBreak/>
        <w:t>Train ROC Plot &amp; AUC Values:</w:t>
      </w:r>
    </w:p>
    <w:p w14:paraId="362F0F7A" w14:textId="7BAA126D" w:rsidR="009B0594" w:rsidRPr="009B0594" w:rsidRDefault="009B0594" w:rsidP="009B0594">
      <w:pPr>
        <w:jc w:val="center"/>
      </w:pPr>
      <w:r w:rsidRPr="009B0594">
        <w:rPr>
          <w:noProof/>
        </w:rPr>
        <w:drawing>
          <wp:inline distT="0" distB="0" distL="0" distR="0" wp14:anchorId="70731E7C" wp14:editId="3532DF37">
            <wp:extent cx="4391056" cy="3456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1056" cy="3456432"/>
                    </a:xfrm>
                    <a:prstGeom prst="rect">
                      <a:avLst/>
                    </a:prstGeom>
                  </pic:spPr>
                </pic:pic>
              </a:graphicData>
            </a:graphic>
          </wp:inline>
        </w:drawing>
      </w:r>
    </w:p>
    <w:p w14:paraId="492DC999" w14:textId="77777777" w:rsidR="009B0594" w:rsidRPr="009B0594" w:rsidRDefault="009B0594" w:rsidP="009B0594">
      <w:r w:rsidRPr="009B0594">
        <w:t>Train ROC Plot &amp; AUC Values:</w:t>
      </w:r>
    </w:p>
    <w:p w14:paraId="4691CA72" w14:textId="402E5592" w:rsidR="009B0594" w:rsidRDefault="009B0594" w:rsidP="009B0594">
      <w:pPr>
        <w:jc w:val="center"/>
      </w:pPr>
      <w:r w:rsidRPr="009B0594">
        <w:rPr>
          <w:noProof/>
        </w:rPr>
        <w:drawing>
          <wp:inline distT="0" distB="0" distL="0" distR="0" wp14:anchorId="74E11F8B" wp14:editId="33366D2B">
            <wp:extent cx="4391056"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056" cy="3456432"/>
                    </a:xfrm>
                    <a:prstGeom prst="rect">
                      <a:avLst/>
                    </a:prstGeom>
                  </pic:spPr>
                </pic:pic>
              </a:graphicData>
            </a:graphic>
          </wp:inline>
        </w:drawing>
      </w:r>
    </w:p>
    <w:p w14:paraId="4D6B4EB6" w14:textId="28B77BF4" w:rsidR="001A39C7" w:rsidRDefault="001A39C7" w:rsidP="00941169"/>
    <w:p w14:paraId="722093EB" w14:textId="4E938777" w:rsidR="001A39C7" w:rsidRPr="009B0594" w:rsidRDefault="001A39C7" w:rsidP="001A39C7">
      <w:pPr>
        <w:pStyle w:val="Heading4"/>
        <w:numPr>
          <w:ilvl w:val="1"/>
          <w:numId w:val="23"/>
        </w:numPr>
      </w:pPr>
      <w:r>
        <w:lastRenderedPageBreak/>
        <w:t>PCA30</w:t>
      </w:r>
      <w:r w:rsidRPr="009B0594">
        <w:t xml:space="preserve"> Set Evaluation (</w:t>
      </w:r>
      <w:hyperlink r:id="rId19" w:history="1">
        <w:r>
          <w:rPr>
            <w:rStyle w:val="Hyperlink"/>
          </w:rPr>
          <w:t>3</w:t>
        </w:r>
        <w:r w:rsidRPr="009B0594">
          <w:rPr>
            <w:rStyle w:val="Hyperlink"/>
          </w:rPr>
          <w:t>_intro_</w:t>
        </w:r>
        <w:r>
          <w:rPr>
            <w:rStyle w:val="Hyperlink"/>
          </w:rPr>
          <w:t>pca30</w:t>
        </w:r>
        <w:r w:rsidRPr="009B0594">
          <w:rPr>
            <w:rStyle w:val="Hyperlink"/>
          </w:rPr>
          <w:t>.ipynb</w:t>
        </w:r>
      </w:hyperlink>
      <w:r w:rsidRPr="009B0594">
        <w:t>)</w:t>
      </w:r>
    </w:p>
    <w:p w14:paraId="797DD8A0" w14:textId="11A53E60" w:rsidR="001A39C7" w:rsidRPr="009B0594" w:rsidRDefault="001A39C7" w:rsidP="001A39C7">
      <w:r w:rsidRPr="009B0594">
        <w:t>The</w:t>
      </w:r>
      <w:r>
        <w:t xml:space="preserve"> second</w:t>
      </w:r>
      <w:r w:rsidRPr="009B0594">
        <w:t xml:space="preserve"> test is done over </w:t>
      </w:r>
      <w:r w:rsidR="00FA6ECF">
        <w:t>PCA30</w:t>
      </w:r>
      <w:r w:rsidRPr="009B0594">
        <w:t xml:space="preserve"> dataset.</w:t>
      </w:r>
      <w:r>
        <w:t xml:space="preserve"> We loaded the preprocessed datasets (Scaled and PCA30) and then using the mask vector, separated the test and train sets. After that, using LinearSVC class of sklearn, we trained a multiclass SVM classifier using One VS Rest technique. To solve the SVM optimization there are two options, first is to solve the dual problem and the second option is to solve the primal problem. We choose to solve the primal because empirically the dual option causes the algorithm to not converge. Also, it is not suggested by sklearn documentation since </w:t>
      </w:r>
      <w:proofErr w:type="spellStart"/>
      <w:r>
        <w:rPr>
          <w:rFonts w:ascii="Segoe UI" w:hAnsi="Segoe UI" w:cs="Segoe UI"/>
          <w:color w:val="212529"/>
          <w:shd w:val="clear" w:color="auto" w:fill="FFFFFF"/>
        </w:rPr>
        <w:t>n_samples</w:t>
      </w:r>
      <w:proofErr w:type="spellEnd"/>
      <w:r>
        <w:rPr>
          <w:rFonts w:ascii="Segoe UI" w:hAnsi="Segoe UI" w:cs="Segoe UI"/>
          <w:color w:val="212529"/>
          <w:shd w:val="clear" w:color="auto" w:fill="FFFFFF"/>
        </w:rPr>
        <w:t xml:space="preserve"> &gt; </w:t>
      </w:r>
      <w:proofErr w:type="spellStart"/>
      <w:r>
        <w:rPr>
          <w:rFonts w:ascii="Segoe UI" w:hAnsi="Segoe UI" w:cs="Segoe UI"/>
          <w:color w:val="212529"/>
          <w:shd w:val="clear" w:color="auto" w:fill="FFFFFF"/>
        </w:rPr>
        <w:t>n_features</w:t>
      </w:r>
      <w:proofErr w:type="spellEnd"/>
      <w:r>
        <w:rPr>
          <w:rFonts w:ascii="Segoe UI" w:hAnsi="Segoe UI" w:cs="Segoe UI"/>
          <w:color w:val="212529"/>
          <w:shd w:val="clear" w:color="auto" w:fill="FFFFFF"/>
        </w:rPr>
        <w:t>. Then, using the trained SVM classifier, we predicted labels for our train and test samples.</w:t>
      </w:r>
      <w:r w:rsidRPr="009B0594">
        <w:t xml:space="preserve"> Here are the results:</w:t>
      </w:r>
    </w:p>
    <w:p w14:paraId="6BEC6D74" w14:textId="77777777" w:rsidR="001A39C7" w:rsidRPr="009B0594" w:rsidRDefault="001A39C7" w:rsidP="001A39C7">
      <w:r w:rsidRPr="009B0594">
        <w:t>Model: Linear SVM (LinearSVM class from sklearn)</w:t>
      </w:r>
    </w:p>
    <w:p w14:paraId="682FFABE" w14:textId="4B76F81C" w:rsidR="001A39C7" w:rsidRPr="009B0594" w:rsidRDefault="001A39C7" w:rsidP="001A39C7">
      <w:r w:rsidRPr="009B0594">
        <w:t xml:space="preserve">Train Accuracy: </w:t>
      </w:r>
      <w:r w:rsidRPr="001A39C7">
        <w:t>87.66%</w:t>
      </w:r>
    </w:p>
    <w:p w14:paraId="22E67ECB" w14:textId="270401A2" w:rsidR="001A39C7" w:rsidRPr="009B0594" w:rsidRDefault="001A39C7" w:rsidP="001A39C7">
      <w:r w:rsidRPr="009B0594">
        <w:t xml:space="preserve">Test Accuracy: </w:t>
      </w:r>
      <w:r w:rsidRPr="001A39C7">
        <w:t>88.38%</w:t>
      </w:r>
      <w:r>
        <w:t xml:space="preserve"> (seems the test set was easier to classify)</w:t>
      </w:r>
    </w:p>
    <w:p w14:paraId="7F9B0596" w14:textId="380ACAB5" w:rsidR="001A39C7" w:rsidRDefault="001A39C7" w:rsidP="001A39C7">
      <w:r w:rsidRPr="009B0594">
        <w:t>Train Precision and Recall:</w:t>
      </w:r>
    </w:p>
    <w:tbl>
      <w:tblPr>
        <w:tblStyle w:val="PlainTable3"/>
        <w:tblW w:w="0" w:type="auto"/>
        <w:tblLook w:val="04A0" w:firstRow="1" w:lastRow="0" w:firstColumn="1" w:lastColumn="0" w:noHBand="0" w:noVBand="1"/>
      </w:tblPr>
      <w:tblGrid>
        <w:gridCol w:w="2155"/>
        <w:gridCol w:w="602"/>
        <w:gridCol w:w="602"/>
        <w:gridCol w:w="602"/>
        <w:gridCol w:w="602"/>
        <w:gridCol w:w="602"/>
        <w:gridCol w:w="602"/>
        <w:gridCol w:w="602"/>
        <w:gridCol w:w="602"/>
        <w:gridCol w:w="602"/>
        <w:gridCol w:w="602"/>
        <w:gridCol w:w="222"/>
      </w:tblGrid>
      <w:tr w:rsidR="00644616" w:rsidRPr="001A39C7" w14:paraId="4279E851" w14:textId="77777777" w:rsidTr="00644616">
        <w:trPr>
          <w:gridAfter w:val="1"/>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0" w:type="auto"/>
            <w:hideMark/>
          </w:tcPr>
          <w:p w14:paraId="61FC6EA0" w14:textId="6E7D737F" w:rsidR="00644616" w:rsidRPr="001A39C7" w:rsidRDefault="00644616" w:rsidP="00644616">
            <w:pPr>
              <w:jc w:val="center"/>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br/>
            </w:r>
            <w:r>
              <w:rPr>
                <w:rFonts w:ascii="Segoe UI" w:eastAsia="Times New Roman" w:hAnsi="Segoe UI" w:cs="Segoe UI"/>
                <w:color w:val="000000" w:themeColor="text1"/>
                <w:sz w:val="21"/>
                <w:szCs w:val="21"/>
                <w:lang w:eastAsia="en-US"/>
              </w:rPr>
              <w:t>classes</w:t>
            </w:r>
          </w:p>
        </w:tc>
        <w:tc>
          <w:tcPr>
            <w:tcW w:w="0" w:type="auto"/>
          </w:tcPr>
          <w:p w14:paraId="3F3D44D2" w14:textId="1AE630E9" w:rsidR="00644616" w:rsidRPr="00644616"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44616">
              <w:rPr>
                <w:rFonts w:ascii="Segoe UI" w:eastAsia="Times New Roman" w:hAnsi="Segoe UI" w:cs="Segoe UI"/>
                <w:color w:val="000000" w:themeColor="text1"/>
                <w:sz w:val="21"/>
                <w:szCs w:val="21"/>
                <w:lang w:eastAsia="en-US"/>
              </w:rPr>
              <w:t>0</w:t>
            </w:r>
          </w:p>
        </w:tc>
        <w:tc>
          <w:tcPr>
            <w:tcW w:w="0" w:type="auto"/>
            <w:hideMark/>
          </w:tcPr>
          <w:p w14:paraId="2C2CE743" w14:textId="5BCF6AB3" w:rsidR="00644616" w:rsidRPr="001A39C7"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1</w:t>
            </w:r>
          </w:p>
        </w:tc>
        <w:tc>
          <w:tcPr>
            <w:tcW w:w="0" w:type="auto"/>
            <w:hideMark/>
          </w:tcPr>
          <w:p w14:paraId="51B0C7D6" w14:textId="77777777" w:rsidR="00644616" w:rsidRPr="001A39C7"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2</w:t>
            </w:r>
          </w:p>
        </w:tc>
        <w:tc>
          <w:tcPr>
            <w:tcW w:w="0" w:type="auto"/>
            <w:hideMark/>
          </w:tcPr>
          <w:p w14:paraId="05EF3610" w14:textId="77777777" w:rsidR="00644616" w:rsidRPr="001A39C7"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3</w:t>
            </w:r>
          </w:p>
        </w:tc>
        <w:tc>
          <w:tcPr>
            <w:tcW w:w="0" w:type="auto"/>
            <w:hideMark/>
          </w:tcPr>
          <w:p w14:paraId="44F9A4B5" w14:textId="77777777" w:rsidR="00644616" w:rsidRPr="001A39C7"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4</w:t>
            </w:r>
          </w:p>
        </w:tc>
        <w:tc>
          <w:tcPr>
            <w:tcW w:w="0" w:type="auto"/>
            <w:hideMark/>
          </w:tcPr>
          <w:p w14:paraId="383083A1" w14:textId="77777777" w:rsidR="00644616" w:rsidRPr="001A39C7"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5</w:t>
            </w:r>
          </w:p>
        </w:tc>
        <w:tc>
          <w:tcPr>
            <w:tcW w:w="0" w:type="auto"/>
            <w:hideMark/>
          </w:tcPr>
          <w:p w14:paraId="38368317" w14:textId="77777777" w:rsidR="00644616" w:rsidRPr="001A39C7"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6</w:t>
            </w:r>
          </w:p>
        </w:tc>
        <w:tc>
          <w:tcPr>
            <w:tcW w:w="0" w:type="auto"/>
            <w:hideMark/>
          </w:tcPr>
          <w:p w14:paraId="1E4FEDC3" w14:textId="77777777" w:rsidR="00644616" w:rsidRPr="001A39C7"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7</w:t>
            </w:r>
          </w:p>
        </w:tc>
        <w:tc>
          <w:tcPr>
            <w:tcW w:w="0" w:type="auto"/>
            <w:hideMark/>
          </w:tcPr>
          <w:p w14:paraId="7B611499" w14:textId="77777777" w:rsidR="00644616" w:rsidRPr="001A39C7"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8</w:t>
            </w:r>
          </w:p>
        </w:tc>
        <w:tc>
          <w:tcPr>
            <w:tcW w:w="0" w:type="auto"/>
            <w:hideMark/>
          </w:tcPr>
          <w:p w14:paraId="56602BB7" w14:textId="77777777" w:rsidR="00644616" w:rsidRPr="001A39C7" w:rsidRDefault="00644616" w:rsidP="00644616">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9</w:t>
            </w:r>
          </w:p>
        </w:tc>
      </w:tr>
      <w:tr w:rsidR="00644616" w:rsidRPr="001A39C7" w14:paraId="46D1E088" w14:textId="77777777" w:rsidTr="00644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D24749" w14:textId="77777777" w:rsidR="00644616" w:rsidRPr="001A39C7" w:rsidRDefault="00644616" w:rsidP="00644616">
            <w:pPr>
              <w:jc w:val="center"/>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Precision (Train)</w:t>
            </w:r>
          </w:p>
        </w:tc>
        <w:tc>
          <w:tcPr>
            <w:tcW w:w="0" w:type="auto"/>
          </w:tcPr>
          <w:p w14:paraId="2CB17125" w14:textId="31644C25"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0.92</w:t>
            </w:r>
          </w:p>
        </w:tc>
        <w:tc>
          <w:tcPr>
            <w:tcW w:w="0" w:type="auto"/>
          </w:tcPr>
          <w:p w14:paraId="7305AFE1" w14:textId="6FC9E9AD"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w:t>
            </w:r>
            <w:r>
              <w:rPr>
                <w:rFonts w:ascii="Segoe UI" w:eastAsia="Times New Roman" w:hAnsi="Segoe UI" w:cs="Segoe UI"/>
                <w:color w:val="000000" w:themeColor="text1"/>
                <w:sz w:val="21"/>
                <w:szCs w:val="21"/>
                <w:lang w:eastAsia="en-US"/>
              </w:rPr>
              <w:t>2</w:t>
            </w:r>
          </w:p>
        </w:tc>
        <w:tc>
          <w:tcPr>
            <w:tcW w:w="0" w:type="auto"/>
          </w:tcPr>
          <w:p w14:paraId="3C394E50" w14:textId="30168191"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0.86</w:t>
            </w:r>
          </w:p>
        </w:tc>
        <w:tc>
          <w:tcPr>
            <w:tcW w:w="0" w:type="auto"/>
          </w:tcPr>
          <w:p w14:paraId="7D7E2B66" w14:textId="6A756AEB"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0.84</w:t>
            </w:r>
          </w:p>
        </w:tc>
        <w:tc>
          <w:tcPr>
            <w:tcW w:w="0" w:type="auto"/>
          </w:tcPr>
          <w:p w14:paraId="6C53EE2D" w14:textId="3593B202"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0.85</w:t>
            </w:r>
          </w:p>
        </w:tc>
        <w:tc>
          <w:tcPr>
            <w:tcW w:w="0" w:type="auto"/>
          </w:tcPr>
          <w:p w14:paraId="6AE51394" w14:textId="7E20BB22"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0.82</w:t>
            </w:r>
          </w:p>
        </w:tc>
        <w:tc>
          <w:tcPr>
            <w:tcW w:w="0" w:type="auto"/>
          </w:tcPr>
          <w:p w14:paraId="712D0FDF" w14:textId="48B80156"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0.90</w:t>
            </w:r>
          </w:p>
        </w:tc>
        <w:tc>
          <w:tcPr>
            <w:tcW w:w="0" w:type="auto"/>
          </w:tcPr>
          <w:p w14:paraId="68C6C8A2" w14:textId="56180EFE"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0.89</w:t>
            </w:r>
          </w:p>
        </w:tc>
        <w:tc>
          <w:tcPr>
            <w:tcW w:w="0" w:type="auto"/>
          </w:tcPr>
          <w:p w14:paraId="2D0BDAF9" w14:textId="7403FC70"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0.84</w:t>
            </w:r>
          </w:p>
        </w:tc>
        <w:tc>
          <w:tcPr>
            <w:tcW w:w="0" w:type="auto"/>
          </w:tcPr>
          <w:p w14:paraId="3ADC606B" w14:textId="57F8508B" w:rsidR="00644616" w:rsidRPr="001A39C7" w:rsidRDefault="00644616" w:rsidP="0064461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0.83</w:t>
            </w:r>
          </w:p>
        </w:tc>
        <w:tc>
          <w:tcPr>
            <w:tcW w:w="0" w:type="auto"/>
          </w:tcPr>
          <w:p w14:paraId="336BBA2B" w14:textId="1146D8BF" w:rsidR="00644616" w:rsidRPr="001A39C7" w:rsidRDefault="00644616" w:rsidP="00644616">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p>
        </w:tc>
      </w:tr>
      <w:tr w:rsidR="00644616" w:rsidRPr="001A39C7" w14:paraId="06DB91EA" w14:textId="77777777" w:rsidTr="00644616">
        <w:tc>
          <w:tcPr>
            <w:cnfStyle w:val="001000000000" w:firstRow="0" w:lastRow="0" w:firstColumn="1" w:lastColumn="0" w:oddVBand="0" w:evenVBand="0" w:oddHBand="0" w:evenHBand="0" w:firstRowFirstColumn="0" w:firstRowLastColumn="0" w:lastRowFirstColumn="0" w:lastRowLastColumn="0"/>
            <w:tcW w:w="0" w:type="auto"/>
            <w:hideMark/>
          </w:tcPr>
          <w:p w14:paraId="7C9FA43C" w14:textId="77777777" w:rsidR="00644616" w:rsidRPr="001A39C7" w:rsidRDefault="00644616" w:rsidP="00644616">
            <w:pPr>
              <w:jc w:val="center"/>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Recall (Train)</w:t>
            </w:r>
          </w:p>
        </w:tc>
        <w:tc>
          <w:tcPr>
            <w:tcW w:w="0" w:type="auto"/>
          </w:tcPr>
          <w:p w14:paraId="0FF9630F" w14:textId="6C36C813"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0.96</w:t>
            </w:r>
          </w:p>
        </w:tc>
        <w:tc>
          <w:tcPr>
            <w:tcW w:w="0" w:type="auto"/>
          </w:tcPr>
          <w:p w14:paraId="136C820B" w14:textId="0CA66A1B"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0.97</w:t>
            </w:r>
          </w:p>
        </w:tc>
        <w:tc>
          <w:tcPr>
            <w:tcW w:w="0" w:type="auto"/>
          </w:tcPr>
          <w:p w14:paraId="44C5975E" w14:textId="6741422E"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0.84</w:t>
            </w:r>
          </w:p>
        </w:tc>
        <w:tc>
          <w:tcPr>
            <w:tcW w:w="0" w:type="auto"/>
          </w:tcPr>
          <w:p w14:paraId="6B4CD3E7" w14:textId="4D94DDA4"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0.84</w:t>
            </w:r>
          </w:p>
        </w:tc>
        <w:tc>
          <w:tcPr>
            <w:tcW w:w="0" w:type="auto"/>
          </w:tcPr>
          <w:p w14:paraId="7D6A2E30" w14:textId="6307AAE0"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0.89</w:t>
            </w:r>
          </w:p>
        </w:tc>
        <w:tc>
          <w:tcPr>
            <w:tcW w:w="0" w:type="auto"/>
          </w:tcPr>
          <w:p w14:paraId="6D7AEF94" w14:textId="38334C76"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0.75</w:t>
            </w:r>
          </w:p>
        </w:tc>
        <w:tc>
          <w:tcPr>
            <w:tcW w:w="0" w:type="auto"/>
          </w:tcPr>
          <w:p w14:paraId="2046029E" w14:textId="230912BA"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0.94</w:t>
            </w:r>
          </w:p>
        </w:tc>
        <w:tc>
          <w:tcPr>
            <w:tcW w:w="0" w:type="auto"/>
          </w:tcPr>
          <w:p w14:paraId="38DF38FF" w14:textId="2E202477"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0.91</w:t>
            </w:r>
          </w:p>
        </w:tc>
        <w:tc>
          <w:tcPr>
            <w:tcW w:w="0" w:type="auto"/>
          </w:tcPr>
          <w:p w14:paraId="669A610E" w14:textId="2223BA3B"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0.80</w:t>
            </w:r>
          </w:p>
        </w:tc>
        <w:tc>
          <w:tcPr>
            <w:tcW w:w="0" w:type="auto"/>
          </w:tcPr>
          <w:p w14:paraId="4B8A4ECC" w14:textId="4FAC2A79" w:rsidR="00644616" w:rsidRPr="001A39C7" w:rsidRDefault="00644616" w:rsidP="0064461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0.80</w:t>
            </w:r>
          </w:p>
        </w:tc>
        <w:tc>
          <w:tcPr>
            <w:tcW w:w="0" w:type="auto"/>
          </w:tcPr>
          <w:p w14:paraId="13FDB37E" w14:textId="4D62E46C" w:rsidR="00644616" w:rsidRPr="001A39C7" w:rsidRDefault="00644616" w:rsidP="00644616">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p>
        </w:tc>
      </w:tr>
    </w:tbl>
    <w:p w14:paraId="110F4EDC" w14:textId="77777777" w:rsidR="001A39C7" w:rsidRDefault="001A39C7" w:rsidP="001A39C7"/>
    <w:p w14:paraId="18B7F743" w14:textId="6495948A" w:rsidR="001A39C7" w:rsidRDefault="001A39C7" w:rsidP="001A39C7">
      <w:r w:rsidRPr="009B0594">
        <w:t>Test Precision and Recall:</w:t>
      </w:r>
    </w:p>
    <w:tbl>
      <w:tblPr>
        <w:tblStyle w:val="PlainTable3"/>
        <w:tblW w:w="0" w:type="auto"/>
        <w:tblLook w:val="04A0" w:firstRow="1" w:lastRow="0" w:firstColumn="1" w:lastColumn="0" w:noHBand="0" w:noVBand="1"/>
      </w:tblPr>
      <w:tblGrid>
        <w:gridCol w:w="1990"/>
        <w:gridCol w:w="602"/>
        <w:gridCol w:w="602"/>
        <w:gridCol w:w="602"/>
        <w:gridCol w:w="602"/>
        <w:gridCol w:w="602"/>
        <w:gridCol w:w="602"/>
        <w:gridCol w:w="602"/>
        <w:gridCol w:w="602"/>
        <w:gridCol w:w="602"/>
        <w:gridCol w:w="602"/>
        <w:gridCol w:w="222"/>
      </w:tblGrid>
      <w:tr w:rsidR="001A39C7" w:rsidRPr="001A39C7" w14:paraId="1C3CE04C" w14:textId="77777777" w:rsidTr="0057403F">
        <w:trPr>
          <w:gridAfter w:val="1"/>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0624EE6" w14:textId="56AE9AE1" w:rsidR="001A39C7" w:rsidRPr="001A39C7" w:rsidRDefault="001A39C7" w:rsidP="001A39C7">
            <w:pPr>
              <w:jc w:val="center"/>
              <w:rPr>
                <w:rFonts w:ascii="Segoe UI" w:eastAsia="Times New Roman" w:hAnsi="Segoe UI" w:cs="Segoe UI"/>
                <w:color w:val="000000" w:themeColor="text1"/>
                <w:sz w:val="21"/>
                <w:szCs w:val="21"/>
                <w:lang w:eastAsia="en-US"/>
              </w:rPr>
            </w:pPr>
            <w:r>
              <w:rPr>
                <w:rFonts w:ascii="Segoe UI" w:eastAsia="Times New Roman" w:hAnsi="Segoe UI" w:cs="Segoe UI"/>
                <w:color w:val="000000" w:themeColor="text1"/>
                <w:sz w:val="21"/>
                <w:szCs w:val="21"/>
                <w:lang w:eastAsia="en-US"/>
              </w:rPr>
              <w:t>Classes</w:t>
            </w:r>
          </w:p>
        </w:tc>
        <w:tc>
          <w:tcPr>
            <w:tcW w:w="0" w:type="auto"/>
          </w:tcPr>
          <w:p w14:paraId="1246155B" w14:textId="68DB4FE8"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w:t>
            </w:r>
          </w:p>
        </w:tc>
        <w:tc>
          <w:tcPr>
            <w:tcW w:w="0" w:type="auto"/>
            <w:hideMark/>
          </w:tcPr>
          <w:p w14:paraId="1679ABAB" w14:textId="7FCA6308"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1</w:t>
            </w:r>
          </w:p>
        </w:tc>
        <w:tc>
          <w:tcPr>
            <w:tcW w:w="0" w:type="auto"/>
            <w:hideMark/>
          </w:tcPr>
          <w:p w14:paraId="54BB77FE" w14:textId="77777777"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2</w:t>
            </w:r>
          </w:p>
        </w:tc>
        <w:tc>
          <w:tcPr>
            <w:tcW w:w="0" w:type="auto"/>
            <w:hideMark/>
          </w:tcPr>
          <w:p w14:paraId="36F71FF1" w14:textId="77777777"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3</w:t>
            </w:r>
          </w:p>
        </w:tc>
        <w:tc>
          <w:tcPr>
            <w:tcW w:w="0" w:type="auto"/>
            <w:hideMark/>
          </w:tcPr>
          <w:p w14:paraId="41914421" w14:textId="77777777"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4</w:t>
            </w:r>
          </w:p>
        </w:tc>
        <w:tc>
          <w:tcPr>
            <w:tcW w:w="0" w:type="auto"/>
            <w:hideMark/>
          </w:tcPr>
          <w:p w14:paraId="7CEF8F2F" w14:textId="77777777"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5</w:t>
            </w:r>
          </w:p>
        </w:tc>
        <w:tc>
          <w:tcPr>
            <w:tcW w:w="0" w:type="auto"/>
            <w:hideMark/>
          </w:tcPr>
          <w:p w14:paraId="0D54FF2E" w14:textId="77777777"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6</w:t>
            </w:r>
          </w:p>
        </w:tc>
        <w:tc>
          <w:tcPr>
            <w:tcW w:w="0" w:type="auto"/>
            <w:hideMark/>
          </w:tcPr>
          <w:p w14:paraId="10CE39FE" w14:textId="77777777"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7</w:t>
            </w:r>
          </w:p>
        </w:tc>
        <w:tc>
          <w:tcPr>
            <w:tcW w:w="0" w:type="auto"/>
            <w:hideMark/>
          </w:tcPr>
          <w:p w14:paraId="5293742E" w14:textId="77777777"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8</w:t>
            </w:r>
          </w:p>
        </w:tc>
        <w:tc>
          <w:tcPr>
            <w:tcW w:w="0" w:type="auto"/>
            <w:hideMark/>
          </w:tcPr>
          <w:p w14:paraId="7DDCD74F" w14:textId="77777777" w:rsidR="001A39C7" w:rsidRPr="001A39C7" w:rsidRDefault="001A39C7" w:rsidP="001A39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9</w:t>
            </w:r>
          </w:p>
        </w:tc>
      </w:tr>
      <w:tr w:rsidR="001A39C7" w:rsidRPr="001A39C7" w14:paraId="183C9BB0" w14:textId="77777777" w:rsidTr="001A3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757AFB" w14:textId="77777777" w:rsidR="001A39C7" w:rsidRPr="001A39C7" w:rsidRDefault="001A39C7" w:rsidP="001A39C7">
            <w:pPr>
              <w:jc w:val="center"/>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Precision (Test)</w:t>
            </w:r>
          </w:p>
        </w:tc>
        <w:tc>
          <w:tcPr>
            <w:tcW w:w="0" w:type="auto"/>
          </w:tcPr>
          <w:p w14:paraId="20BB74E3" w14:textId="58610076"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0.91</w:t>
            </w:r>
          </w:p>
        </w:tc>
        <w:tc>
          <w:tcPr>
            <w:tcW w:w="0" w:type="auto"/>
          </w:tcPr>
          <w:p w14:paraId="43FBD1F0" w14:textId="1C5BA315"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w:t>
            </w:r>
            <w:r>
              <w:rPr>
                <w:rFonts w:ascii="Segoe UI" w:eastAsia="Times New Roman" w:hAnsi="Segoe UI" w:cs="Segoe UI"/>
                <w:color w:val="000000" w:themeColor="text1"/>
                <w:sz w:val="21"/>
                <w:szCs w:val="21"/>
                <w:lang w:eastAsia="en-US"/>
              </w:rPr>
              <w:t>4</w:t>
            </w:r>
          </w:p>
        </w:tc>
        <w:tc>
          <w:tcPr>
            <w:tcW w:w="0" w:type="auto"/>
          </w:tcPr>
          <w:p w14:paraId="2EB1CD77" w14:textId="028C2BE8"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0.88</w:t>
            </w:r>
          </w:p>
        </w:tc>
        <w:tc>
          <w:tcPr>
            <w:tcW w:w="0" w:type="auto"/>
          </w:tcPr>
          <w:p w14:paraId="76240992" w14:textId="567D1D80"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0.85</w:t>
            </w:r>
          </w:p>
        </w:tc>
        <w:tc>
          <w:tcPr>
            <w:tcW w:w="0" w:type="auto"/>
          </w:tcPr>
          <w:p w14:paraId="5F9020D8" w14:textId="18E19684"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0.85</w:t>
            </w:r>
          </w:p>
        </w:tc>
        <w:tc>
          <w:tcPr>
            <w:tcW w:w="0" w:type="auto"/>
          </w:tcPr>
          <w:p w14:paraId="3748F395" w14:textId="2157F65C"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0.83</w:t>
            </w:r>
          </w:p>
        </w:tc>
        <w:tc>
          <w:tcPr>
            <w:tcW w:w="0" w:type="auto"/>
          </w:tcPr>
          <w:p w14:paraId="04B5714D" w14:textId="4692E7EF"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0.91</w:t>
            </w:r>
          </w:p>
        </w:tc>
        <w:tc>
          <w:tcPr>
            <w:tcW w:w="0" w:type="auto"/>
          </w:tcPr>
          <w:p w14:paraId="3FC8461A" w14:textId="0CD8A4BA"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0.90</w:t>
            </w:r>
          </w:p>
        </w:tc>
        <w:tc>
          <w:tcPr>
            <w:tcW w:w="0" w:type="auto"/>
          </w:tcPr>
          <w:p w14:paraId="013636F4" w14:textId="6E34326F"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0.85</w:t>
            </w:r>
          </w:p>
        </w:tc>
        <w:tc>
          <w:tcPr>
            <w:tcW w:w="0" w:type="auto"/>
          </w:tcPr>
          <w:p w14:paraId="17E6EA83" w14:textId="637FB55F" w:rsidR="001A39C7" w:rsidRPr="001A39C7" w:rsidRDefault="001A39C7" w:rsidP="001A39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0.85</w:t>
            </w:r>
          </w:p>
        </w:tc>
        <w:tc>
          <w:tcPr>
            <w:tcW w:w="0" w:type="auto"/>
          </w:tcPr>
          <w:p w14:paraId="10BF5C17" w14:textId="0840AE26" w:rsidR="001A39C7" w:rsidRPr="001A39C7" w:rsidRDefault="001A39C7" w:rsidP="001A39C7">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p>
        </w:tc>
      </w:tr>
      <w:tr w:rsidR="001A39C7" w:rsidRPr="001A39C7" w14:paraId="6C6ECD5B" w14:textId="77777777" w:rsidTr="001A39C7">
        <w:tc>
          <w:tcPr>
            <w:cnfStyle w:val="001000000000" w:firstRow="0" w:lastRow="0" w:firstColumn="1" w:lastColumn="0" w:oddVBand="0" w:evenVBand="0" w:oddHBand="0" w:evenHBand="0" w:firstRowFirstColumn="0" w:firstRowLastColumn="0" w:lastRowFirstColumn="0" w:lastRowLastColumn="0"/>
            <w:tcW w:w="0" w:type="auto"/>
            <w:hideMark/>
          </w:tcPr>
          <w:p w14:paraId="682D690B" w14:textId="77777777" w:rsidR="001A39C7" w:rsidRPr="001A39C7" w:rsidRDefault="001A39C7" w:rsidP="001A39C7">
            <w:pPr>
              <w:jc w:val="center"/>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Recall (Test)</w:t>
            </w:r>
          </w:p>
        </w:tc>
        <w:tc>
          <w:tcPr>
            <w:tcW w:w="0" w:type="auto"/>
          </w:tcPr>
          <w:p w14:paraId="129D8AC1" w14:textId="355DF0D4"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0.97</w:t>
            </w:r>
          </w:p>
        </w:tc>
        <w:tc>
          <w:tcPr>
            <w:tcW w:w="0" w:type="auto"/>
          </w:tcPr>
          <w:p w14:paraId="3123B2BC" w14:textId="6FECBD65"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0.97</w:t>
            </w:r>
          </w:p>
        </w:tc>
        <w:tc>
          <w:tcPr>
            <w:tcW w:w="0" w:type="auto"/>
          </w:tcPr>
          <w:p w14:paraId="418CAF76" w14:textId="682AB75C"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0.84</w:t>
            </w:r>
          </w:p>
        </w:tc>
        <w:tc>
          <w:tcPr>
            <w:tcW w:w="0" w:type="auto"/>
          </w:tcPr>
          <w:p w14:paraId="4D34218D" w14:textId="49C94560"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0.86</w:t>
            </w:r>
          </w:p>
        </w:tc>
        <w:tc>
          <w:tcPr>
            <w:tcW w:w="0" w:type="auto"/>
          </w:tcPr>
          <w:p w14:paraId="63F7F656" w14:textId="49773E81"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0.90</w:t>
            </w:r>
          </w:p>
        </w:tc>
        <w:tc>
          <w:tcPr>
            <w:tcW w:w="0" w:type="auto"/>
          </w:tcPr>
          <w:p w14:paraId="3AB23276" w14:textId="7EA5B167"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0.77</w:t>
            </w:r>
          </w:p>
        </w:tc>
        <w:tc>
          <w:tcPr>
            <w:tcW w:w="0" w:type="auto"/>
          </w:tcPr>
          <w:p w14:paraId="61469DF3" w14:textId="3593B4C1"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w:t>
            </w:r>
            <w:r>
              <w:rPr>
                <w:rFonts w:ascii="Segoe UI" w:eastAsia="Times New Roman" w:hAnsi="Segoe UI" w:cs="Segoe UI"/>
                <w:color w:val="000000" w:themeColor="text1"/>
                <w:sz w:val="21"/>
                <w:szCs w:val="21"/>
                <w:lang w:eastAsia="en-US"/>
              </w:rPr>
              <w:t>3</w:t>
            </w:r>
          </w:p>
        </w:tc>
        <w:tc>
          <w:tcPr>
            <w:tcW w:w="0" w:type="auto"/>
          </w:tcPr>
          <w:p w14:paraId="6D265F3F" w14:textId="7E8A1F29"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0.90</w:t>
            </w:r>
          </w:p>
        </w:tc>
        <w:tc>
          <w:tcPr>
            <w:tcW w:w="0" w:type="auto"/>
          </w:tcPr>
          <w:p w14:paraId="7420EA45" w14:textId="13DA59F0"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0.82</w:t>
            </w:r>
          </w:p>
        </w:tc>
        <w:tc>
          <w:tcPr>
            <w:tcW w:w="0" w:type="auto"/>
          </w:tcPr>
          <w:p w14:paraId="2DC858F8" w14:textId="3AB91159" w:rsidR="001A39C7" w:rsidRPr="001A39C7" w:rsidRDefault="001A39C7" w:rsidP="001A39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1A39C7">
              <w:rPr>
                <w:rFonts w:ascii="Segoe UI" w:eastAsia="Times New Roman" w:hAnsi="Segoe UI" w:cs="Segoe UI"/>
                <w:color w:val="000000" w:themeColor="text1"/>
                <w:sz w:val="21"/>
                <w:szCs w:val="21"/>
                <w:lang w:eastAsia="en-US"/>
              </w:rPr>
              <w:t>0.81</w:t>
            </w:r>
          </w:p>
        </w:tc>
        <w:tc>
          <w:tcPr>
            <w:tcW w:w="0" w:type="auto"/>
          </w:tcPr>
          <w:p w14:paraId="7A09FE54" w14:textId="6C67CABA" w:rsidR="001A39C7" w:rsidRPr="001A39C7" w:rsidRDefault="001A39C7" w:rsidP="001A39C7">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p>
        </w:tc>
      </w:tr>
    </w:tbl>
    <w:p w14:paraId="4E3A9882" w14:textId="6DBE1FBE" w:rsidR="001A39C7" w:rsidRDefault="001A39C7" w:rsidP="001A39C7"/>
    <w:p w14:paraId="31D4A779" w14:textId="462992B7" w:rsidR="001A39C7" w:rsidRDefault="001A39C7" w:rsidP="001A39C7"/>
    <w:p w14:paraId="43EE5471" w14:textId="77777777" w:rsidR="001A39C7" w:rsidRPr="009B0594" w:rsidRDefault="001A39C7" w:rsidP="001A39C7"/>
    <w:p w14:paraId="3E6BE384" w14:textId="77777777" w:rsidR="001A39C7" w:rsidRDefault="001A39C7" w:rsidP="001A39C7"/>
    <w:p w14:paraId="3F236FA5" w14:textId="5FFB1545" w:rsidR="001A39C7" w:rsidRPr="009B0594" w:rsidRDefault="001A39C7" w:rsidP="001A39C7">
      <w:r w:rsidRPr="009B0594">
        <w:lastRenderedPageBreak/>
        <w:t>Train Confusion Matrix:</w:t>
      </w:r>
    </w:p>
    <w:p w14:paraId="4D7EF58A" w14:textId="77E93EBF" w:rsidR="001A39C7" w:rsidRPr="009B0594" w:rsidRDefault="00644616" w:rsidP="001A39C7">
      <w:pPr>
        <w:jc w:val="center"/>
      </w:pPr>
      <w:r w:rsidRPr="00644616">
        <w:rPr>
          <w:noProof/>
        </w:rPr>
        <w:drawing>
          <wp:inline distT="0" distB="0" distL="0" distR="0" wp14:anchorId="0EA658FA" wp14:editId="7BFF5F0A">
            <wp:extent cx="3465256" cy="345643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5256" cy="3456432"/>
                    </a:xfrm>
                    <a:prstGeom prst="rect">
                      <a:avLst/>
                    </a:prstGeom>
                  </pic:spPr>
                </pic:pic>
              </a:graphicData>
            </a:graphic>
          </wp:inline>
        </w:drawing>
      </w:r>
    </w:p>
    <w:p w14:paraId="5599F034" w14:textId="77777777" w:rsidR="001A39C7" w:rsidRPr="009B0594" w:rsidRDefault="001A39C7" w:rsidP="001A39C7">
      <w:r w:rsidRPr="009B0594">
        <w:t>Normalized Train Confusion Matrix:</w:t>
      </w:r>
    </w:p>
    <w:p w14:paraId="0DA0E5AB" w14:textId="28A5BEF4" w:rsidR="001A39C7" w:rsidRPr="009B0594" w:rsidRDefault="00644616" w:rsidP="001A39C7">
      <w:pPr>
        <w:jc w:val="center"/>
      </w:pPr>
      <w:r w:rsidRPr="00644616">
        <w:rPr>
          <w:noProof/>
        </w:rPr>
        <w:drawing>
          <wp:inline distT="0" distB="0" distL="0" distR="0" wp14:anchorId="799B5BF2" wp14:editId="651F4790">
            <wp:extent cx="3408694" cy="345643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8694" cy="3456432"/>
                    </a:xfrm>
                    <a:prstGeom prst="rect">
                      <a:avLst/>
                    </a:prstGeom>
                  </pic:spPr>
                </pic:pic>
              </a:graphicData>
            </a:graphic>
          </wp:inline>
        </w:drawing>
      </w:r>
    </w:p>
    <w:p w14:paraId="70977E60" w14:textId="77777777" w:rsidR="001A39C7" w:rsidRPr="009B0594" w:rsidRDefault="001A39C7" w:rsidP="001A39C7"/>
    <w:p w14:paraId="7ED81DFC" w14:textId="77777777" w:rsidR="001A39C7" w:rsidRPr="009B0594" w:rsidRDefault="001A39C7" w:rsidP="001A39C7">
      <w:r w:rsidRPr="009B0594">
        <w:lastRenderedPageBreak/>
        <w:t>Test Confusion Matrix:</w:t>
      </w:r>
    </w:p>
    <w:p w14:paraId="44034927" w14:textId="0ADE886B" w:rsidR="001A39C7" w:rsidRPr="009B0594" w:rsidRDefault="00644616" w:rsidP="001A39C7">
      <w:pPr>
        <w:jc w:val="center"/>
      </w:pPr>
      <w:r w:rsidRPr="00644616">
        <w:rPr>
          <w:noProof/>
        </w:rPr>
        <w:drawing>
          <wp:inline distT="0" distB="0" distL="0" distR="0" wp14:anchorId="16241956" wp14:editId="1A284201">
            <wp:extent cx="3465256" cy="345643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5256" cy="3456432"/>
                    </a:xfrm>
                    <a:prstGeom prst="rect">
                      <a:avLst/>
                    </a:prstGeom>
                  </pic:spPr>
                </pic:pic>
              </a:graphicData>
            </a:graphic>
          </wp:inline>
        </w:drawing>
      </w:r>
    </w:p>
    <w:p w14:paraId="4D1A39B4" w14:textId="77777777" w:rsidR="001A39C7" w:rsidRPr="009B0594" w:rsidRDefault="001A39C7" w:rsidP="001A39C7">
      <w:r w:rsidRPr="009B0594">
        <w:t>Normalized Test Confusion Matrix:</w:t>
      </w:r>
    </w:p>
    <w:p w14:paraId="022494BF" w14:textId="372C1E6F" w:rsidR="001A39C7" w:rsidRPr="009B0594" w:rsidRDefault="00644616" w:rsidP="001A39C7">
      <w:pPr>
        <w:jc w:val="center"/>
      </w:pPr>
      <w:r w:rsidRPr="00644616">
        <w:rPr>
          <w:noProof/>
        </w:rPr>
        <w:drawing>
          <wp:inline distT="0" distB="0" distL="0" distR="0" wp14:anchorId="329846BE" wp14:editId="0BEA977B">
            <wp:extent cx="3408694" cy="34564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8694" cy="3456432"/>
                    </a:xfrm>
                    <a:prstGeom prst="rect">
                      <a:avLst/>
                    </a:prstGeom>
                  </pic:spPr>
                </pic:pic>
              </a:graphicData>
            </a:graphic>
          </wp:inline>
        </w:drawing>
      </w:r>
    </w:p>
    <w:p w14:paraId="506B1B82" w14:textId="77777777" w:rsidR="001A39C7" w:rsidRPr="009B0594" w:rsidRDefault="001A39C7" w:rsidP="001A39C7">
      <w:pPr>
        <w:jc w:val="center"/>
      </w:pPr>
    </w:p>
    <w:p w14:paraId="380B25F1" w14:textId="77777777" w:rsidR="001A39C7" w:rsidRPr="009B0594" w:rsidRDefault="001A39C7" w:rsidP="001A39C7">
      <w:r w:rsidRPr="009B0594">
        <w:lastRenderedPageBreak/>
        <w:t>Train ROC Plot &amp; AUC Values:</w:t>
      </w:r>
    </w:p>
    <w:p w14:paraId="1EBB659F" w14:textId="25CEE0BE" w:rsidR="001A39C7" w:rsidRPr="009B0594" w:rsidRDefault="00644616" w:rsidP="001A39C7">
      <w:pPr>
        <w:jc w:val="center"/>
      </w:pPr>
      <w:r>
        <w:rPr>
          <w:noProof/>
        </w:rPr>
        <w:drawing>
          <wp:inline distT="0" distB="0" distL="0" distR="0" wp14:anchorId="4B9CD9CB" wp14:editId="061E3480">
            <wp:extent cx="4390808" cy="34564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0808" cy="3456432"/>
                    </a:xfrm>
                    <a:prstGeom prst="rect">
                      <a:avLst/>
                    </a:prstGeom>
                    <a:noFill/>
                  </pic:spPr>
                </pic:pic>
              </a:graphicData>
            </a:graphic>
          </wp:inline>
        </w:drawing>
      </w:r>
    </w:p>
    <w:p w14:paraId="16363ACA" w14:textId="77777777" w:rsidR="001A39C7" w:rsidRPr="009B0594" w:rsidRDefault="001A39C7" w:rsidP="001A39C7">
      <w:r w:rsidRPr="009B0594">
        <w:t>Train ROC Plot &amp; AUC Values:</w:t>
      </w:r>
    </w:p>
    <w:p w14:paraId="397A0970" w14:textId="6595FA6F" w:rsidR="001A39C7" w:rsidRDefault="00644616" w:rsidP="001A39C7">
      <w:pPr>
        <w:jc w:val="center"/>
      </w:pPr>
      <w:r w:rsidRPr="00644616">
        <w:rPr>
          <w:noProof/>
        </w:rPr>
        <w:drawing>
          <wp:inline distT="0" distB="0" distL="0" distR="0" wp14:anchorId="45B54F4A" wp14:editId="1666827B">
            <wp:extent cx="4391056" cy="3456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056" cy="3456432"/>
                    </a:xfrm>
                    <a:prstGeom prst="rect">
                      <a:avLst/>
                    </a:prstGeom>
                  </pic:spPr>
                </pic:pic>
              </a:graphicData>
            </a:graphic>
          </wp:inline>
        </w:drawing>
      </w:r>
    </w:p>
    <w:p w14:paraId="221AFF55" w14:textId="65B6F15E" w:rsidR="001A39C7" w:rsidRDefault="001A39C7" w:rsidP="009B0594">
      <w:pPr>
        <w:jc w:val="center"/>
      </w:pPr>
    </w:p>
    <w:p w14:paraId="34BA05E3" w14:textId="6EBEDF40" w:rsidR="00FA6ECF" w:rsidRPr="009B0594" w:rsidRDefault="00FA6ECF" w:rsidP="00FA6ECF">
      <w:pPr>
        <w:pStyle w:val="Heading4"/>
        <w:numPr>
          <w:ilvl w:val="1"/>
          <w:numId w:val="23"/>
        </w:numPr>
      </w:pPr>
      <w:r>
        <w:lastRenderedPageBreak/>
        <w:t>PCA100</w:t>
      </w:r>
      <w:r w:rsidRPr="009B0594">
        <w:t xml:space="preserve"> Set Evaluation (</w:t>
      </w:r>
      <w:hyperlink r:id="rId26" w:history="1">
        <w:r>
          <w:rPr>
            <w:rStyle w:val="Hyperlink"/>
          </w:rPr>
          <w:t>4</w:t>
        </w:r>
        <w:r w:rsidRPr="009B0594">
          <w:rPr>
            <w:rStyle w:val="Hyperlink"/>
          </w:rPr>
          <w:t>_intro_</w:t>
        </w:r>
        <w:r>
          <w:rPr>
            <w:rStyle w:val="Hyperlink"/>
          </w:rPr>
          <w:t>pca100</w:t>
        </w:r>
        <w:r w:rsidRPr="009B0594">
          <w:rPr>
            <w:rStyle w:val="Hyperlink"/>
          </w:rPr>
          <w:t>.ipynb</w:t>
        </w:r>
      </w:hyperlink>
      <w:r w:rsidRPr="009B0594">
        <w:t>)</w:t>
      </w:r>
    </w:p>
    <w:p w14:paraId="5F8098F9" w14:textId="47AFB57E" w:rsidR="00FA6ECF" w:rsidRPr="009B0594" w:rsidRDefault="00FA6ECF" w:rsidP="00FA6ECF">
      <w:r w:rsidRPr="009B0594">
        <w:t>The</w:t>
      </w:r>
      <w:r>
        <w:t xml:space="preserve"> third</w:t>
      </w:r>
      <w:r w:rsidRPr="009B0594">
        <w:t xml:space="preserve"> test is done over</w:t>
      </w:r>
      <w:r>
        <w:t xml:space="preserve"> PCA100</w:t>
      </w:r>
      <w:r w:rsidRPr="009B0594">
        <w:t xml:space="preserve"> dataset.</w:t>
      </w:r>
      <w:r>
        <w:t xml:space="preserve"> We loaded the preprocessed datasets (Scaled and PCA</w:t>
      </w:r>
      <w:r w:rsidR="00A84864">
        <w:t>10</w:t>
      </w:r>
      <w:r>
        <w:t xml:space="preserve">0) and then using the mask vector, separated the test and train sets. After that, using LinearSVC class of sklearn, we trained a multiclass SVM classifier using One VS Rest technique. To solve the SVM optimization there are two options, first is to solve the dual problem and the second option is to solve the primal problem. We choose to solve the primal because empirically the dual option causes the algorithm to not converge. Also, it is not suggested by sklearn documentation since </w:t>
      </w:r>
      <w:proofErr w:type="spellStart"/>
      <w:r>
        <w:rPr>
          <w:rFonts w:ascii="Segoe UI" w:hAnsi="Segoe UI" w:cs="Segoe UI"/>
          <w:color w:val="212529"/>
          <w:shd w:val="clear" w:color="auto" w:fill="FFFFFF"/>
        </w:rPr>
        <w:t>n_samples</w:t>
      </w:r>
      <w:proofErr w:type="spellEnd"/>
      <w:r>
        <w:rPr>
          <w:rFonts w:ascii="Segoe UI" w:hAnsi="Segoe UI" w:cs="Segoe UI"/>
          <w:color w:val="212529"/>
          <w:shd w:val="clear" w:color="auto" w:fill="FFFFFF"/>
        </w:rPr>
        <w:t xml:space="preserve"> &gt; </w:t>
      </w:r>
      <w:proofErr w:type="spellStart"/>
      <w:r>
        <w:rPr>
          <w:rFonts w:ascii="Segoe UI" w:hAnsi="Segoe UI" w:cs="Segoe UI"/>
          <w:color w:val="212529"/>
          <w:shd w:val="clear" w:color="auto" w:fill="FFFFFF"/>
        </w:rPr>
        <w:t>n_features</w:t>
      </w:r>
      <w:proofErr w:type="spellEnd"/>
      <w:r>
        <w:rPr>
          <w:rFonts w:ascii="Segoe UI" w:hAnsi="Segoe UI" w:cs="Segoe UI"/>
          <w:color w:val="212529"/>
          <w:shd w:val="clear" w:color="auto" w:fill="FFFFFF"/>
        </w:rPr>
        <w:t xml:space="preserve">. </w:t>
      </w:r>
      <w:r w:rsidRPr="00A84864">
        <w:t>Then, using the trained SVM classifier, we predicted labels for our train and test samples.</w:t>
      </w:r>
      <w:r w:rsidRPr="009B0594">
        <w:t xml:space="preserve"> Here are the results:</w:t>
      </w:r>
    </w:p>
    <w:p w14:paraId="63797B8C" w14:textId="77777777" w:rsidR="00FA6ECF" w:rsidRPr="009B0594" w:rsidRDefault="00FA6ECF" w:rsidP="00FA6ECF">
      <w:r w:rsidRPr="009B0594">
        <w:t>Model: Linear SVM (LinearSVM class from sklearn)</w:t>
      </w:r>
    </w:p>
    <w:p w14:paraId="468583B3" w14:textId="2C893049" w:rsidR="00FA6ECF" w:rsidRPr="009B0594" w:rsidRDefault="00FA6ECF" w:rsidP="00FA6ECF">
      <w:r w:rsidRPr="009B0594">
        <w:t xml:space="preserve">Train Accuracy: </w:t>
      </w:r>
      <w:r w:rsidR="00A84864" w:rsidRPr="00A84864">
        <w:t>90.84%</w:t>
      </w:r>
    </w:p>
    <w:p w14:paraId="0B1A3BB4" w14:textId="19754B2E" w:rsidR="00FA6ECF" w:rsidRPr="009B0594" w:rsidRDefault="00FA6ECF" w:rsidP="00FA6ECF">
      <w:r w:rsidRPr="009B0594">
        <w:t>Test Accuracy:</w:t>
      </w:r>
      <w:r w:rsidR="00A84864" w:rsidRPr="00A84864">
        <w:t xml:space="preserve"> 91.3%</w:t>
      </w:r>
      <w:r>
        <w:t xml:space="preserve"> (</w:t>
      </w:r>
      <w:r w:rsidR="00A84864">
        <w:t xml:space="preserve">again, it </w:t>
      </w:r>
      <w:r>
        <w:t>seems the test set was easier to classify)</w:t>
      </w:r>
    </w:p>
    <w:p w14:paraId="08711B6C" w14:textId="43D1EA5E" w:rsidR="00FA6ECF" w:rsidRDefault="00FA6ECF" w:rsidP="00FA6ECF">
      <w:r w:rsidRPr="009B0594">
        <w:t>Train Precision and Recall:</w:t>
      </w:r>
    </w:p>
    <w:tbl>
      <w:tblPr>
        <w:tblStyle w:val="PlainTable3"/>
        <w:tblW w:w="0" w:type="auto"/>
        <w:tblLook w:val="04A0" w:firstRow="1" w:lastRow="0" w:firstColumn="1" w:lastColumn="0" w:noHBand="0" w:noVBand="1"/>
      </w:tblPr>
      <w:tblGrid>
        <w:gridCol w:w="2155"/>
        <w:gridCol w:w="602"/>
        <w:gridCol w:w="602"/>
        <w:gridCol w:w="602"/>
        <w:gridCol w:w="602"/>
        <w:gridCol w:w="602"/>
        <w:gridCol w:w="602"/>
        <w:gridCol w:w="602"/>
        <w:gridCol w:w="602"/>
        <w:gridCol w:w="602"/>
        <w:gridCol w:w="602"/>
        <w:gridCol w:w="222"/>
      </w:tblGrid>
      <w:tr w:rsidR="00C8548E" w:rsidRPr="00A84864" w14:paraId="3EBB08B2" w14:textId="77777777" w:rsidTr="00C8548E">
        <w:trPr>
          <w:gridAfter w:val="1"/>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E30A46F" w14:textId="09308038" w:rsidR="00C8548E" w:rsidRPr="00A84864" w:rsidRDefault="00C8548E" w:rsidP="00C8548E">
            <w:pPr>
              <w:jc w:val="center"/>
              <w:rPr>
                <w:rFonts w:ascii="Segoe UI" w:eastAsia="Times New Roman" w:hAnsi="Segoe UI" w:cs="Segoe UI"/>
                <w:color w:val="000000" w:themeColor="text1"/>
                <w:sz w:val="21"/>
                <w:szCs w:val="21"/>
                <w:lang w:eastAsia="en-US"/>
              </w:rPr>
            </w:pPr>
            <w:r>
              <w:rPr>
                <w:rFonts w:ascii="Segoe UI" w:eastAsia="Times New Roman" w:hAnsi="Segoe UI" w:cs="Segoe UI"/>
                <w:color w:val="000000" w:themeColor="text1"/>
                <w:sz w:val="21"/>
                <w:szCs w:val="21"/>
                <w:lang w:eastAsia="en-US"/>
              </w:rPr>
              <w:t>CLASSES</w:t>
            </w:r>
          </w:p>
        </w:tc>
        <w:tc>
          <w:tcPr>
            <w:tcW w:w="0" w:type="auto"/>
          </w:tcPr>
          <w:p w14:paraId="13AA7413" w14:textId="78C0F056"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w:t>
            </w:r>
          </w:p>
        </w:tc>
        <w:tc>
          <w:tcPr>
            <w:tcW w:w="0" w:type="auto"/>
            <w:hideMark/>
          </w:tcPr>
          <w:p w14:paraId="3B211DBA" w14:textId="5A1C886C" w:rsidR="00C8548E" w:rsidRPr="00A84864"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1</w:t>
            </w:r>
          </w:p>
        </w:tc>
        <w:tc>
          <w:tcPr>
            <w:tcW w:w="0" w:type="auto"/>
            <w:hideMark/>
          </w:tcPr>
          <w:p w14:paraId="007E3587" w14:textId="77777777" w:rsidR="00C8548E" w:rsidRPr="00A84864"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2</w:t>
            </w:r>
          </w:p>
        </w:tc>
        <w:tc>
          <w:tcPr>
            <w:tcW w:w="0" w:type="auto"/>
            <w:hideMark/>
          </w:tcPr>
          <w:p w14:paraId="04D81E10" w14:textId="77777777" w:rsidR="00C8548E" w:rsidRPr="00A84864"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3</w:t>
            </w:r>
          </w:p>
        </w:tc>
        <w:tc>
          <w:tcPr>
            <w:tcW w:w="0" w:type="auto"/>
            <w:hideMark/>
          </w:tcPr>
          <w:p w14:paraId="7206111F" w14:textId="77777777" w:rsidR="00C8548E" w:rsidRPr="00A84864"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4</w:t>
            </w:r>
          </w:p>
        </w:tc>
        <w:tc>
          <w:tcPr>
            <w:tcW w:w="0" w:type="auto"/>
            <w:hideMark/>
          </w:tcPr>
          <w:p w14:paraId="6DCBB845" w14:textId="77777777" w:rsidR="00C8548E" w:rsidRPr="00A84864"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5</w:t>
            </w:r>
          </w:p>
        </w:tc>
        <w:tc>
          <w:tcPr>
            <w:tcW w:w="0" w:type="auto"/>
            <w:hideMark/>
          </w:tcPr>
          <w:p w14:paraId="3B692022" w14:textId="77777777" w:rsidR="00C8548E" w:rsidRPr="00A84864"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6</w:t>
            </w:r>
          </w:p>
        </w:tc>
        <w:tc>
          <w:tcPr>
            <w:tcW w:w="0" w:type="auto"/>
            <w:hideMark/>
          </w:tcPr>
          <w:p w14:paraId="4B0295F0" w14:textId="77777777" w:rsidR="00C8548E" w:rsidRPr="00A84864"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7</w:t>
            </w:r>
          </w:p>
        </w:tc>
        <w:tc>
          <w:tcPr>
            <w:tcW w:w="0" w:type="auto"/>
            <w:hideMark/>
          </w:tcPr>
          <w:p w14:paraId="3D3EED02" w14:textId="77777777" w:rsidR="00C8548E" w:rsidRPr="00A84864"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8</w:t>
            </w:r>
          </w:p>
        </w:tc>
        <w:tc>
          <w:tcPr>
            <w:tcW w:w="0" w:type="auto"/>
            <w:hideMark/>
          </w:tcPr>
          <w:p w14:paraId="321730E1" w14:textId="77777777" w:rsidR="00C8548E" w:rsidRPr="00A84864"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9</w:t>
            </w:r>
          </w:p>
        </w:tc>
      </w:tr>
      <w:tr w:rsidR="00C8548E" w:rsidRPr="00A84864" w14:paraId="651FCBF9" w14:textId="77777777" w:rsidTr="00C85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497027" w14:textId="77777777" w:rsidR="00C8548E" w:rsidRPr="00A84864" w:rsidRDefault="00C8548E" w:rsidP="00C8548E">
            <w:pPr>
              <w:jc w:val="center"/>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Precision (Train)</w:t>
            </w:r>
          </w:p>
        </w:tc>
        <w:tc>
          <w:tcPr>
            <w:tcW w:w="0" w:type="auto"/>
          </w:tcPr>
          <w:p w14:paraId="134FE76C" w14:textId="65D227B7"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0.94</w:t>
            </w:r>
          </w:p>
        </w:tc>
        <w:tc>
          <w:tcPr>
            <w:tcW w:w="0" w:type="auto"/>
          </w:tcPr>
          <w:p w14:paraId="246059B1" w14:textId="4A4A9104"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0.93</w:t>
            </w:r>
          </w:p>
        </w:tc>
        <w:tc>
          <w:tcPr>
            <w:tcW w:w="0" w:type="auto"/>
          </w:tcPr>
          <w:p w14:paraId="1F5DA6C2" w14:textId="29AA11C2"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0.90</w:t>
            </w:r>
          </w:p>
        </w:tc>
        <w:tc>
          <w:tcPr>
            <w:tcW w:w="0" w:type="auto"/>
          </w:tcPr>
          <w:p w14:paraId="66D31094" w14:textId="7C780801"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0.89</w:t>
            </w:r>
          </w:p>
        </w:tc>
        <w:tc>
          <w:tcPr>
            <w:tcW w:w="0" w:type="auto"/>
          </w:tcPr>
          <w:p w14:paraId="4A2FEF22" w14:textId="23D807F9"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0.90</w:t>
            </w:r>
          </w:p>
        </w:tc>
        <w:tc>
          <w:tcPr>
            <w:tcW w:w="0" w:type="auto"/>
          </w:tcPr>
          <w:p w14:paraId="2BF5BE60" w14:textId="31B6ADCE"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0.87</w:t>
            </w:r>
          </w:p>
        </w:tc>
        <w:tc>
          <w:tcPr>
            <w:tcW w:w="0" w:type="auto"/>
          </w:tcPr>
          <w:p w14:paraId="0D95263F" w14:textId="48368337"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0.93</w:t>
            </w:r>
          </w:p>
        </w:tc>
        <w:tc>
          <w:tcPr>
            <w:tcW w:w="0" w:type="auto"/>
          </w:tcPr>
          <w:p w14:paraId="2DE8E94C" w14:textId="6E54A47A"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0.92</w:t>
            </w:r>
          </w:p>
        </w:tc>
        <w:tc>
          <w:tcPr>
            <w:tcW w:w="0" w:type="auto"/>
          </w:tcPr>
          <w:p w14:paraId="5B4ADB1B" w14:textId="4036D1CF"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0.87</w:t>
            </w:r>
          </w:p>
        </w:tc>
        <w:tc>
          <w:tcPr>
            <w:tcW w:w="0" w:type="auto"/>
          </w:tcPr>
          <w:p w14:paraId="61C4741F" w14:textId="121BC4D9" w:rsidR="00C8548E" w:rsidRPr="00A84864"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0.87</w:t>
            </w:r>
          </w:p>
        </w:tc>
        <w:tc>
          <w:tcPr>
            <w:tcW w:w="0" w:type="auto"/>
          </w:tcPr>
          <w:p w14:paraId="48A7B6E2" w14:textId="37B39325" w:rsidR="00C8548E" w:rsidRPr="00A84864" w:rsidRDefault="00C8548E" w:rsidP="00C8548E">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p>
        </w:tc>
      </w:tr>
      <w:tr w:rsidR="00C8548E" w:rsidRPr="00A84864" w14:paraId="3B413792" w14:textId="77777777" w:rsidTr="00C8548E">
        <w:tc>
          <w:tcPr>
            <w:cnfStyle w:val="001000000000" w:firstRow="0" w:lastRow="0" w:firstColumn="1" w:lastColumn="0" w:oddVBand="0" w:evenVBand="0" w:oddHBand="0" w:evenHBand="0" w:firstRowFirstColumn="0" w:firstRowLastColumn="0" w:lastRowFirstColumn="0" w:lastRowLastColumn="0"/>
            <w:tcW w:w="0" w:type="auto"/>
            <w:hideMark/>
          </w:tcPr>
          <w:p w14:paraId="0FE1016D" w14:textId="77777777" w:rsidR="00C8548E" w:rsidRPr="00A84864" w:rsidRDefault="00C8548E" w:rsidP="00C8548E">
            <w:pPr>
              <w:jc w:val="center"/>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Recall (Train)</w:t>
            </w:r>
          </w:p>
        </w:tc>
        <w:tc>
          <w:tcPr>
            <w:tcW w:w="0" w:type="auto"/>
          </w:tcPr>
          <w:p w14:paraId="3EFAEAF8" w14:textId="4E5B79B8"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0.97</w:t>
            </w:r>
          </w:p>
        </w:tc>
        <w:tc>
          <w:tcPr>
            <w:tcW w:w="0" w:type="auto"/>
          </w:tcPr>
          <w:p w14:paraId="460070A3" w14:textId="26596D39"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0.97</w:t>
            </w:r>
          </w:p>
        </w:tc>
        <w:tc>
          <w:tcPr>
            <w:tcW w:w="0" w:type="auto"/>
          </w:tcPr>
          <w:p w14:paraId="19EE0658" w14:textId="4FBFF454"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0.87</w:t>
            </w:r>
          </w:p>
        </w:tc>
        <w:tc>
          <w:tcPr>
            <w:tcW w:w="0" w:type="auto"/>
          </w:tcPr>
          <w:p w14:paraId="5B760B60" w14:textId="120D2571"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0.87</w:t>
            </w:r>
          </w:p>
        </w:tc>
        <w:tc>
          <w:tcPr>
            <w:tcW w:w="0" w:type="auto"/>
          </w:tcPr>
          <w:p w14:paraId="5A9F3E8F" w14:textId="1D621B3F"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0.91</w:t>
            </w:r>
          </w:p>
        </w:tc>
        <w:tc>
          <w:tcPr>
            <w:tcW w:w="0" w:type="auto"/>
          </w:tcPr>
          <w:p w14:paraId="2A2FE83D" w14:textId="57BC0665"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0.83</w:t>
            </w:r>
          </w:p>
        </w:tc>
        <w:tc>
          <w:tcPr>
            <w:tcW w:w="0" w:type="auto"/>
          </w:tcPr>
          <w:p w14:paraId="0AED4268" w14:textId="634E279B"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0.95</w:t>
            </w:r>
          </w:p>
        </w:tc>
        <w:tc>
          <w:tcPr>
            <w:tcW w:w="0" w:type="auto"/>
          </w:tcPr>
          <w:p w14:paraId="4B1945E1" w14:textId="48525A1F"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0.93</w:t>
            </w:r>
          </w:p>
        </w:tc>
        <w:tc>
          <w:tcPr>
            <w:tcW w:w="0" w:type="auto"/>
          </w:tcPr>
          <w:p w14:paraId="239AA820" w14:textId="1A5837EC"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0.85</w:t>
            </w:r>
          </w:p>
        </w:tc>
        <w:tc>
          <w:tcPr>
            <w:tcW w:w="0" w:type="auto"/>
          </w:tcPr>
          <w:p w14:paraId="7F308FDD" w14:textId="45661859" w:rsidR="00C8548E" w:rsidRPr="00A84864"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84864">
              <w:rPr>
                <w:rFonts w:ascii="Segoe UI" w:eastAsia="Times New Roman" w:hAnsi="Segoe UI" w:cs="Segoe UI"/>
                <w:color w:val="000000" w:themeColor="text1"/>
                <w:sz w:val="21"/>
                <w:szCs w:val="21"/>
                <w:lang w:eastAsia="en-US"/>
              </w:rPr>
              <w:t>0.87</w:t>
            </w:r>
          </w:p>
        </w:tc>
        <w:tc>
          <w:tcPr>
            <w:tcW w:w="0" w:type="auto"/>
          </w:tcPr>
          <w:p w14:paraId="050C12FD" w14:textId="2760C1BD" w:rsidR="00C8548E" w:rsidRPr="00A84864" w:rsidRDefault="00C8548E" w:rsidP="00C8548E">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p>
        </w:tc>
      </w:tr>
    </w:tbl>
    <w:p w14:paraId="4D025DBB" w14:textId="77777777" w:rsidR="00FA6ECF" w:rsidRDefault="00FA6ECF" w:rsidP="00FA6ECF"/>
    <w:p w14:paraId="6ED2A8D8" w14:textId="24B38EE8" w:rsidR="00FA6ECF" w:rsidRDefault="00FA6ECF" w:rsidP="00FA6ECF">
      <w:r w:rsidRPr="009B0594">
        <w:t>Test Precision and Recall:</w:t>
      </w:r>
    </w:p>
    <w:tbl>
      <w:tblPr>
        <w:tblStyle w:val="PlainTable3"/>
        <w:tblW w:w="0" w:type="auto"/>
        <w:tblLook w:val="04A0" w:firstRow="1" w:lastRow="0" w:firstColumn="1" w:lastColumn="0" w:noHBand="0" w:noVBand="1"/>
      </w:tblPr>
      <w:tblGrid>
        <w:gridCol w:w="1990"/>
        <w:gridCol w:w="602"/>
        <w:gridCol w:w="602"/>
        <w:gridCol w:w="602"/>
        <w:gridCol w:w="602"/>
        <w:gridCol w:w="602"/>
        <w:gridCol w:w="602"/>
        <w:gridCol w:w="602"/>
        <w:gridCol w:w="602"/>
        <w:gridCol w:w="602"/>
        <w:gridCol w:w="602"/>
        <w:gridCol w:w="222"/>
      </w:tblGrid>
      <w:tr w:rsidR="00C8548E" w:rsidRPr="00C8548E" w14:paraId="41F1C188" w14:textId="77777777" w:rsidTr="00983422">
        <w:trPr>
          <w:gridAfter w:val="1"/>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834DC62" w14:textId="2577E522" w:rsidR="00C8548E" w:rsidRPr="00C8548E" w:rsidRDefault="00C8548E" w:rsidP="00C8548E">
            <w:pPr>
              <w:jc w:val="center"/>
              <w:rPr>
                <w:rFonts w:ascii="Segoe UI" w:eastAsia="Times New Roman" w:hAnsi="Segoe UI" w:cs="Segoe UI"/>
                <w:color w:val="000000" w:themeColor="text1"/>
                <w:sz w:val="21"/>
                <w:szCs w:val="21"/>
                <w:lang w:eastAsia="en-US"/>
              </w:rPr>
            </w:pPr>
            <w:r>
              <w:rPr>
                <w:rFonts w:ascii="Segoe UI" w:eastAsia="Times New Roman" w:hAnsi="Segoe UI" w:cs="Segoe UI"/>
                <w:color w:val="000000" w:themeColor="text1"/>
                <w:sz w:val="21"/>
                <w:szCs w:val="21"/>
                <w:lang w:eastAsia="en-US"/>
              </w:rPr>
              <w:t>CLASSES</w:t>
            </w:r>
          </w:p>
        </w:tc>
        <w:tc>
          <w:tcPr>
            <w:tcW w:w="0" w:type="auto"/>
          </w:tcPr>
          <w:p w14:paraId="4AFBD31A" w14:textId="46BE7DA8"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w:t>
            </w:r>
          </w:p>
        </w:tc>
        <w:tc>
          <w:tcPr>
            <w:tcW w:w="0" w:type="auto"/>
            <w:hideMark/>
          </w:tcPr>
          <w:p w14:paraId="4EF79C1A" w14:textId="49F4AF74"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1</w:t>
            </w:r>
          </w:p>
        </w:tc>
        <w:tc>
          <w:tcPr>
            <w:tcW w:w="0" w:type="auto"/>
            <w:hideMark/>
          </w:tcPr>
          <w:p w14:paraId="0C2C7EFE" w14:textId="77777777"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2</w:t>
            </w:r>
          </w:p>
        </w:tc>
        <w:tc>
          <w:tcPr>
            <w:tcW w:w="0" w:type="auto"/>
            <w:hideMark/>
          </w:tcPr>
          <w:p w14:paraId="22109F2E" w14:textId="77777777"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3</w:t>
            </w:r>
          </w:p>
        </w:tc>
        <w:tc>
          <w:tcPr>
            <w:tcW w:w="0" w:type="auto"/>
            <w:hideMark/>
          </w:tcPr>
          <w:p w14:paraId="72B7776F" w14:textId="77777777"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4</w:t>
            </w:r>
          </w:p>
        </w:tc>
        <w:tc>
          <w:tcPr>
            <w:tcW w:w="0" w:type="auto"/>
            <w:hideMark/>
          </w:tcPr>
          <w:p w14:paraId="036DC15C" w14:textId="77777777"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5</w:t>
            </w:r>
          </w:p>
        </w:tc>
        <w:tc>
          <w:tcPr>
            <w:tcW w:w="0" w:type="auto"/>
            <w:hideMark/>
          </w:tcPr>
          <w:p w14:paraId="249F866B" w14:textId="77777777"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6</w:t>
            </w:r>
          </w:p>
        </w:tc>
        <w:tc>
          <w:tcPr>
            <w:tcW w:w="0" w:type="auto"/>
            <w:hideMark/>
          </w:tcPr>
          <w:p w14:paraId="16F47FDB" w14:textId="77777777"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7</w:t>
            </w:r>
          </w:p>
        </w:tc>
        <w:tc>
          <w:tcPr>
            <w:tcW w:w="0" w:type="auto"/>
            <w:hideMark/>
          </w:tcPr>
          <w:p w14:paraId="3CD9A4E3" w14:textId="77777777"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8</w:t>
            </w:r>
          </w:p>
        </w:tc>
        <w:tc>
          <w:tcPr>
            <w:tcW w:w="0" w:type="auto"/>
            <w:hideMark/>
          </w:tcPr>
          <w:p w14:paraId="04977861" w14:textId="77777777" w:rsidR="00C8548E" w:rsidRPr="00C8548E" w:rsidRDefault="00C8548E" w:rsidP="00C8548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9</w:t>
            </w:r>
          </w:p>
        </w:tc>
      </w:tr>
      <w:tr w:rsidR="00C8548E" w:rsidRPr="00C8548E" w14:paraId="39FD1077" w14:textId="77777777" w:rsidTr="00C85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9A6342" w14:textId="77777777" w:rsidR="00C8548E" w:rsidRPr="00C8548E" w:rsidRDefault="00C8548E" w:rsidP="00C8548E">
            <w:pPr>
              <w:jc w:val="center"/>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Precision (Test)</w:t>
            </w:r>
          </w:p>
        </w:tc>
        <w:tc>
          <w:tcPr>
            <w:tcW w:w="0" w:type="auto"/>
          </w:tcPr>
          <w:p w14:paraId="22BF1EF0" w14:textId="1B65A84F"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0.94</w:t>
            </w:r>
          </w:p>
        </w:tc>
        <w:tc>
          <w:tcPr>
            <w:tcW w:w="0" w:type="auto"/>
          </w:tcPr>
          <w:p w14:paraId="27DEC78D" w14:textId="25F6AC67"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0.95</w:t>
            </w:r>
          </w:p>
        </w:tc>
        <w:tc>
          <w:tcPr>
            <w:tcW w:w="0" w:type="auto"/>
          </w:tcPr>
          <w:p w14:paraId="289A2758" w14:textId="0340ACC2"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0.92</w:t>
            </w:r>
          </w:p>
        </w:tc>
        <w:tc>
          <w:tcPr>
            <w:tcW w:w="0" w:type="auto"/>
          </w:tcPr>
          <w:p w14:paraId="3CE41A82" w14:textId="633050F0"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0.90</w:t>
            </w:r>
          </w:p>
        </w:tc>
        <w:tc>
          <w:tcPr>
            <w:tcW w:w="0" w:type="auto"/>
          </w:tcPr>
          <w:p w14:paraId="15D9C844" w14:textId="4F9DE573"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0.90</w:t>
            </w:r>
          </w:p>
        </w:tc>
        <w:tc>
          <w:tcPr>
            <w:tcW w:w="0" w:type="auto"/>
          </w:tcPr>
          <w:p w14:paraId="5EE4A6C7" w14:textId="77784A96"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0.87</w:t>
            </w:r>
          </w:p>
        </w:tc>
        <w:tc>
          <w:tcPr>
            <w:tcW w:w="0" w:type="auto"/>
          </w:tcPr>
          <w:p w14:paraId="04DF047A" w14:textId="5CD24637"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0.92</w:t>
            </w:r>
          </w:p>
        </w:tc>
        <w:tc>
          <w:tcPr>
            <w:tcW w:w="0" w:type="auto"/>
          </w:tcPr>
          <w:p w14:paraId="7ABB6A2C" w14:textId="09DC9136"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0.91</w:t>
            </w:r>
          </w:p>
        </w:tc>
        <w:tc>
          <w:tcPr>
            <w:tcW w:w="0" w:type="auto"/>
          </w:tcPr>
          <w:p w14:paraId="02E5207C" w14:textId="6DBB874D"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0.87</w:t>
            </w:r>
          </w:p>
        </w:tc>
        <w:tc>
          <w:tcPr>
            <w:tcW w:w="0" w:type="auto"/>
          </w:tcPr>
          <w:p w14:paraId="2B1BEA53" w14:textId="4E428823" w:rsidR="00C8548E" w:rsidRPr="00C8548E" w:rsidRDefault="00C8548E" w:rsidP="00C8548E">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0.88</w:t>
            </w:r>
          </w:p>
        </w:tc>
        <w:tc>
          <w:tcPr>
            <w:tcW w:w="0" w:type="auto"/>
          </w:tcPr>
          <w:p w14:paraId="68F92B3F" w14:textId="6FA7A254" w:rsidR="00C8548E" w:rsidRPr="00C8548E" w:rsidRDefault="00C8548E" w:rsidP="00C8548E">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p>
        </w:tc>
      </w:tr>
      <w:tr w:rsidR="00C8548E" w:rsidRPr="00C8548E" w14:paraId="734AD975" w14:textId="77777777" w:rsidTr="00C8548E">
        <w:tc>
          <w:tcPr>
            <w:cnfStyle w:val="001000000000" w:firstRow="0" w:lastRow="0" w:firstColumn="1" w:lastColumn="0" w:oddVBand="0" w:evenVBand="0" w:oddHBand="0" w:evenHBand="0" w:firstRowFirstColumn="0" w:firstRowLastColumn="0" w:lastRowFirstColumn="0" w:lastRowLastColumn="0"/>
            <w:tcW w:w="0" w:type="auto"/>
            <w:hideMark/>
          </w:tcPr>
          <w:p w14:paraId="3C6D7362" w14:textId="77777777" w:rsidR="00C8548E" w:rsidRPr="00C8548E" w:rsidRDefault="00C8548E" w:rsidP="00C8548E">
            <w:pPr>
              <w:jc w:val="center"/>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Recall (Test)</w:t>
            </w:r>
          </w:p>
        </w:tc>
        <w:tc>
          <w:tcPr>
            <w:tcW w:w="0" w:type="auto"/>
          </w:tcPr>
          <w:p w14:paraId="799D8BE8" w14:textId="696D8798"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0.97</w:t>
            </w:r>
          </w:p>
        </w:tc>
        <w:tc>
          <w:tcPr>
            <w:tcW w:w="0" w:type="auto"/>
          </w:tcPr>
          <w:p w14:paraId="4DF03B63" w14:textId="29F7CD1A"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0.97</w:t>
            </w:r>
          </w:p>
        </w:tc>
        <w:tc>
          <w:tcPr>
            <w:tcW w:w="0" w:type="auto"/>
          </w:tcPr>
          <w:p w14:paraId="14231511" w14:textId="22843417"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0.88</w:t>
            </w:r>
          </w:p>
        </w:tc>
        <w:tc>
          <w:tcPr>
            <w:tcW w:w="0" w:type="auto"/>
          </w:tcPr>
          <w:p w14:paraId="20EBE753" w14:textId="44CF216F"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0.90</w:t>
            </w:r>
          </w:p>
        </w:tc>
        <w:tc>
          <w:tcPr>
            <w:tcW w:w="0" w:type="auto"/>
          </w:tcPr>
          <w:p w14:paraId="15160CD5" w14:textId="59427950"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0.91</w:t>
            </w:r>
          </w:p>
        </w:tc>
        <w:tc>
          <w:tcPr>
            <w:tcW w:w="0" w:type="auto"/>
          </w:tcPr>
          <w:p w14:paraId="09F70B44" w14:textId="6634D1AB"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0.84</w:t>
            </w:r>
          </w:p>
        </w:tc>
        <w:tc>
          <w:tcPr>
            <w:tcW w:w="0" w:type="auto"/>
          </w:tcPr>
          <w:p w14:paraId="6577F8E8" w14:textId="135C84A3"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0.95</w:t>
            </w:r>
          </w:p>
        </w:tc>
        <w:tc>
          <w:tcPr>
            <w:tcW w:w="0" w:type="auto"/>
          </w:tcPr>
          <w:p w14:paraId="4694C7E1" w14:textId="5F5909D3"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0.92</w:t>
            </w:r>
          </w:p>
        </w:tc>
        <w:tc>
          <w:tcPr>
            <w:tcW w:w="0" w:type="auto"/>
          </w:tcPr>
          <w:p w14:paraId="54C4D648" w14:textId="75DACEB9"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0.85</w:t>
            </w:r>
          </w:p>
        </w:tc>
        <w:tc>
          <w:tcPr>
            <w:tcW w:w="0" w:type="auto"/>
          </w:tcPr>
          <w:p w14:paraId="1E5D764E" w14:textId="66397EB3" w:rsidR="00C8548E" w:rsidRPr="00C8548E" w:rsidRDefault="00C8548E" w:rsidP="00C8548E">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C8548E">
              <w:rPr>
                <w:rFonts w:ascii="Segoe UI" w:eastAsia="Times New Roman" w:hAnsi="Segoe UI" w:cs="Segoe UI"/>
                <w:color w:val="000000" w:themeColor="text1"/>
                <w:sz w:val="21"/>
                <w:szCs w:val="21"/>
                <w:lang w:eastAsia="en-US"/>
              </w:rPr>
              <w:t>0.87</w:t>
            </w:r>
          </w:p>
        </w:tc>
        <w:tc>
          <w:tcPr>
            <w:tcW w:w="0" w:type="auto"/>
          </w:tcPr>
          <w:p w14:paraId="02904244" w14:textId="344D8E3B" w:rsidR="00C8548E" w:rsidRPr="00C8548E" w:rsidRDefault="00C8548E" w:rsidP="00C8548E">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p>
        </w:tc>
      </w:tr>
    </w:tbl>
    <w:p w14:paraId="460D4D3F" w14:textId="77777777" w:rsidR="00FA6ECF" w:rsidRDefault="00FA6ECF" w:rsidP="00FA6ECF"/>
    <w:p w14:paraId="075952B7" w14:textId="77777777" w:rsidR="00FA6ECF" w:rsidRDefault="00FA6ECF" w:rsidP="00FA6ECF"/>
    <w:p w14:paraId="08C6EE61" w14:textId="77777777" w:rsidR="00FA6ECF" w:rsidRPr="009B0594" w:rsidRDefault="00FA6ECF" w:rsidP="00FA6ECF"/>
    <w:p w14:paraId="52B3C60B" w14:textId="77777777" w:rsidR="00FA6ECF" w:rsidRDefault="00FA6ECF" w:rsidP="00FA6ECF"/>
    <w:p w14:paraId="55C186C9" w14:textId="77777777" w:rsidR="00FA6ECF" w:rsidRPr="009B0594" w:rsidRDefault="00FA6ECF" w:rsidP="00FA6ECF">
      <w:r w:rsidRPr="009B0594">
        <w:lastRenderedPageBreak/>
        <w:t>Train Confusion Matrix:</w:t>
      </w:r>
    </w:p>
    <w:p w14:paraId="7C5CB158" w14:textId="49198EFE" w:rsidR="00FA6ECF" w:rsidRPr="009B0594" w:rsidRDefault="00C80176" w:rsidP="00FA6ECF">
      <w:pPr>
        <w:jc w:val="center"/>
      </w:pPr>
      <w:r w:rsidRPr="00C80176">
        <w:rPr>
          <w:noProof/>
        </w:rPr>
        <w:drawing>
          <wp:inline distT="0" distB="0" distL="0" distR="0" wp14:anchorId="748F7B64" wp14:editId="35495789">
            <wp:extent cx="3500184" cy="3456432"/>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0184" cy="3456432"/>
                    </a:xfrm>
                    <a:prstGeom prst="rect">
                      <a:avLst/>
                    </a:prstGeom>
                  </pic:spPr>
                </pic:pic>
              </a:graphicData>
            </a:graphic>
          </wp:inline>
        </w:drawing>
      </w:r>
    </w:p>
    <w:p w14:paraId="0B0C857E" w14:textId="77777777" w:rsidR="00FA6ECF" w:rsidRPr="009B0594" w:rsidRDefault="00FA6ECF" w:rsidP="00FA6ECF">
      <w:r w:rsidRPr="009B0594">
        <w:t>Normalized Train Confusion Matrix:</w:t>
      </w:r>
    </w:p>
    <w:p w14:paraId="7A69E473" w14:textId="16A50905" w:rsidR="00FA6ECF" w:rsidRPr="009B0594" w:rsidRDefault="00C80176" w:rsidP="00FA6ECF">
      <w:pPr>
        <w:jc w:val="center"/>
      </w:pPr>
      <w:r w:rsidRPr="00C80176">
        <w:rPr>
          <w:noProof/>
        </w:rPr>
        <w:drawing>
          <wp:inline distT="0" distB="0" distL="0" distR="0" wp14:anchorId="5457D164" wp14:editId="3904B9CC">
            <wp:extent cx="3443281" cy="345643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3281" cy="3456432"/>
                    </a:xfrm>
                    <a:prstGeom prst="rect">
                      <a:avLst/>
                    </a:prstGeom>
                  </pic:spPr>
                </pic:pic>
              </a:graphicData>
            </a:graphic>
          </wp:inline>
        </w:drawing>
      </w:r>
    </w:p>
    <w:p w14:paraId="4B6DFA06" w14:textId="77777777" w:rsidR="00FA6ECF" w:rsidRPr="009B0594" w:rsidRDefault="00FA6ECF" w:rsidP="00FA6ECF"/>
    <w:p w14:paraId="551DA7E6" w14:textId="77777777" w:rsidR="00FA6ECF" w:rsidRPr="009B0594" w:rsidRDefault="00FA6ECF" w:rsidP="00FA6ECF">
      <w:r w:rsidRPr="009B0594">
        <w:lastRenderedPageBreak/>
        <w:t>Test Confusion Matrix:</w:t>
      </w:r>
    </w:p>
    <w:p w14:paraId="6DBEF5B9" w14:textId="50D2400D" w:rsidR="00FA6ECF" w:rsidRPr="009B0594" w:rsidRDefault="00C80176" w:rsidP="00FA6ECF">
      <w:pPr>
        <w:jc w:val="center"/>
      </w:pPr>
      <w:r w:rsidRPr="00C80176">
        <w:rPr>
          <w:noProof/>
        </w:rPr>
        <w:drawing>
          <wp:inline distT="0" distB="0" distL="0" distR="0" wp14:anchorId="2CF016FA" wp14:editId="37048988">
            <wp:extent cx="3465256" cy="3456432"/>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5256" cy="3456432"/>
                    </a:xfrm>
                    <a:prstGeom prst="rect">
                      <a:avLst/>
                    </a:prstGeom>
                  </pic:spPr>
                </pic:pic>
              </a:graphicData>
            </a:graphic>
          </wp:inline>
        </w:drawing>
      </w:r>
    </w:p>
    <w:p w14:paraId="51E5ABDF" w14:textId="77777777" w:rsidR="00FA6ECF" w:rsidRPr="009B0594" w:rsidRDefault="00FA6ECF" w:rsidP="00FA6ECF">
      <w:r w:rsidRPr="009B0594">
        <w:t>Normalized Test Confusion Matrix:</w:t>
      </w:r>
    </w:p>
    <w:p w14:paraId="72FF78FA" w14:textId="7E572A56" w:rsidR="00FA6ECF" w:rsidRPr="009B0594" w:rsidRDefault="00C80176" w:rsidP="00FA6ECF">
      <w:pPr>
        <w:jc w:val="center"/>
      </w:pPr>
      <w:r w:rsidRPr="00C80176">
        <w:rPr>
          <w:noProof/>
        </w:rPr>
        <w:drawing>
          <wp:inline distT="0" distB="0" distL="0" distR="0" wp14:anchorId="71000F7D" wp14:editId="6966B064">
            <wp:extent cx="3408694" cy="345643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8694" cy="3456432"/>
                    </a:xfrm>
                    <a:prstGeom prst="rect">
                      <a:avLst/>
                    </a:prstGeom>
                  </pic:spPr>
                </pic:pic>
              </a:graphicData>
            </a:graphic>
          </wp:inline>
        </w:drawing>
      </w:r>
    </w:p>
    <w:p w14:paraId="4DD10F66" w14:textId="77777777" w:rsidR="00FA6ECF" w:rsidRPr="009B0594" w:rsidRDefault="00FA6ECF" w:rsidP="00FA6ECF">
      <w:pPr>
        <w:jc w:val="center"/>
      </w:pPr>
    </w:p>
    <w:p w14:paraId="68488A34" w14:textId="77777777" w:rsidR="00FA6ECF" w:rsidRPr="009B0594" w:rsidRDefault="00FA6ECF" w:rsidP="00FA6ECF">
      <w:r w:rsidRPr="009B0594">
        <w:lastRenderedPageBreak/>
        <w:t>Train ROC Plot &amp; AUC Values:</w:t>
      </w:r>
    </w:p>
    <w:p w14:paraId="41EAD80A" w14:textId="2C2B7ED7" w:rsidR="00FA6ECF" w:rsidRPr="009B0594" w:rsidRDefault="00CA3582" w:rsidP="00FA6ECF">
      <w:pPr>
        <w:jc w:val="center"/>
      </w:pPr>
      <w:r w:rsidRPr="00CA3582">
        <w:rPr>
          <w:noProof/>
        </w:rPr>
        <w:drawing>
          <wp:inline distT="0" distB="0" distL="0" distR="0" wp14:anchorId="1BADBEB2" wp14:editId="3033EF2C">
            <wp:extent cx="4391056" cy="34564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56" cy="3456432"/>
                    </a:xfrm>
                    <a:prstGeom prst="rect">
                      <a:avLst/>
                    </a:prstGeom>
                  </pic:spPr>
                </pic:pic>
              </a:graphicData>
            </a:graphic>
          </wp:inline>
        </w:drawing>
      </w:r>
    </w:p>
    <w:p w14:paraId="696EC7BB" w14:textId="77777777" w:rsidR="00FA6ECF" w:rsidRPr="009B0594" w:rsidRDefault="00FA6ECF" w:rsidP="00FA6ECF">
      <w:r w:rsidRPr="009B0594">
        <w:t>Train ROC Plot &amp; AUC Values:</w:t>
      </w:r>
    </w:p>
    <w:p w14:paraId="59F13171" w14:textId="34BA490D" w:rsidR="00FA6ECF" w:rsidRDefault="00CA3582" w:rsidP="00FA6ECF">
      <w:pPr>
        <w:jc w:val="center"/>
      </w:pPr>
      <w:r w:rsidRPr="00CA3582">
        <w:rPr>
          <w:noProof/>
        </w:rPr>
        <w:drawing>
          <wp:inline distT="0" distB="0" distL="0" distR="0" wp14:anchorId="6A79785C" wp14:editId="5B02663D">
            <wp:extent cx="4391056" cy="34564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56" cy="3456432"/>
                    </a:xfrm>
                    <a:prstGeom prst="rect">
                      <a:avLst/>
                    </a:prstGeom>
                  </pic:spPr>
                </pic:pic>
              </a:graphicData>
            </a:graphic>
          </wp:inline>
        </w:drawing>
      </w:r>
    </w:p>
    <w:p w14:paraId="699151DC" w14:textId="749D9439" w:rsidR="00126ECB" w:rsidRDefault="00126ECB" w:rsidP="00FA6ECF">
      <w:pPr>
        <w:jc w:val="center"/>
      </w:pPr>
    </w:p>
    <w:p w14:paraId="5C4C32BC" w14:textId="6F7CD643" w:rsidR="00126ECB" w:rsidRDefault="00B565B5" w:rsidP="005854CE">
      <w:pPr>
        <w:pStyle w:val="Heading4"/>
        <w:numPr>
          <w:ilvl w:val="1"/>
          <w:numId w:val="23"/>
        </w:numPr>
      </w:pPr>
      <w:r>
        <w:lastRenderedPageBreak/>
        <w:t>Analysis and Comparison of Datasets</w:t>
      </w:r>
    </w:p>
    <w:p w14:paraId="2F21740B" w14:textId="316D8411" w:rsidR="00B565B5" w:rsidRDefault="00B565B5" w:rsidP="00B565B5">
      <w:r>
        <w:t>The first thing that caught my eyes was that the test accuracy over PCA30 &amp; PCA100 sets are bigger than train accuracy. But this is not the case for Full set.</w:t>
      </w:r>
    </w:p>
    <w:p w14:paraId="2334BF8E" w14:textId="27660221" w:rsidR="00B565B5" w:rsidRDefault="00B565B5" w:rsidP="00B565B5">
      <w:r>
        <w:t>The next interesting thing is that the classification quality of one and zero is higher than others (Higher precision and recall). Which may happen because of visually distinguishable features of these two digits which make their separation from others easier. Digit 5 has the lowest precision, and from its confusions we can see it mostly mistaken as 8. Which is expected because of these two digits similarities in writing.</w:t>
      </w:r>
    </w:p>
    <w:p w14:paraId="0F6C8010" w14:textId="48CA2D35" w:rsidR="00B565B5" w:rsidRDefault="00B565B5" w:rsidP="00B565B5">
      <w:r>
        <w:t xml:space="preserve">We can observe that all the classes got classified with good qualities. </w:t>
      </w:r>
      <w:r w:rsidR="005854CE">
        <w:t xml:space="preserve">But this is no surprise since MNIST is a toy dataset </w:t>
      </w:r>
      <w:r w:rsidR="005854CE">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5854CE">
        <w:t>.</w:t>
      </w:r>
    </w:p>
    <w:p w14:paraId="0F3533C2" w14:textId="33DF7E8B" w:rsidR="00567820" w:rsidRDefault="00567820" w:rsidP="00B565B5"/>
    <w:p w14:paraId="200658C4" w14:textId="69CE65E6" w:rsidR="00567820" w:rsidRDefault="00567820" w:rsidP="00567820">
      <w:pPr>
        <w:pStyle w:val="Heading4"/>
        <w:numPr>
          <w:ilvl w:val="1"/>
          <w:numId w:val="23"/>
        </w:numPr>
      </w:pPr>
      <w:r>
        <w:t>Cost Parameter Effect (</w:t>
      </w:r>
      <w:hyperlink r:id="rId33" w:history="1">
        <w:r w:rsidRPr="00567820">
          <w:rPr>
            <w:rStyle w:val="Hyperlink"/>
          </w:rPr>
          <w:t>5_models_pca30.ipynb</w:t>
        </w:r>
      </w:hyperlink>
      <w:r>
        <w:t>)</w:t>
      </w:r>
    </w:p>
    <w:p w14:paraId="2E2827B6" w14:textId="369276B0" w:rsidR="00567820" w:rsidRDefault="00567820" w:rsidP="00567820">
      <w:r>
        <w:t>First thing first, we loaded the preprocessed dataset, then we separated the test and train data.</w:t>
      </w:r>
    </w:p>
    <w:p w14:paraId="2BE01E4C" w14:textId="62782DD2" w:rsidR="00567820" w:rsidRDefault="00567820" w:rsidP="00567820">
      <w:r>
        <w:t xml:space="preserve">By defining a list of C parameters, we can iterate over the list and train a different SVM with each of those Cs in every iteration. </w:t>
      </w:r>
    </w:p>
    <w:p w14:paraId="3782B279" w14:textId="474B9040" w:rsidR="00567820" w:rsidRDefault="00567820" w:rsidP="00567820">
      <w:r>
        <w:t>Here, we used the LinearSVC class from sklearn library. We trained this SVM model in an OneVsRest mode, which means it’s going to train a single SVM for each class. For example, in case of MNIST dataset, it’s going to train 10 different SVM models, one for every class. Every SVM model trained in this mode should predict each corresponding class vs every other class. (It should differentiate between that class and others).</w:t>
      </w:r>
    </w:p>
    <w:p w14:paraId="38E9BB3F" w14:textId="79C970E0" w:rsidR="00567820" w:rsidRDefault="00567820" w:rsidP="00567820">
      <w:r>
        <w:t xml:space="preserve">There are two ways that we can incorporate when it comes to training our SVM model. Primal and Dual. The </w:t>
      </w:r>
      <w:r w:rsidR="00AA7A69">
        <w:t xml:space="preserve">documentation of sklearn </w:t>
      </w:r>
      <w:r w:rsidR="00AA7A69">
        <w:lastRenderedPageBreak/>
        <w:t>provided a simple criterion which is going to help to decide which method to use. The criteria are as follows:</w:t>
      </w:r>
    </w:p>
    <w:p w14:paraId="30AE5F46" w14:textId="115E082B" w:rsidR="00AA7A69" w:rsidRDefault="00AA7A69" w:rsidP="00567820">
      <w:r>
        <w:t>If the number of samples are bigger than the number of features, you should use primal method, other wise use dual method.</w:t>
      </w:r>
    </w:p>
    <w:p w14:paraId="5F6C2659" w14:textId="4AD2FA92" w:rsidR="00AA7A69" w:rsidRDefault="00AA7A69" w:rsidP="00567820">
      <w:r>
        <w:t>In our case since we know the number of samples are bigger than number of features, we turn dual option off.</w:t>
      </w:r>
    </w:p>
    <w:p w14:paraId="1AE39460" w14:textId="152BA1B7" w:rsidR="00AA7A69" w:rsidRDefault="00AA7A69" w:rsidP="00567820">
      <w:r>
        <w:t>After training each model, the training and test accuracy calculated and stored to be compared with others.</w:t>
      </w:r>
    </w:p>
    <w:p w14:paraId="45E7A5DF" w14:textId="43D6EFA2" w:rsidR="00AA7A69" w:rsidRDefault="00AA7A69" w:rsidP="00567820">
      <w:r>
        <w:t>So, here’s the result of this experiment:</w:t>
      </w:r>
    </w:p>
    <w:tbl>
      <w:tblPr>
        <w:tblStyle w:val="PlainTable3"/>
        <w:tblW w:w="0" w:type="auto"/>
        <w:tblLook w:val="04A0" w:firstRow="1" w:lastRow="0" w:firstColumn="1" w:lastColumn="0" w:noHBand="0" w:noVBand="1"/>
      </w:tblPr>
      <w:tblGrid>
        <w:gridCol w:w="1324"/>
        <w:gridCol w:w="1054"/>
        <w:gridCol w:w="1054"/>
        <w:gridCol w:w="1054"/>
        <w:gridCol w:w="1054"/>
        <w:gridCol w:w="1054"/>
        <w:gridCol w:w="1054"/>
        <w:gridCol w:w="222"/>
      </w:tblGrid>
      <w:tr w:rsidR="00AA7A69" w:rsidRPr="00AA7A69" w14:paraId="504CF7B2" w14:textId="77777777" w:rsidTr="00AA7A69">
        <w:trPr>
          <w:gridAfter w:val="1"/>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200F555" w14:textId="1C05E322" w:rsidR="00AA7A69" w:rsidRPr="00AA7A69" w:rsidRDefault="00AA7A69" w:rsidP="00AA7A69">
            <w:pPr>
              <w:jc w:val="right"/>
              <w:rPr>
                <w:rFonts w:ascii="Segoe UI" w:eastAsia="Times New Roman" w:hAnsi="Segoe UI" w:cs="Segoe UI"/>
                <w:color w:val="000000" w:themeColor="text1"/>
                <w:sz w:val="21"/>
                <w:szCs w:val="21"/>
                <w:lang w:eastAsia="en-US"/>
              </w:rPr>
            </w:pPr>
          </w:p>
        </w:tc>
        <w:tc>
          <w:tcPr>
            <w:tcW w:w="0" w:type="auto"/>
          </w:tcPr>
          <w:p w14:paraId="70A65F86" w14:textId="715DA4DA" w:rsidR="00AA7A69" w:rsidRPr="00AA7A69" w:rsidRDefault="00AA7A69" w:rsidP="00AA7A69">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0.001</w:t>
            </w:r>
          </w:p>
        </w:tc>
        <w:tc>
          <w:tcPr>
            <w:tcW w:w="0" w:type="auto"/>
            <w:hideMark/>
          </w:tcPr>
          <w:p w14:paraId="49D06764" w14:textId="6EDEB3D8" w:rsidR="00AA7A69" w:rsidRPr="00AA7A69" w:rsidRDefault="00AA7A69" w:rsidP="00AA7A69">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0.010</w:t>
            </w:r>
          </w:p>
        </w:tc>
        <w:tc>
          <w:tcPr>
            <w:tcW w:w="0" w:type="auto"/>
            <w:hideMark/>
          </w:tcPr>
          <w:p w14:paraId="5B1B32EE" w14:textId="77777777" w:rsidR="00AA7A69" w:rsidRPr="00AA7A69" w:rsidRDefault="00AA7A69" w:rsidP="00AA7A69">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0.100</w:t>
            </w:r>
          </w:p>
        </w:tc>
        <w:tc>
          <w:tcPr>
            <w:tcW w:w="0" w:type="auto"/>
            <w:hideMark/>
          </w:tcPr>
          <w:p w14:paraId="3D7DB8DE" w14:textId="77777777" w:rsidR="00AA7A69" w:rsidRPr="00AA7A69" w:rsidRDefault="00AA7A69" w:rsidP="00AA7A69">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1.000</w:t>
            </w:r>
          </w:p>
        </w:tc>
        <w:tc>
          <w:tcPr>
            <w:tcW w:w="0" w:type="auto"/>
            <w:hideMark/>
          </w:tcPr>
          <w:p w14:paraId="1B29DF6A" w14:textId="77777777" w:rsidR="00AA7A69" w:rsidRPr="00AA7A69" w:rsidRDefault="00AA7A69" w:rsidP="00AA7A69">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10.000</w:t>
            </w:r>
          </w:p>
        </w:tc>
        <w:tc>
          <w:tcPr>
            <w:tcW w:w="0" w:type="auto"/>
            <w:hideMark/>
          </w:tcPr>
          <w:p w14:paraId="306C92EA" w14:textId="77777777" w:rsidR="00AA7A69" w:rsidRPr="00AA7A69" w:rsidRDefault="00AA7A69" w:rsidP="00AA7A69">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100.000</w:t>
            </w:r>
          </w:p>
        </w:tc>
      </w:tr>
      <w:tr w:rsidR="00AA7A69" w:rsidRPr="00AA7A69" w14:paraId="738BA03C" w14:textId="77777777" w:rsidTr="00AA7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C73597" w14:textId="77777777" w:rsidR="00AA7A69" w:rsidRPr="00AA7A69" w:rsidRDefault="00AA7A69" w:rsidP="00AA7A69">
            <w:pPr>
              <w:jc w:val="right"/>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Train Acc</w:t>
            </w:r>
          </w:p>
        </w:tc>
        <w:tc>
          <w:tcPr>
            <w:tcW w:w="0" w:type="auto"/>
          </w:tcPr>
          <w:p w14:paraId="065351D6" w14:textId="44AB1ACB" w:rsidR="00AA7A69" w:rsidRPr="00AA7A69" w:rsidRDefault="00AA7A69" w:rsidP="00AA7A69">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0.864833</w:t>
            </w:r>
          </w:p>
        </w:tc>
        <w:tc>
          <w:tcPr>
            <w:tcW w:w="0" w:type="auto"/>
          </w:tcPr>
          <w:p w14:paraId="7C5FB818" w14:textId="732FBFAD" w:rsidR="00AA7A69" w:rsidRPr="00AA7A69" w:rsidRDefault="00AA7A69" w:rsidP="00AA7A69">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0.874333</w:t>
            </w:r>
          </w:p>
        </w:tc>
        <w:tc>
          <w:tcPr>
            <w:tcW w:w="0" w:type="auto"/>
          </w:tcPr>
          <w:p w14:paraId="7F26738A" w14:textId="09D93933" w:rsidR="00AA7A69" w:rsidRPr="00AA7A69" w:rsidRDefault="00AA7A69" w:rsidP="00AA7A69">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0.876133</w:t>
            </w:r>
          </w:p>
        </w:tc>
        <w:tc>
          <w:tcPr>
            <w:tcW w:w="0" w:type="auto"/>
          </w:tcPr>
          <w:p w14:paraId="012B7B09" w14:textId="6D741BFC" w:rsidR="00AA7A69" w:rsidRPr="00AA7A69" w:rsidRDefault="00AA7A69" w:rsidP="00AA7A69">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0.876467</w:t>
            </w:r>
          </w:p>
        </w:tc>
        <w:tc>
          <w:tcPr>
            <w:tcW w:w="0" w:type="auto"/>
          </w:tcPr>
          <w:p w14:paraId="7C1BAC28" w14:textId="1A62972C" w:rsidR="00AA7A69" w:rsidRPr="00AA7A69" w:rsidRDefault="00AA7A69" w:rsidP="00AA7A69">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0.876483</w:t>
            </w:r>
          </w:p>
        </w:tc>
        <w:tc>
          <w:tcPr>
            <w:tcW w:w="0" w:type="auto"/>
          </w:tcPr>
          <w:p w14:paraId="4CA87AF6" w14:textId="534E39F1" w:rsidR="00AA7A69" w:rsidRPr="00AA7A69" w:rsidRDefault="00AA7A69" w:rsidP="00AA7A69">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0.876483</w:t>
            </w:r>
          </w:p>
        </w:tc>
        <w:tc>
          <w:tcPr>
            <w:tcW w:w="0" w:type="auto"/>
          </w:tcPr>
          <w:p w14:paraId="7681FB1E" w14:textId="3F435B4D" w:rsidR="00AA7A69" w:rsidRPr="00AA7A69" w:rsidRDefault="00AA7A69" w:rsidP="00AA7A69">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p>
        </w:tc>
      </w:tr>
      <w:tr w:rsidR="00AA7A69" w:rsidRPr="00AA7A69" w14:paraId="16E53C2E" w14:textId="77777777" w:rsidTr="00AA7A69">
        <w:tc>
          <w:tcPr>
            <w:cnfStyle w:val="001000000000" w:firstRow="0" w:lastRow="0" w:firstColumn="1" w:lastColumn="0" w:oddVBand="0" w:evenVBand="0" w:oddHBand="0" w:evenHBand="0" w:firstRowFirstColumn="0" w:firstRowLastColumn="0" w:lastRowFirstColumn="0" w:lastRowLastColumn="0"/>
            <w:tcW w:w="0" w:type="auto"/>
            <w:hideMark/>
          </w:tcPr>
          <w:p w14:paraId="4E8F2531" w14:textId="77777777" w:rsidR="00AA7A69" w:rsidRPr="00AA7A69" w:rsidRDefault="00AA7A69" w:rsidP="00AA7A69">
            <w:pPr>
              <w:jc w:val="right"/>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Test Acc</w:t>
            </w:r>
          </w:p>
        </w:tc>
        <w:tc>
          <w:tcPr>
            <w:tcW w:w="0" w:type="auto"/>
          </w:tcPr>
          <w:p w14:paraId="08A341F6" w14:textId="7B11ACE9" w:rsidR="00AA7A69" w:rsidRPr="00AA7A69" w:rsidRDefault="00AA7A69" w:rsidP="00AA7A69">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0.875</w:t>
            </w:r>
          </w:p>
        </w:tc>
        <w:tc>
          <w:tcPr>
            <w:tcW w:w="0" w:type="auto"/>
          </w:tcPr>
          <w:p w14:paraId="6492AB54" w14:textId="70236918" w:rsidR="00AA7A69" w:rsidRPr="00AA7A69" w:rsidRDefault="00AA7A69" w:rsidP="00AA7A69">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0.8822</w:t>
            </w:r>
          </w:p>
        </w:tc>
        <w:tc>
          <w:tcPr>
            <w:tcW w:w="0" w:type="auto"/>
          </w:tcPr>
          <w:p w14:paraId="69C3B03F" w14:textId="1983A0B4" w:rsidR="00AA7A69" w:rsidRPr="00AA7A69" w:rsidRDefault="00AA7A69" w:rsidP="00AA7A69">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0.8836</w:t>
            </w:r>
          </w:p>
        </w:tc>
        <w:tc>
          <w:tcPr>
            <w:tcW w:w="0" w:type="auto"/>
          </w:tcPr>
          <w:p w14:paraId="134D4EF6" w14:textId="69B8CAEA" w:rsidR="00AA7A69" w:rsidRPr="00AA7A69" w:rsidRDefault="00AA7A69" w:rsidP="00AA7A69">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0.8838</w:t>
            </w:r>
          </w:p>
        </w:tc>
        <w:tc>
          <w:tcPr>
            <w:tcW w:w="0" w:type="auto"/>
          </w:tcPr>
          <w:p w14:paraId="17DAE054" w14:textId="714D75AE" w:rsidR="00AA7A69" w:rsidRPr="00AA7A69" w:rsidRDefault="00AA7A69" w:rsidP="00AA7A69">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0.8838</w:t>
            </w:r>
          </w:p>
        </w:tc>
        <w:tc>
          <w:tcPr>
            <w:tcW w:w="0" w:type="auto"/>
          </w:tcPr>
          <w:p w14:paraId="42DCA964" w14:textId="43A88C05" w:rsidR="00AA7A69" w:rsidRPr="00AA7A69" w:rsidRDefault="00AA7A69" w:rsidP="00AA7A69">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AA7A69">
              <w:rPr>
                <w:rFonts w:ascii="Segoe UI" w:eastAsia="Times New Roman" w:hAnsi="Segoe UI" w:cs="Segoe UI"/>
                <w:color w:val="000000" w:themeColor="text1"/>
                <w:sz w:val="21"/>
                <w:szCs w:val="21"/>
                <w:lang w:eastAsia="en-US"/>
              </w:rPr>
              <w:t>0.8838</w:t>
            </w:r>
          </w:p>
        </w:tc>
        <w:tc>
          <w:tcPr>
            <w:tcW w:w="0" w:type="auto"/>
          </w:tcPr>
          <w:p w14:paraId="265B47FB" w14:textId="021B73D4" w:rsidR="00AA7A69" w:rsidRPr="00AA7A69" w:rsidRDefault="00AA7A69" w:rsidP="00AA7A69">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p>
        </w:tc>
      </w:tr>
    </w:tbl>
    <w:p w14:paraId="27B40141" w14:textId="77777777" w:rsidR="00AA7A69" w:rsidRDefault="00AA7A69" w:rsidP="00567820"/>
    <w:p w14:paraId="25E2268E" w14:textId="4576CBDD" w:rsidR="00567820" w:rsidRDefault="00AA7A69" w:rsidP="00567820">
      <w:r>
        <w:t>We can see that by increasing the C parameter, the accuracy of train and test got increased too. To see this effect more clearly, we plotted the train and test accuracy against the C parameter separately:</w:t>
      </w:r>
    </w:p>
    <w:p w14:paraId="7977A450" w14:textId="13925FCB" w:rsidR="00AA7A69" w:rsidRDefault="00AA7A69" w:rsidP="00AA7A69">
      <w:pPr>
        <w:jc w:val="center"/>
      </w:pPr>
      <w:r w:rsidRPr="00AA7A69">
        <w:rPr>
          <w:noProof/>
        </w:rPr>
        <w:drawing>
          <wp:inline distT="0" distB="0" distL="0" distR="0" wp14:anchorId="057A7564" wp14:editId="45F643C3">
            <wp:extent cx="3790950"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950" cy="2647950"/>
                    </a:xfrm>
                    <a:prstGeom prst="rect">
                      <a:avLst/>
                    </a:prstGeom>
                  </pic:spPr>
                </pic:pic>
              </a:graphicData>
            </a:graphic>
          </wp:inline>
        </w:drawing>
      </w:r>
    </w:p>
    <w:p w14:paraId="71719AF3" w14:textId="12CEF106" w:rsidR="00AA7A69" w:rsidRDefault="00AA7A69" w:rsidP="00AA7A69">
      <w:pPr>
        <w:jc w:val="center"/>
      </w:pPr>
      <w:r w:rsidRPr="00AA7A69">
        <w:rPr>
          <w:noProof/>
        </w:rPr>
        <w:lastRenderedPageBreak/>
        <w:drawing>
          <wp:inline distT="0" distB="0" distL="0" distR="0" wp14:anchorId="2A6C6D72" wp14:editId="1CAF7958">
            <wp:extent cx="379095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0950" cy="2647950"/>
                    </a:xfrm>
                    <a:prstGeom prst="rect">
                      <a:avLst/>
                    </a:prstGeom>
                  </pic:spPr>
                </pic:pic>
              </a:graphicData>
            </a:graphic>
          </wp:inline>
        </w:drawing>
      </w:r>
    </w:p>
    <w:p w14:paraId="280134AB" w14:textId="76049E1A" w:rsidR="00AA7A69" w:rsidRDefault="00AA7A69" w:rsidP="00AA7A69">
      <w:r>
        <w:t>We can observe from these plots that from one point (C=0.1) the effect of C parameters is negligible, hence it increased the training time a lot.</w:t>
      </w:r>
    </w:p>
    <w:p w14:paraId="2A323D43" w14:textId="3CAB6BF2" w:rsidR="00AA7A69" w:rsidRDefault="006E1C73" w:rsidP="006E1C73">
      <w:pPr>
        <w:pStyle w:val="Heading4"/>
        <w:numPr>
          <w:ilvl w:val="1"/>
          <w:numId w:val="23"/>
        </w:numPr>
      </w:pPr>
      <w:r>
        <w:t>Gamma Parameter Effect</w:t>
      </w:r>
    </w:p>
    <w:p w14:paraId="175902C0" w14:textId="0FFD823B" w:rsidR="006E1C73" w:rsidRDefault="006E1C73" w:rsidP="006E1C73">
      <w:r>
        <w:t>Again, for this assignment, we loaded the preprocessed training and test data, then we trained 3 different SVM models with RBF kernels and each time we used a different gamma value.</w:t>
      </w:r>
    </w:p>
    <w:p w14:paraId="7002E067" w14:textId="2B2469E5" w:rsidR="006E1C73" w:rsidRDefault="006E1C73" w:rsidP="006E1C73">
      <w:r>
        <w:t>All the models, used the same C=1 value and OneVsRest method for handling the multiclass problem.</w:t>
      </w:r>
    </w:p>
    <w:p w14:paraId="2EFF43E5" w14:textId="18B2873D" w:rsidR="006E1C73" w:rsidRDefault="006E1C73" w:rsidP="006E1C73">
      <w:r>
        <w:t>Here’s the result of this experiment:</w:t>
      </w:r>
    </w:p>
    <w:tbl>
      <w:tblPr>
        <w:tblStyle w:val="PlainTable3"/>
        <w:tblW w:w="0" w:type="auto"/>
        <w:jc w:val="center"/>
        <w:tblLook w:val="04A0" w:firstRow="1" w:lastRow="0" w:firstColumn="1" w:lastColumn="0" w:noHBand="0" w:noVBand="1"/>
      </w:tblPr>
      <w:tblGrid>
        <w:gridCol w:w="1324"/>
        <w:gridCol w:w="1054"/>
        <w:gridCol w:w="828"/>
        <w:gridCol w:w="828"/>
        <w:gridCol w:w="222"/>
      </w:tblGrid>
      <w:tr w:rsidR="006E1C73" w:rsidRPr="006E1C73" w14:paraId="7CFEFFEB" w14:textId="77777777" w:rsidTr="003A1A4C">
        <w:trPr>
          <w:gridAfter w:val="1"/>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415EAA5A" w14:textId="7661A29D" w:rsidR="006E1C73" w:rsidRPr="006E1C73" w:rsidRDefault="006E1C73" w:rsidP="006E1C73">
            <w:pPr>
              <w:rPr>
                <w:rFonts w:ascii="Segoe UI" w:eastAsia="Times New Roman" w:hAnsi="Segoe UI" w:cs="Segoe UI"/>
                <w:color w:val="000000" w:themeColor="text1"/>
                <w:sz w:val="21"/>
                <w:szCs w:val="21"/>
                <w:lang w:eastAsia="en-US"/>
              </w:rPr>
            </w:pPr>
          </w:p>
        </w:tc>
        <w:tc>
          <w:tcPr>
            <w:tcW w:w="0" w:type="auto"/>
          </w:tcPr>
          <w:p w14:paraId="73DD8F8B" w14:textId="0B9BE30A" w:rsidR="006E1C73" w:rsidRPr="006E1C73" w:rsidRDefault="006E1C73" w:rsidP="006E1C73">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0.1</w:t>
            </w:r>
          </w:p>
        </w:tc>
        <w:tc>
          <w:tcPr>
            <w:tcW w:w="0" w:type="auto"/>
            <w:hideMark/>
          </w:tcPr>
          <w:p w14:paraId="67BA1576" w14:textId="09E6BC96" w:rsidR="006E1C73" w:rsidRPr="006E1C73" w:rsidRDefault="006E1C73" w:rsidP="006E1C73">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1.0</w:t>
            </w:r>
          </w:p>
        </w:tc>
        <w:tc>
          <w:tcPr>
            <w:tcW w:w="0" w:type="auto"/>
            <w:hideMark/>
          </w:tcPr>
          <w:p w14:paraId="68D636BE" w14:textId="77777777" w:rsidR="006E1C73" w:rsidRPr="006E1C73" w:rsidRDefault="006E1C73" w:rsidP="006E1C73">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10.0</w:t>
            </w:r>
          </w:p>
        </w:tc>
      </w:tr>
      <w:tr w:rsidR="006E1C73" w:rsidRPr="006E1C73" w14:paraId="7D101612" w14:textId="77777777" w:rsidTr="006E1C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ACE5F6" w14:textId="77777777" w:rsidR="006E1C73" w:rsidRPr="006E1C73" w:rsidRDefault="006E1C73" w:rsidP="006E1C73">
            <w:pPr>
              <w:jc w:val="right"/>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Train Acc</w:t>
            </w:r>
          </w:p>
        </w:tc>
        <w:tc>
          <w:tcPr>
            <w:tcW w:w="0" w:type="auto"/>
          </w:tcPr>
          <w:p w14:paraId="39048941" w14:textId="7694AEB3" w:rsidR="006E1C73" w:rsidRPr="006E1C73" w:rsidRDefault="006E1C73" w:rsidP="006E1C73">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0.998217</w:t>
            </w:r>
          </w:p>
        </w:tc>
        <w:tc>
          <w:tcPr>
            <w:tcW w:w="0" w:type="auto"/>
          </w:tcPr>
          <w:p w14:paraId="4CFEF77E" w14:textId="40FF02F0" w:rsidR="006E1C73" w:rsidRPr="006E1C73" w:rsidRDefault="006E1C73" w:rsidP="006E1C73">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1.0</w:t>
            </w:r>
          </w:p>
        </w:tc>
        <w:tc>
          <w:tcPr>
            <w:tcW w:w="0" w:type="auto"/>
          </w:tcPr>
          <w:p w14:paraId="6C69708A" w14:textId="1220790C" w:rsidR="006E1C73" w:rsidRPr="006E1C73" w:rsidRDefault="006E1C73" w:rsidP="006E1C73">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1.0</w:t>
            </w:r>
          </w:p>
        </w:tc>
        <w:tc>
          <w:tcPr>
            <w:tcW w:w="0" w:type="auto"/>
          </w:tcPr>
          <w:p w14:paraId="240F612F" w14:textId="4D18A5C3" w:rsidR="006E1C73" w:rsidRPr="006E1C73" w:rsidRDefault="006E1C73" w:rsidP="006E1C73">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US"/>
              </w:rPr>
            </w:pPr>
          </w:p>
        </w:tc>
      </w:tr>
      <w:tr w:rsidR="006E1C73" w:rsidRPr="006E1C73" w14:paraId="34685150" w14:textId="77777777" w:rsidTr="006E1C7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2BB41C" w14:textId="77777777" w:rsidR="006E1C73" w:rsidRPr="006E1C73" w:rsidRDefault="006E1C73" w:rsidP="006E1C73">
            <w:pPr>
              <w:jc w:val="right"/>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Test Acc</w:t>
            </w:r>
          </w:p>
        </w:tc>
        <w:tc>
          <w:tcPr>
            <w:tcW w:w="0" w:type="auto"/>
          </w:tcPr>
          <w:p w14:paraId="20B6C839" w14:textId="02D07C42" w:rsidR="006E1C73" w:rsidRPr="006E1C73" w:rsidRDefault="006E1C73" w:rsidP="006E1C73">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0.9833</w:t>
            </w:r>
          </w:p>
        </w:tc>
        <w:tc>
          <w:tcPr>
            <w:tcW w:w="0" w:type="auto"/>
          </w:tcPr>
          <w:p w14:paraId="40A994E0" w14:textId="133B9A9D" w:rsidR="006E1C73" w:rsidRPr="006E1C73" w:rsidRDefault="006E1C73" w:rsidP="006E1C73">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0.3549</w:t>
            </w:r>
          </w:p>
        </w:tc>
        <w:tc>
          <w:tcPr>
            <w:tcW w:w="0" w:type="auto"/>
          </w:tcPr>
          <w:p w14:paraId="44C13535" w14:textId="70A73A13" w:rsidR="006E1C73" w:rsidRPr="006E1C73" w:rsidRDefault="006E1C73" w:rsidP="006E1C73">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r w:rsidRPr="006E1C73">
              <w:rPr>
                <w:rFonts w:ascii="Segoe UI" w:eastAsia="Times New Roman" w:hAnsi="Segoe UI" w:cs="Segoe UI"/>
                <w:color w:val="000000" w:themeColor="text1"/>
                <w:sz w:val="21"/>
                <w:szCs w:val="21"/>
                <w:lang w:eastAsia="en-US"/>
              </w:rPr>
              <w:t>0.1135</w:t>
            </w:r>
          </w:p>
        </w:tc>
        <w:tc>
          <w:tcPr>
            <w:tcW w:w="0" w:type="auto"/>
          </w:tcPr>
          <w:p w14:paraId="4323184E" w14:textId="4A6D8BA8" w:rsidR="006E1C73" w:rsidRPr="006E1C73" w:rsidRDefault="006E1C73" w:rsidP="006E1C73">
            <w:pPr>
              <w:jc w:val="righ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US"/>
              </w:rPr>
            </w:pPr>
          </w:p>
        </w:tc>
      </w:tr>
    </w:tbl>
    <w:p w14:paraId="7336D144" w14:textId="77777777" w:rsidR="006E1C73" w:rsidRDefault="006E1C73" w:rsidP="006E1C73"/>
    <w:p w14:paraId="13FAFAC4" w14:textId="025F1E2C" w:rsidR="006E1C73" w:rsidRDefault="006E1C73" w:rsidP="006E1C73">
      <w:r>
        <w:t xml:space="preserve">Here’s we can observe a direct relation between gamma parameter and overfitting. Which means by increasing the gamma value, the accuracy over training data is maximized but the test accuracy reduced. </w:t>
      </w:r>
    </w:p>
    <w:p w14:paraId="161526E6" w14:textId="7FC3AA7D" w:rsidR="006E1C73" w:rsidRDefault="006E1C73" w:rsidP="006E1C73">
      <w:r>
        <w:t>Here’s some plot for accuracy against gamma value:</w:t>
      </w:r>
    </w:p>
    <w:p w14:paraId="6DD1C55C" w14:textId="5D653A4F" w:rsidR="006E1C73" w:rsidRDefault="006E1C73" w:rsidP="006E1C73">
      <w:pPr>
        <w:jc w:val="center"/>
      </w:pPr>
      <w:r w:rsidRPr="006E1C73">
        <w:rPr>
          <w:noProof/>
        </w:rPr>
        <w:lastRenderedPageBreak/>
        <w:drawing>
          <wp:inline distT="0" distB="0" distL="0" distR="0" wp14:anchorId="056D6698" wp14:editId="51058FA9">
            <wp:extent cx="391477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4775" cy="2647950"/>
                    </a:xfrm>
                    <a:prstGeom prst="rect">
                      <a:avLst/>
                    </a:prstGeom>
                  </pic:spPr>
                </pic:pic>
              </a:graphicData>
            </a:graphic>
          </wp:inline>
        </w:drawing>
      </w:r>
    </w:p>
    <w:p w14:paraId="0F7AC277" w14:textId="2BA92479" w:rsidR="006E1C73" w:rsidRPr="006E1C73" w:rsidRDefault="006E1C73" w:rsidP="006E1C73">
      <w:pPr>
        <w:jc w:val="center"/>
      </w:pPr>
      <w:r w:rsidRPr="006E1C73">
        <w:rPr>
          <w:noProof/>
        </w:rPr>
        <w:drawing>
          <wp:inline distT="0" distB="0" distL="0" distR="0" wp14:anchorId="12E90E00" wp14:editId="11CAD9E3">
            <wp:extent cx="367665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6650" cy="2647950"/>
                    </a:xfrm>
                    <a:prstGeom prst="rect">
                      <a:avLst/>
                    </a:prstGeom>
                  </pic:spPr>
                </pic:pic>
              </a:graphicData>
            </a:graphic>
          </wp:inline>
        </w:drawing>
      </w:r>
    </w:p>
    <w:p w14:paraId="46EB21A7" w14:textId="2E15A2AC" w:rsidR="00AA7A69" w:rsidRDefault="00AA7A69" w:rsidP="00567820"/>
    <w:p w14:paraId="0F0E65B9" w14:textId="75B6E3C7" w:rsidR="006E1C73" w:rsidRDefault="006E1C73" w:rsidP="006E1C73">
      <w:pPr>
        <w:pStyle w:val="Heading4"/>
        <w:numPr>
          <w:ilvl w:val="1"/>
          <w:numId w:val="23"/>
        </w:numPr>
      </w:pPr>
      <w:r>
        <w:t>Crammer &amp; Singer method</w:t>
      </w:r>
      <w:r w:rsidR="00C40E3A">
        <w:t xml:space="preserve"> (</w:t>
      </w:r>
      <w:hyperlink r:id="rId38" w:history="1">
        <w:r w:rsidR="00C40E3A" w:rsidRPr="00C40E3A">
          <w:rPr>
            <w:rStyle w:val="Hyperlink"/>
          </w:rPr>
          <w:t>6_crammer_singer_pca100.ipynb</w:t>
        </w:r>
      </w:hyperlink>
      <w:r w:rsidR="00C40E3A">
        <w:t>)</w:t>
      </w:r>
    </w:p>
    <w:p w14:paraId="04926775" w14:textId="77777777" w:rsidR="00C40E3A" w:rsidRDefault="00C40E3A" w:rsidP="006E1C73">
      <w:r>
        <w:t xml:space="preserve">Traditional </w:t>
      </w:r>
      <w:r w:rsidR="006E1C73">
        <w:t xml:space="preserve">SVM is </w:t>
      </w:r>
      <w:r>
        <w:t xml:space="preserve">one of the most used and most famous among classifiers but the problem with this classifier is </w:t>
      </w:r>
      <w:proofErr w:type="gramStart"/>
      <w:r>
        <w:t>it’s</w:t>
      </w:r>
      <w:proofErr w:type="gramEnd"/>
      <w:r>
        <w:t xml:space="preserve"> limitations when it comes to multiclass problems. Traditional SVM can only separate two classes which means it’s suitable for binary classification problems.</w:t>
      </w:r>
    </w:p>
    <w:p w14:paraId="617A8907" w14:textId="6F795F62" w:rsidR="006E1C73" w:rsidRDefault="00C40E3A" w:rsidP="006E1C73">
      <w:r>
        <w:lastRenderedPageBreak/>
        <w:t xml:space="preserve">People usually use some tricks to get SVM works on multiclass problems, for example they are going to train different independent SVM models for each class. The problem with this method is its lack of ability when it comes to capturing inter-class correlations. </w:t>
      </w:r>
    </w:p>
    <w:p w14:paraId="1E4D1E20" w14:textId="234A72F5" w:rsidR="00C40E3A" w:rsidRDefault="00C40E3A" w:rsidP="006E1C73">
      <w:r>
        <w:t>To address this issue, crammer and singer proposed a new method of multiclass SVM in which all classes are trained together.</w:t>
      </w:r>
    </w:p>
    <w:p w14:paraId="7A28DAD8" w14:textId="26BAEF2E" w:rsidR="00C40E3A" w:rsidRDefault="00C40E3A" w:rsidP="006E1C73">
      <w:r>
        <w:t>Basically, what Crammer and Singer proposed is to transform the problem to an optimization problem and now the task is to solve this optimization problem.</w:t>
      </w:r>
    </w:p>
    <w:p w14:paraId="6C768E7A" w14:textId="1258C965" w:rsidR="00C40E3A" w:rsidRDefault="00C40E3A" w:rsidP="006E1C73">
      <w:r>
        <w:t>This is the optimization problem:</w:t>
      </w:r>
    </w:p>
    <w:p w14:paraId="7332E0BF" w14:textId="33A88B1B" w:rsidR="00C40E3A" w:rsidRDefault="00C40E3A" w:rsidP="00C40E3A">
      <w:pPr>
        <w:jc w:val="center"/>
      </w:pPr>
      <w:r>
        <w:rPr>
          <w:noProof/>
        </w:rPr>
        <w:drawing>
          <wp:inline distT="0" distB="0" distL="0" distR="0" wp14:anchorId="737028FE" wp14:editId="3B2B69E0">
            <wp:extent cx="3147060" cy="579120"/>
            <wp:effectExtent l="0" t="0" r="0" b="0"/>
            <wp:docPr id="13" name="Picture 13" descr="\begin{array}{ll}&#10;\mbox{maximize}   &amp;  -(1/2)  \mathbf{Tr}(U^TQU)  + \mathbf{Tr}(E^TU) \\&#10;\mbox{subject to} &amp; U \preceq \gamma E \\&#10;                  &amp; U \mathbf{1}_m = 0&#10;\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array}{ll}&#10;\mbox{maximize}   &amp;  -(1/2)  \mathbf{Tr}(U^TQU)  + \mathbf{Tr}(E^TU) \\&#10;\mbox{subject to} &amp; U \preceq \gamma E \\&#10;                  &amp; U \mathbf{1}_m = 0&#10;\end{arra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579120"/>
                    </a:xfrm>
                    <a:prstGeom prst="rect">
                      <a:avLst/>
                    </a:prstGeom>
                    <a:noFill/>
                    <a:ln>
                      <a:noFill/>
                    </a:ln>
                  </pic:spPr>
                </pic:pic>
              </a:graphicData>
            </a:graphic>
          </wp:inline>
        </w:drawing>
      </w:r>
    </w:p>
    <w:p w14:paraId="63ED67CB" w14:textId="41636F6D" w:rsidR="00C40E3A" w:rsidRDefault="00C40E3A" w:rsidP="00C40E3A">
      <w:r>
        <w:t>There’s an option to use C&amp;S method in LinearSVC of sklearn library.</w:t>
      </w:r>
    </w:p>
    <w:p w14:paraId="73FBA071" w14:textId="74B1193A" w:rsidR="00C40E3A" w:rsidRDefault="00A23A55" w:rsidP="006E1C73">
      <w:r>
        <w:t>Here’s the result of the algorithm:</w:t>
      </w:r>
    </w:p>
    <w:p w14:paraId="4921B02B" w14:textId="69F7523E" w:rsidR="00A23A55" w:rsidRDefault="00A23A55" w:rsidP="006E1C73">
      <w:r w:rsidRPr="00A23A55">
        <w:t>Train Accuracy: 92.56%</w:t>
      </w:r>
    </w:p>
    <w:p w14:paraId="501AFD6C" w14:textId="1E4F0C6E" w:rsidR="00A23A55" w:rsidRDefault="00A23A55" w:rsidP="006E1C73">
      <w:r w:rsidRPr="00A23A55">
        <w:t>Test Accuracy: 92.6%</w:t>
      </w:r>
    </w:p>
    <w:p w14:paraId="599C8FEE" w14:textId="0B567E34" w:rsidR="00A23A55" w:rsidRDefault="00A23A55" w:rsidP="006E1C73">
      <w:r>
        <w:t>Head to the notebook to see Confusion Matrix and ROC, AUC.</w:t>
      </w:r>
    </w:p>
    <w:p w14:paraId="10344D49" w14:textId="4185AC6E" w:rsidR="00D10723" w:rsidRDefault="00D10723" w:rsidP="006E1C73"/>
    <w:p w14:paraId="4034D9AB" w14:textId="468F4991" w:rsidR="00D10723" w:rsidRDefault="00D10723" w:rsidP="006E1C73"/>
    <w:p w14:paraId="02060E5B" w14:textId="3D6161E5" w:rsidR="00D10723" w:rsidRDefault="00D10723" w:rsidP="006E1C73"/>
    <w:p w14:paraId="5BF567CE" w14:textId="709C43F7" w:rsidR="00D10723" w:rsidRDefault="00D10723" w:rsidP="006E1C73"/>
    <w:p w14:paraId="35E85DC8" w14:textId="2E628FA8" w:rsidR="00D10723" w:rsidRDefault="00D10723" w:rsidP="006E1C73"/>
    <w:p w14:paraId="162DFD3F" w14:textId="7D590BDC" w:rsidR="00D10723" w:rsidRDefault="00D10723" w:rsidP="006E1C73"/>
    <w:p w14:paraId="5C28FD0B" w14:textId="2B806E3B" w:rsidR="00D10723" w:rsidRDefault="00D10723" w:rsidP="006E1C73"/>
    <w:p w14:paraId="1218DDB2" w14:textId="02501D2E" w:rsidR="00D10723" w:rsidRDefault="00D10723" w:rsidP="00D10723">
      <w:pPr>
        <w:pStyle w:val="Heading4"/>
        <w:numPr>
          <w:ilvl w:val="1"/>
          <w:numId w:val="23"/>
        </w:numPr>
      </w:pPr>
      <w:r>
        <w:lastRenderedPageBreak/>
        <w:t>Crammer and Singer Implementation (</w:t>
      </w:r>
      <w:hyperlink r:id="rId40" w:history="1">
        <w:r w:rsidRPr="00BF676C">
          <w:rPr>
            <w:rStyle w:val="Hyperlink"/>
          </w:rPr>
          <w:t>7_c&amp;s_svm_final.</w:t>
        </w:r>
        <w:r w:rsidR="00BF676C" w:rsidRPr="00BF676C">
          <w:rPr>
            <w:rStyle w:val="Hyperlink"/>
          </w:rPr>
          <w:t>py</w:t>
        </w:r>
      </w:hyperlink>
      <w:r>
        <w:t>)</w:t>
      </w:r>
    </w:p>
    <w:p w14:paraId="168DD649" w14:textId="7D3B3A26" w:rsidR="00D10723" w:rsidRDefault="00D10723" w:rsidP="00D10723">
      <w:r>
        <w:t xml:space="preserve">For this part of the assignment, we implemented and corrected an implementation of Crammer and Singer method for training Multiclass SVM. </w:t>
      </w:r>
    </w:p>
    <w:p w14:paraId="6432D098" w14:textId="7B876177" w:rsidR="00BF676C" w:rsidRDefault="00BF676C" w:rsidP="00D10723">
      <w:r>
        <w:t>Training Accuracy: 91.8%</w:t>
      </w:r>
    </w:p>
    <w:p w14:paraId="0CEF1EE1" w14:textId="1FCFF0BB" w:rsidR="00D10723" w:rsidRDefault="007C0AEC" w:rsidP="00D10723">
      <w:r>
        <w:t xml:space="preserve">Test Accuracy: </w:t>
      </w:r>
      <w:r w:rsidR="00BF676C">
        <w:t>98.7%</w:t>
      </w:r>
    </w:p>
    <w:p w14:paraId="10E0D27C" w14:textId="77777777" w:rsidR="00D10723" w:rsidRPr="00D10723" w:rsidRDefault="00D10723" w:rsidP="00D10723"/>
    <w:p w14:paraId="19AD1705" w14:textId="77777777" w:rsidR="00A23A55" w:rsidRPr="006E1C73" w:rsidRDefault="00A23A55" w:rsidP="006E1C73"/>
    <w:p w14:paraId="6F980EDD" w14:textId="377F2A73" w:rsidR="00567820" w:rsidRDefault="00567820" w:rsidP="00B565B5"/>
    <w:p w14:paraId="248C427D" w14:textId="77777777" w:rsidR="00567820" w:rsidRDefault="00567820" w:rsidP="00B565B5"/>
    <w:p w14:paraId="716D1A8F" w14:textId="01A0E088" w:rsidR="00567820" w:rsidRDefault="00567820" w:rsidP="00B565B5"/>
    <w:p w14:paraId="13D26932" w14:textId="0A1A67F4" w:rsidR="00567820" w:rsidRDefault="00567820" w:rsidP="00B565B5"/>
    <w:p w14:paraId="3212B0E1" w14:textId="12187089" w:rsidR="00567820" w:rsidRDefault="00567820" w:rsidP="00B565B5"/>
    <w:p w14:paraId="4EA1E9DC" w14:textId="349573F4" w:rsidR="00567820" w:rsidRDefault="00567820" w:rsidP="00B565B5"/>
    <w:p w14:paraId="648E1D52" w14:textId="3B07D025" w:rsidR="00567820" w:rsidRDefault="00567820" w:rsidP="00B565B5"/>
    <w:p w14:paraId="35C8F0DC" w14:textId="78CD0475" w:rsidR="00567820" w:rsidRDefault="00567820" w:rsidP="00B565B5"/>
    <w:p w14:paraId="6C30E2DB" w14:textId="2A7BCA32" w:rsidR="00567820" w:rsidRDefault="00567820" w:rsidP="00B565B5"/>
    <w:p w14:paraId="6A08A386" w14:textId="687630D5" w:rsidR="00567820" w:rsidRDefault="00567820" w:rsidP="00B565B5"/>
    <w:p w14:paraId="193C3D76" w14:textId="370EA8CA" w:rsidR="00567820" w:rsidRDefault="00567820" w:rsidP="00B565B5"/>
    <w:p w14:paraId="486E2DD1" w14:textId="45E07C00" w:rsidR="00567820" w:rsidRDefault="00567820" w:rsidP="00B565B5"/>
    <w:p w14:paraId="5001D401" w14:textId="712F198E" w:rsidR="00567820" w:rsidRDefault="00567820" w:rsidP="00B565B5"/>
    <w:p w14:paraId="3656A30D" w14:textId="77777777" w:rsidR="00FA6ECF" w:rsidRPr="009B0594" w:rsidRDefault="00FA6ECF" w:rsidP="007D0F34"/>
    <w:sectPr w:rsidR="00FA6ECF" w:rsidRPr="009B0594">
      <w:footerReference w:type="default" r:id="rId41"/>
      <w:footerReference w:type="first" r:id="rId4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A168A" w14:textId="77777777" w:rsidR="00667955" w:rsidRDefault="00667955">
      <w:pPr>
        <w:spacing w:after="0" w:line="240" w:lineRule="auto"/>
      </w:pPr>
      <w:r>
        <w:separator/>
      </w:r>
    </w:p>
  </w:endnote>
  <w:endnote w:type="continuationSeparator" w:id="0">
    <w:p w14:paraId="562A7218" w14:textId="77777777" w:rsidR="00667955" w:rsidRDefault="00667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modern"/>
    <w:pitch w:val="fixed"/>
    <w:sig w:usb0="E00002EF" w:usb1="1201F9FB" w:usb2="02002018"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388EF0B0" w14:textId="77777777" w:rsidR="00C36963" w:rsidRDefault="00A95A8F">
        <w:pPr>
          <w:pStyle w:val="Footer"/>
        </w:pPr>
        <w:r>
          <w:fldChar w:fldCharType="begin"/>
        </w:r>
        <w:r>
          <w:instrText xml:space="preserve"> PAGE   \* MERGEFORMAT </w:instrText>
        </w:r>
        <w:r>
          <w:fldChar w:fldCharType="separate"/>
        </w:r>
        <w:r w:rsidR="00B52456">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889591"/>
      <w:docPartObj>
        <w:docPartGallery w:val="Page Numbers (Bottom of Page)"/>
        <w:docPartUnique/>
      </w:docPartObj>
    </w:sdtPr>
    <w:sdtEndPr>
      <w:rPr>
        <w:noProof/>
      </w:rPr>
    </w:sdtEndPr>
    <w:sdtContent>
      <w:p w14:paraId="472BACEB" w14:textId="77777777" w:rsidR="00687519" w:rsidRDefault="00687519">
        <w:pPr>
          <w:pStyle w:val="Footer"/>
        </w:pPr>
        <w:r>
          <w:fldChar w:fldCharType="begin"/>
        </w:r>
        <w:r>
          <w:instrText xml:space="preserve"> PAGE   \* MERGEFORMAT </w:instrText>
        </w:r>
        <w:r>
          <w:fldChar w:fldCharType="separate"/>
        </w:r>
        <w:r w:rsidR="00B52456">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D0743" w14:textId="77777777" w:rsidR="00667955" w:rsidRDefault="00667955">
      <w:pPr>
        <w:spacing w:after="0" w:line="240" w:lineRule="auto"/>
      </w:pPr>
      <w:r>
        <w:separator/>
      </w:r>
    </w:p>
  </w:footnote>
  <w:footnote w:type="continuationSeparator" w:id="0">
    <w:p w14:paraId="405DDBA2" w14:textId="77777777" w:rsidR="00667955" w:rsidRDefault="006679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F1A55E9"/>
    <w:multiLevelType w:val="hybridMultilevel"/>
    <w:tmpl w:val="AFB67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F3535"/>
    <w:multiLevelType w:val="hybridMultilevel"/>
    <w:tmpl w:val="8446CF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B21548"/>
    <w:multiLevelType w:val="hybridMultilevel"/>
    <w:tmpl w:val="22D0E796"/>
    <w:lvl w:ilvl="0" w:tplc="DE0C1D02">
      <w:start w:val="1"/>
      <w:numFmt w:val="decimal"/>
      <w:pStyle w:val="Cod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5"/>
  </w:num>
  <w:num w:numId="4">
    <w:abstractNumId w:val="15"/>
  </w:num>
  <w:num w:numId="5">
    <w:abstractNumId w:val="15"/>
  </w:num>
  <w:num w:numId="6">
    <w:abstractNumId w:val="8"/>
  </w:num>
  <w:num w:numId="7">
    <w:abstractNumId w:val="20"/>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4"/>
  </w:num>
  <w:num w:numId="18">
    <w:abstractNumId w:val="12"/>
  </w:num>
  <w:num w:numId="19">
    <w:abstractNumId w:val="16"/>
  </w:num>
  <w:num w:numId="20">
    <w:abstractNumId w:val="10"/>
  </w:num>
  <w:num w:numId="21">
    <w:abstractNumId w:val="13"/>
  </w:num>
  <w:num w:numId="22">
    <w:abstractNumId w:val="19"/>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11B"/>
    <w:rsid w:val="000B33DF"/>
    <w:rsid w:val="000E493E"/>
    <w:rsid w:val="000F0D1A"/>
    <w:rsid w:val="0012498E"/>
    <w:rsid w:val="00126ECB"/>
    <w:rsid w:val="001A39C7"/>
    <w:rsid w:val="001E52BF"/>
    <w:rsid w:val="001F7C63"/>
    <w:rsid w:val="002174AA"/>
    <w:rsid w:val="002367B4"/>
    <w:rsid w:val="00260136"/>
    <w:rsid w:val="002F0CC1"/>
    <w:rsid w:val="002F124E"/>
    <w:rsid w:val="002F5FC5"/>
    <w:rsid w:val="0038267A"/>
    <w:rsid w:val="003E3691"/>
    <w:rsid w:val="00414F89"/>
    <w:rsid w:val="00452CBA"/>
    <w:rsid w:val="004F38F2"/>
    <w:rsid w:val="00567820"/>
    <w:rsid w:val="005854CE"/>
    <w:rsid w:val="00644616"/>
    <w:rsid w:val="00667955"/>
    <w:rsid w:val="006844FD"/>
    <w:rsid w:val="00687519"/>
    <w:rsid w:val="006A2C55"/>
    <w:rsid w:val="006E1C73"/>
    <w:rsid w:val="00735169"/>
    <w:rsid w:val="007C0AEC"/>
    <w:rsid w:val="007C17C7"/>
    <w:rsid w:val="007D0F34"/>
    <w:rsid w:val="00886600"/>
    <w:rsid w:val="0090145B"/>
    <w:rsid w:val="00941169"/>
    <w:rsid w:val="0096711B"/>
    <w:rsid w:val="009B0594"/>
    <w:rsid w:val="009F72AF"/>
    <w:rsid w:val="00A00758"/>
    <w:rsid w:val="00A23A55"/>
    <w:rsid w:val="00A3065A"/>
    <w:rsid w:val="00A77817"/>
    <w:rsid w:val="00A84864"/>
    <w:rsid w:val="00A95A8F"/>
    <w:rsid w:val="00AA7A69"/>
    <w:rsid w:val="00B042F3"/>
    <w:rsid w:val="00B129B4"/>
    <w:rsid w:val="00B44D64"/>
    <w:rsid w:val="00B52456"/>
    <w:rsid w:val="00B53A95"/>
    <w:rsid w:val="00B565B5"/>
    <w:rsid w:val="00BF676C"/>
    <w:rsid w:val="00C36963"/>
    <w:rsid w:val="00C40E3A"/>
    <w:rsid w:val="00C5530D"/>
    <w:rsid w:val="00C80176"/>
    <w:rsid w:val="00C80F40"/>
    <w:rsid w:val="00C8548E"/>
    <w:rsid w:val="00CA3582"/>
    <w:rsid w:val="00CC4E8F"/>
    <w:rsid w:val="00D10723"/>
    <w:rsid w:val="00D52DCA"/>
    <w:rsid w:val="00DB3E96"/>
    <w:rsid w:val="00F122EA"/>
    <w:rsid w:val="00F467A6"/>
    <w:rsid w:val="00F84A13"/>
    <w:rsid w:val="00F8672B"/>
    <w:rsid w:val="00FA6E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B1DFC"/>
  <w15:chartTrackingRefBased/>
  <w15:docId w15:val="{A01D77F5-B0A8-4B5B-A531-EE816A8AB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ECF"/>
    <w:rPr>
      <w:rFonts w:cs="B Nazanin"/>
    </w:rPr>
  </w:style>
  <w:style w:type="paragraph" w:styleId="Heading1">
    <w:name w:val="heading 1"/>
    <w:basedOn w:val="Normal"/>
    <w:next w:val="Normal"/>
    <w:link w:val="Heading1Char"/>
    <w:uiPriority w:val="9"/>
    <w:qFormat/>
    <w:rsid w:val="003E3691"/>
    <w:pPr>
      <w:keepNext/>
      <w:keepLines/>
      <w:spacing w:after="3700" w:line="240" w:lineRule="auto"/>
      <w:contextualSpacing/>
      <w:outlineLvl w:val="0"/>
    </w:pPr>
    <w:rPr>
      <w:rFonts w:asciiTheme="majorHAnsi" w:eastAsiaTheme="majorEastAsia" w:hAnsiTheme="majorHAns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rsid w:val="00886600"/>
    <w:pPr>
      <w:keepNext/>
      <w:keepLines/>
      <w:spacing w:before="317" w:after="317"/>
      <w:contextualSpacing/>
      <w:outlineLvl w:val="2"/>
    </w:pPr>
    <w:rPr>
      <w:rFonts w:asciiTheme="majorHAnsi" w:eastAsiaTheme="majorEastAsia" w:hAnsiTheme="majorHAnsi"/>
      <w:b/>
      <w:color w:val="4E9747" w:themeColor="accent4" w:themeShade="BF"/>
    </w:rPr>
  </w:style>
  <w:style w:type="paragraph" w:styleId="Heading4">
    <w:name w:val="heading 4"/>
    <w:basedOn w:val="Normal"/>
    <w:next w:val="Normal"/>
    <w:link w:val="Heading4Char"/>
    <w:uiPriority w:val="9"/>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691"/>
    <w:rPr>
      <w:rFonts w:asciiTheme="majorHAnsi" w:eastAsiaTheme="majorEastAsia" w:hAnsiTheme="majorHAnsi" w:cs="B Nazanin"/>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886600"/>
    <w:pPr>
      <w:spacing w:before="320" w:after="320" w:line="264" w:lineRule="auto"/>
      <w:contextualSpacing/>
    </w:pPr>
    <w:rPr>
      <w:b/>
      <w:iCs/>
      <w:color w:val="4E9747" w:themeColor="accent4" w:themeShade="BF"/>
      <w:sz w:val="54"/>
    </w:rPr>
  </w:style>
  <w:style w:type="character" w:customStyle="1" w:styleId="QuoteChar">
    <w:name w:val="Quote Char"/>
    <w:basedOn w:val="DefaultParagraphFont"/>
    <w:link w:val="Quote"/>
    <w:uiPriority w:val="10"/>
    <w:rsid w:val="00886600"/>
    <w:rPr>
      <w:rFonts w:cs="B Nazanin"/>
      <w:b/>
      <w:iCs/>
      <w:color w:val="4E9747" w:themeColor="accent4"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86600"/>
    <w:rPr>
      <w:rFonts w:asciiTheme="majorHAnsi" w:eastAsiaTheme="majorEastAsia" w:hAnsiTheme="majorHAnsi" w:cs="B Nazanin"/>
      <w:b/>
      <w:color w:val="4E9747" w:themeColor="accent4" w:themeShade="BF"/>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886600"/>
    <w:rPr>
      <w:rFonts w:cs="B Nazanin"/>
      <w:b w:val="0"/>
      <w:i w:val="0"/>
      <w:iCs/>
      <w:color w:val="4E9747" w:themeColor="accent4"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sid w:val="00886600"/>
    <w:pPr>
      <w:spacing w:after="0" w:line="240" w:lineRule="auto"/>
    </w:pPr>
    <w:rPr>
      <w:b/>
      <w:color w:val="75BB6E" w:themeColor="accent4"/>
      <w:sz w:val="38"/>
      <w:szCs w:val="38"/>
    </w:rPr>
  </w:style>
  <w:style w:type="character" w:customStyle="1" w:styleId="FooterChar">
    <w:name w:val="Footer Char"/>
    <w:basedOn w:val="DefaultParagraphFont"/>
    <w:link w:val="Footer"/>
    <w:uiPriority w:val="99"/>
    <w:rsid w:val="00886600"/>
    <w:rPr>
      <w:rFonts w:cs="B Nazanin"/>
      <w:b/>
      <w:color w:val="75BB6E" w:themeColor="accent4"/>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rsid w:val="003E3691"/>
    <w:pPr>
      <w:spacing w:after="280" w:line="240" w:lineRule="auto"/>
      <w:contextualSpacing/>
    </w:pPr>
    <w:rPr>
      <w:rFonts w:asciiTheme="majorHAnsi" w:eastAsiaTheme="majorEastAsia" w:hAnsiTheme="majorHAnsi"/>
      <w:b/>
      <w:caps/>
      <w:color w:val="2A2A2A" w:themeColor="text2"/>
      <w:kern w:val="28"/>
      <w:sz w:val="100"/>
      <w:szCs w:val="56"/>
    </w:rPr>
  </w:style>
  <w:style w:type="character" w:customStyle="1" w:styleId="TitleChar">
    <w:name w:val="Title Char"/>
    <w:basedOn w:val="DefaultParagraphFont"/>
    <w:link w:val="Title"/>
    <w:uiPriority w:val="1"/>
    <w:rsid w:val="003E3691"/>
    <w:rPr>
      <w:rFonts w:asciiTheme="majorHAnsi" w:eastAsiaTheme="majorEastAsia" w:hAnsiTheme="majorHAnsi" w:cs="B Nazanin"/>
      <w:b/>
      <w:caps/>
      <w:color w:val="2A2A2A" w:themeColor="text2"/>
      <w:kern w:val="28"/>
      <w:sz w:val="100"/>
      <w:szCs w:val="56"/>
    </w:rPr>
  </w:style>
  <w:style w:type="paragraph" w:styleId="Subtitle">
    <w:name w:val="Subtitle"/>
    <w:basedOn w:val="Normal"/>
    <w:next w:val="Author"/>
    <w:link w:val="SubtitleChar"/>
    <w:uiPriority w:val="2"/>
    <w:qFormat/>
    <w:rsid w:val="00886600"/>
    <w:pPr>
      <w:numPr>
        <w:ilvl w:val="1"/>
      </w:numPr>
      <w:spacing w:after="160"/>
    </w:pPr>
    <w:rPr>
      <w:rFonts w:asciiTheme="majorHAnsi" w:eastAsiaTheme="minorEastAsia" w:hAnsiTheme="majorHAnsi"/>
      <w:b/>
      <w:color w:val="75BB6E" w:themeColor="accent4"/>
      <w:sz w:val="50"/>
      <w:szCs w:val="22"/>
    </w:rPr>
  </w:style>
  <w:style w:type="character" w:customStyle="1" w:styleId="SubtitleChar">
    <w:name w:val="Subtitle Char"/>
    <w:basedOn w:val="DefaultParagraphFont"/>
    <w:link w:val="Subtitle"/>
    <w:uiPriority w:val="2"/>
    <w:rsid w:val="00886600"/>
    <w:rPr>
      <w:rFonts w:asciiTheme="majorHAnsi" w:eastAsiaTheme="minorEastAsia" w:hAnsiTheme="majorHAnsi" w:cs="B Nazanin"/>
      <w:b/>
      <w:color w:val="75BB6E" w:themeColor="accent4"/>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paragraph" w:customStyle="1" w:styleId="Code">
    <w:name w:val="Code"/>
    <w:basedOn w:val="Normal"/>
    <w:link w:val="CodeChar"/>
    <w:qFormat/>
    <w:rsid w:val="00F467A6"/>
    <w:pPr>
      <w:numPr>
        <w:numId w:val="22"/>
      </w:numPr>
      <w:pBdr>
        <w:top w:val="single" w:sz="4" w:space="1" w:color="auto"/>
        <w:left w:val="single" w:sz="4" w:space="4" w:color="auto"/>
        <w:bottom w:val="single" w:sz="4" w:space="1" w:color="auto"/>
        <w:right w:val="single" w:sz="4" w:space="4" w:color="auto"/>
      </w:pBdr>
      <w:spacing w:after="0" w:line="240" w:lineRule="auto"/>
      <w:ind w:left="360"/>
    </w:pPr>
    <w:rPr>
      <w:rFonts w:ascii="Fira Code" w:hAnsi="Fira Code"/>
      <w:lang w:bidi="fa-IR"/>
      <w14:ligatures w14:val="all"/>
    </w:rPr>
  </w:style>
  <w:style w:type="character" w:customStyle="1" w:styleId="CodeChar">
    <w:name w:val="Code Char"/>
    <w:basedOn w:val="DefaultParagraphFont"/>
    <w:link w:val="Code"/>
    <w:rsid w:val="00F467A6"/>
    <w:rPr>
      <w:rFonts w:ascii="Fira Code" w:hAnsi="Fira Code" w:cs="B Nazanin"/>
      <w:lang w:bidi="fa-IR"/>
      <w14:ligatures w14:val="all"/>
    </w:rPr>
  </w:style>
  <w:style w:type="character" w:styleId="UnresolvedMention">
    <w:name w:val="Unresolved Mention"/>
    <w:basedOn w:val="DefaultParagraphFont"/>
    <w:uiPriority w:val="99"/>
    <w:semiHidden/>
    <w:unhideWhenUsed/>
    <w:rsid w:val="00B44D64"/>
    <w:rPr>
      <w:color w:val="605E5C"/>
      <w:shd w:val="clear" w:color="auto" w:fill="E1DFDD"/>
    </w:rPr>
  </w:style>
  <w:style w:type="table" w:styleId="PlainTable3">
    <w:name w:val="Plain Table 3"/>
    <w:basedOn w:val="TableNormal"/>
    <w:uiPriority w:val="43"/>
    <w:rsid w:val="006844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3">
    <w:name w:val="toc 3"/>
    <w:basedOn w:val="Normal"/>
    <w:next w:val="Normal"/>
    <w:autoRedefine/>
    <w:uiPriority w:val="39"/>
    <w:unhideWhenUsed/>
    <w:rsid w:val="0056782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85839">
      <w:bodyDiv w:val="1"/>
      <w:marLeft w:val="0"/>
      <w:marRight w:val="0"/>
      <w:marTop w:val="0"/>
      <w:marBottom w:val="0"/>
      <w:divBdr>
        <w:top w:val="none" w:sz="0" w:space="0" w:color="auto"/>
        <w:left w:val="none" w:sz="0" w:space="0" w:color="auto"/>
        <w:bottom w:val="none" w:sz="0" w:space="0" w:color="auto"/>
        <w:right w:val="none" w:sz="0" w:space="0" w:color="auto"/>
      </w:divBdr>
    </w:div>
    <w:div w:id="487287411">
      <w:bodyDiv w:val="1"/>
      <w:marLeft w:val="0"/>
      <w:marRight w:val="0"/>
      <w:marTop w:val="0"/>
      <w:marBottom w:val="0"/>
      <w:divBdr>
        <w:top w:val="none" w:sz="0" w:space="0" w:color="auto"/>
        <w:left w:val="none" w:sz="0" w:space="0" w:color="auto"/>
        <w:bottom w:val="none" w:sz="0" w:space="0" w:color="auto"/>
        <w:right w:val="none" w:sz="0" w:space="0" w:color="auto"/>
      </w:divBdr>
    </w:div>
    <w:div w:id="550045444">
      <w:bodyDiv w:val="1"/>
      <w:marLeft w:val="0"/>
      <w:marRight w:val="0"/>
      <w:marTop w:val="0"/>
      <w:marBottom w:val="0"/>
      <w:divBdr>
        <w:top w:val="none" w:sz="0" w:space="0" w:color="auto"/>
        <w:left w:val="none" w:sz="0" w:space="0" w:color="auto"/>
        <w:bottom w:val="none" w:sz="0" w:space="0" w:color="auto"/>
        <w:right w:val="none" w:sz="0" w:space="0" w:color="auto"/>
      </w:divBdr>
    </w:div>
    <w:div w:id="1225601059">
      <w:bodyDiv w:val="1"/>
      <w:marLeft w:val="0"/>
      <w:marRight w:val="0"/>
      <w:marTop w:val="0"/>
      <w:marBottom w:val="0"/>
      <w:divBdr>
        <w:top w:val="none" w:sz="0" w:space="0" w:color="auto"/>
        <w:left w:val="none" w:sz="0" w:space="0" w:color="auto"/>
        <w:bottom w:val="none" w:sz="0" w:space="0" w:color="auto"/>
        <w:right w:val="none" w:sz="0" w:space="0" w:color="auto"/>
      </w:divBdr>
    </w:div>
    <w:div w:id="1782529965">
      <w:bodyDiv w:val="1"/>
      <w:marLeft w:val="0"/>
      <w:marRight w:val="0"/>
      <w:marTop w:val="0"/>
      <w:marBottom w:val="0"/>
      <w:divBdr>
        <w:top w:val="none" w:sz="0" w:space="0" w:color="auto"/>
        <w:left w:val="none" w:sz="0" w:space="0" w:color="auto"/>
        <w:bottom w:val="none" w:sz="0" w:space="0" w:color="auto"/>
        <w:right w:val="none" w:sz="0" w:space="0" w:color="auto"/>
      </w:divBdr>
    </w:div>
    <w:div w:id="1851139249">
      <w:bodyDiv w:val="1"/>
      <w:marLeft w:val="0"/>
      <w:marRight w:val="0"/>
      <w:marTop w:val="0"/>
      <w:marBottom w:val="0"/>
      <w:divBdr>
        <w:top w:val="none" w:sz="0" w:space="0" w:color="auto"/>
        <w:left w:val="none" w:sz="0" w:space="0" w:color="auto"/>
        <w:bottom w:val="none" w:sz="0" w:space="0" w:color="auto"/>
        <w:right w:val="none" w:sz="0" w:space="0" w:color="auto"/>
      </w:divBdr>
    </w:div>
    <w:div w:id="1936286372">
      <w:bodyDiv w:val="1"/>
      <w:marLeft w:val="0"/>
      <w:marRight w:val="0"/>
      <w:marTop w:val="0"/>
      <w:marBottom w:val="0"/>
      <w:divBdr>
        <w:top w:val="none" w:sz="0" w:space="0" w:color="auto"/>
        <w:left w:val="none" w:sz="0" w:space="0" w:color="auto"/>
        <w:bottom w:val="none" w:sz="0" w:space="0" w:color="auto"/>
        <w:right w:val="none" w:sz="0" w:space="0" w:color="auto"/>
      </w:divBdr>
    </w:div>
    <w:div w:id="1947038079">
      <w:bodyDiv w:val="1"/>
      <w:marLeft w:val="0"/>
      <w:marRight w:val="0"/>
      <w:marTop w:val="0"/>
      <w:marBottom w:val="0"/>
      <w:divBdr>
        <w:top w:val="none" w:sz="0" w:space="0" w:color="auto"/>
        <w:left w:val="none" w:sz="0" w:space="0" w:color="auto"/>
        <w:bottom w:val="none" w:sz="0" w:space="0" w:color="auto"/>
        <w:right w:val="none" w:sz="0" w:space="0" w:color="auto"/>
      </w:divBdr>
    </w:div>
    <w:div w:id="2034112049">
      <w:bodyDiv w:val="1"/>
      <w:marLeft w:val="0"/>
      <w:marRight w:val="0"/>
      <w:marTop w:val="0"/>
      <w:marBottom w:val="0"/>
      <w:divBdr>
        <w:top w:val="none" w:sz="0" w:space="0" w:color="auto"/>
        <w:left w:val="none" w:sz="0" w:space="0" w:color="auto"/>
        <w:bottom w:val="none" w:sz="0" w:space="0" w:color="auto"/>
        <w:right w:val="none" w:sz="0" w:space="0" w:color="auto"/>
      </w:divBdr>
    </w:div>
    <w:div w:id="211944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4_intro_pca100.ipynb" TargetMode="External"/><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7_c&amp;s_svm_final.py"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1_data_preprocess.ipynb" TargetMode="External"/><Relationship Id="rId19" Type="http://schemas.openxmlformats.org/officeDocument/2006/relationships/hyperlink" Target="3_intro_pca30.ipynb" TargetMode="Externa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yann.lecun.com/exdb/mnis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0_parser.ipynb" TargetMode="External"/><Relationship Id="rId3" Type="http://schemas.openxmlformats.org/officeDocument/2006/relationships/settings" Target="settings.xml"/><Relationship Id="rId12" Type="http://schemas.openxmlformats.org/officeDocument/2006/relationships/hyperlink" Target="2_intro_full.ipynb"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5_models_pca30.ipynb" TargetMode="External"/><Relationship Id="rId38" Type="http://schemas.openxmlformats.org/officeDocument/2006/relationships/hyperlink" Target="6_crammer_singer_pca100.ipyn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erf\Documents\Custom%20Office%20Templates\Erfan_Report_Green.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Erfan_Report_Green.dotx</Template>
  <TotalTime>376</TotalTime>
  <Pages>22</Pages>
  <Words>1865</Words>
  <Characters>10637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Moosavi</dc:creator>
  <cp:keywords/>
  <dc:description/>
  <cp:lastModifiedBy>Erfan Moosavi</cp:lastModifiedBy>
  <cp:revision>21</cp:revision>
  <dcterms:created xsi:type="dcterms:W3CDTF">2022-11-17T09:31:00Z</dcterms:created>
  <dcterms:modified xsi:type="dcterms:W3CDTF">2022-11-24T11:56:00Z</dcterms:modified>
</cp:coreProperties>
</file>